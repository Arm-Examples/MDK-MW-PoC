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CC4CE" w14:textId="079B72D8" w:rsidR="00233899" w:rsidRPr="005F140C" w:rsidRDefault="00F75E55" w:rsidP="00E20737">
      <w:pPr>
        <w:rPr>
          <w:rFonts w:cs="Arial"/>
          <w:b/>
          <w:color w:val="128CAB"/>
          <w:sz w:val="40"/>
          <w:szCs w:val="40"/>
        </w:rPr>
      </w:pPr>
      <w:r w:rsidRPr="00881DE4">
        <w:rPr>
          <w:rFonts w:ascii="Gill Sans MT" w:hAnsi="Gill Sans MT" w:cs="Arial"/>
          <w:b/>
          <w:noProof/>
          <w:color w:val="128CAB"/>
          <w:sz w:val="40"/>
          <w:szCs w:val="40"/>
        </w:rPr>
        <w:drawing>
          <wp:anchor distT="0" distB="0" distL="114300" distR="114300" simplePos="0" relativeHeight="251640832" behindDoc="0" locked="0" layoutInCell="1" allowOverlap="1" wp14:anchorId="2E702C0C" wp14:editId="0DF6ACB7">
            <wp:simplePos x="0" y="0"/>
            <wp:positionH relativeFrom="column">
              <wp:posOffset>4681524</wp:posOffset>
            </wp:positionH>
            <wp:positionV relativeFrom="paragraph">
              <wp:posOffset>-123825</wp:posOffset>
            </wp:positionV>
            <wp:extent cx="1795145" cy="581660"/>
            <wp:effectExtent l="0" t="0" r="0" b="88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IL RGB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1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06E1">
        <w:rPr>
          <w:rFonts w:ascii="Gill Sans MT" w:hAnsi="Gill Sans MT" w:cs="Arial"/>
          <w:b/>
          <w:color w:val="128CAB"/>
          <w:sz w:val="40"/>
          <w:szCs w:val="40"/>
        </w:rPr>
        <w:t>Tutorial</w:t>
      </w:r>
      <w:r w:rsidR="008D30EA">
        <w:rPr>
          <w:rFonts w:cs="Arial"/>
          <w:b/>
          <w:color w:val="128CAB"/>
          <w:sz w:val="40"/>
          <w:szCs w:val="40"/>
        </w:rPr>
        <w:tab/>
      </w:r>
      <w:r w:rsidR="008D30EA">
        <w:rPr>
          <w:rFonts w:cs="Arial"/>
          <w:b/>
          <w:color w:val="128CAB"/>
          <w:sz w:val="40"/>
          <w:szCs w:val="40"/>
        </w:rPr>
        <w:tab/>
      </w:r>
      <w:r w:rsidR="008D30EA">
        <w:rPr>
          <w:rFonts w:cs="Arial"/>
          <w:b/>
          <w:color w:val="128CAB"/>
          <w:sz w:val="40"/>
          <w:szCs w:val="40"/>
        </w:rPr>
        <w:tab/>
      </w:r>
      <w:r w:rsidR="008D30EA">
        <w:rPr>
          <w:rFonts w:cs="Arial"/>
          <w:b/>
          <w:color w:val="128CAB"/>
          <w:sz w:val="40"/>
          <w:szCs w:val="40"/>
        </w:rPr>
        <w:tab/>
      </w:r>
      <w:r w:rsidR="008D30EA">
        <w:rPr>
          <w:rFonts w:cs="Arial"/>
          <w:b/>
          <w:color w:val="128CAB"/>
          <w:sz w:val="40"/>
          <w:szCs w:val="40"/>
        </w:rPr>
        <w:tab/>
      </w:r>
      <w:proofErr w:type="gramStart"/>
      <w:r w:rsidR="008D30EA">
        <w:rPr>
          <w:rFonts w:cs="Arial"/>
          <w:b/>
          <w:color w:val="128CAB"/>
          <w:sz w:val="40"/>
          <w:szCs w:val="40"/>
        </w:rPr>
        <w:tab/>
      </w:r>
      <w:r w:rsidR="005206E1">
        <w:rPr>
          <w:rFonts w:cs="Arial"/>
          <w:b/>
          <w:color w:val="128CAB"/>
          <w:sz w:val="40"/>
          <w:szCs w:val="40"/>
        </w:rPr>
        <w:t xml:space="preserve">  </w:t>
      </w:r>
      <w:r w:rsidR="008D30EA" w:rsidRPr="00881DE4">
        <w:rPr>
          <w:rFonts w:ascii="Gill Sans MT" w:hAnsi="Gill Sans MT" w:cs="Arial"/>
          <w:color w:val="128CAB"/>
          <w:szCs w:val="20"/>
        </w:rPr>
        <w:t>Version</w:t>
      </w:r>
      <w:proofErr w:type="gramEnd"/>
      <w:r w:rsidR="008D30EA" w:rsidRPr="00881DE4">
        <w:rPr>
          <w:rFonts w:ascii="Gill Sans MT" w:hAnsi="Gill Sans MT" w:cs="Arial"/>
          <w:color w:val="128CAB"/>
          <w:szCs w:val="20"/>
        </w:rPr>
        <w:t xml:space="preserve"> 1.</w:t>
      </w:r>
      <w:r w:rsidR="000D5977">
        <w:rPr>
          <w:rFonts w:ascii="Gill Sans MT" w:hAnsi="Gill Sans MT" w:cs="Arial"/>
          <w:color w:val="128CAB"/>
          <w:szCs w:val="20"/>
        </w:rPr>
        <w:t>8</w:t>
      </w:r>
      <w:r w:rsidR="00762EEE">
        <w:rPr>
          <w:rFonts w:ascii="Gill Sans MT" w:hAnsi="Gill Sans MT" w:cs="Arial"/>
          <w:color w:val="128CAB"/>
          <w:szCs w:val="20"/>
        </w:rPr>
        <w:t>.</w:t>
      </w:r>
      <w:r w:rsidR="00B43D59">
        <w:rPr>
          <w:rFonts w:ascii="Gill Sans MT" w:hAnsi="Gill Sans MT" w:cs="Arial"/>
          <w:color w:val="128CAB"/>
          <w:szCs w:val="20"/>
        </w:rPr>
        <w:t>0</w:t>
      </w:r>
    </w:p>
    <w:bookmarkStart w:id="0" w:name="_Hlk373846933"/>
    <w:p w14:paraId="0756CFAE" w14:textId="77777777" w:rsidR="00233899" w:rsidRPr="005F140C" w:rsidRDefault="0040216B" w:rsidP="00E20737">
      <w:pPr>
        <w:rPr>
          <w:rStyle w:val="Hervorhebung"/>
        </w:rPr>
      </w:pPr>
      <w:r w:rsidRPr="005F140C">
        <w:rPr>
          <w:b/>
          <w:iCs/>
          <w:noProof/>
          <w:color w:val="128CAB"/>
          <w:sz w:val="24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32DC1B44" wp14:editId="3730FD94">
                <wp:simplePos x="0" y="0"/>
                <wp:positionH relativeFrom="column">
                  <wp:posOffset>-1905</wp:posOffset>
                </wp:positionH>
                <wp:positionV relativeFrom="paragraph">
                  <wp:posOffset>221615</wp:posOffset>
                </wp:positionV>
                <wp:extent cx="6480175" cy="635"/>
                <wp:effectExtent l="0" t="19050" r="15875" b="56515"/>
                <wp:wrapNone/>
                <wp:docPr id="6" name="Line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80175" cy="635"/>
                        </a:xfrm>
                        <a:prstGeom prst="line">
                          <a:avLst/>
                        </a:prstGeom>
                        <a:noFill/>
                        <a:ln w="50800">
                          <a:solidFill>
                            <a:srgbClr val="128CA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0484F8" id="Line 661" o:spid="_x0000_s1026" style="position:absolute;flip:y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5pt,17.45pt" to="510.1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" strokecolor="#128cab" strokeweight="4pt"/>
            </w:pict>
          </mc:Fallback>
        </mc:AlternateContent>
      </w:r>
      <w:r w:rsidR="00D47ED4">
        <w:rPr>
          <w:rStyle w:val="Hervorhebung"/>
        </w:rPr>
        <w:t xml:space="preserve">Creating a </w:t>
      </w:r>
      <w:r w:rsidR="00881DE4">
        <w:rPr>
          <w:rStyle w:val="Hervorhebung"/>
        </w:rPr>
        <w:t>M</w:t>
      </w:r>
      <w:r w:rsidR="00D47ED4">
        <w:rPr>
          <w:rStyle w:val="Hervorhebung"/>
        </w:rPr>
        <w:t xml:space="preserve">iddleware </w:t>
      </w:r>
      <w:r w:rsidR="00881DE4">
        <w:rPr>
          <w:rStyle w:val="Hervorhebung"/>
        </w:rPr>
        <w:t>A</w:t>
      </w:r>
      <w:r w:rsidR="00D47ED4">
        <w:rPr>
          <w:rStyle w:val="Hervorhebung"/>
        </w:rPr>
        <w:t xml:space="preserve">pplication using CMSIS </w:t>
      </w:r>
      <w:r w:rsidR="00881DE4">
        <w:rPr>
          <w:rStyle w:val="Hervorhebung"/>
        </w:rPr>
        <w:t>C</w:t>
      </w:r>
      <w:r w:rsidR="00D47ED4">
        <w:rPr>
          <w:rStyle w:val="Hervorhebung"/>
        </w:rPr>
        <w:t>omponents</w:t>
      </w:r>
    </w:p>
    <w:p w14:paraId="286A0C92" w14:textId="77777777" w:rsidR="009F0603" w:rsidRDefault="0025696F" w:rsidP="00610E17">
      <w:pPr>
        <w:pStyle w:val="berschrift1"/>
      </w:pPr>
      <w:bookmarkStart w:id="1" w:name="_Toc237250069"/>
      <w:bookmarkStart w:id="2" w:name="_Toc406154365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05AEB13" wp14:editId="5EEFCCCF">
                <wp:simplePos x="0" y="0"/>
                <wp:positionH relativeFrom="column">
                  <wp:posOffset>2248231</wp:posOffset>
                </wp:positionH>
                <wp:positionV relativeFrom="paragraph">
                  <wp:posOffset>61899</wp:posOffset>
                </wp:positionV>
                <wp:extent cx="4230564" cy="228600"/>
                <wp:effectExtent l="0" t="0" r="17780" b="19050"/>
                <wp:wrapNone/>
                <wp:docPr id="1870" name="Rectangle 1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30564" cy="2286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FFFF">
                                <a:gamma/>
                                <a:shade val="78039"/>
                                <a:invGamma/>
                              </a:srgbClr>
                            </a:gs>
                            <a:gs pos="50000">
                              <a:srgbClr val="FFFFFF"/>
                            </a:gs>
                            <a:gs pos="100000">
                              <a:srgbClr val="FFFFFF">
                                <a:gamma/>
                                <a:shade val="78039"/>
                                <a:invGamma/>
                              </a:srgb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3FEC60" w14:textId="77777777" w:rsidR="00FB5E2F" w:rsidRPr="00D172FD" w:rsidRDefault="00FB5E2F" w:rsidP="00D172FD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D172F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The latest version of this document is here: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hyperlink r:id="rId9" w:history="1">
                              <w:r w:rsidRPr="00D172FD">
                                <w:rPr>
                                  <w:rStyle w:val="Hyperlink"/>
                                  <w:rFonts w:ascii="Arial" w:hAnsi="Arial" w:cs="Arial"/>
                                  <w:sz w:val="16"/>
                                  <w:szCs w:val="16"/>
                                </w:rPr>
                                <w:t>www.keil.com/appnotes/docs/apnt_268.asp</w:t>
                              </w:r>
                            </w:hyperlink>
                          </w:p>
                          <w:p w14:paraId="0D5C1950" w14:textId="77777777" w:rsidR="00FB5E2F" w:rsidRPr="00962BAF" w:rsidRDefault="00FB5E2F" w:rsidP="0025696F">
                            <w:pPr>
                              <w:rPr>
                                <w:b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5AEB13" id="Rectangle 1433" o:spid="_x0000_s1026" style="position:absolute;margin-left:177.05pt;margin-top:4.85pt;width:333.1pt;height:18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" fillcolor="#c7c7c7" strokeweight="1pt">
                <v:fill rotate="t" focus="50%" type="gradient"/>
                <v:textbox>
                  <w:txbxContent>
                    <w:p w14:paraId="763FEC60" w14:textId="77777777" w:rsidR="00FB5E2F" w:rsidRPr="00D172FD" w:rsidRDefault="00FB5E2F" w:rsidP="00D172FD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D172FD">
                        <w:rPr>
                          <w:rFonts w:ascii="Arial" w:hAnsi="Arial" w:cs="Arial"/>
                          <w:sz w:val="16"/>
                          <w:szCs w:val="16"/>
                        </w:rPr>
                        <w:t>The latest version of this document is here: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</w:t>
                      </w:r>
                      <w:hyperlink r:id="rId10" w:history="1">
                        <w:r w:rsidRPr="00D172FD">
                          <w:rPr>
                            <w:rStyle w:val="Hyperlink"/>
                            <w:rFonts w:ascii="Arial" w:hAnsi="Arial" w:cs="Arial"/>
                            <w:sz w:val="16"/>
                            <w:szCs w:val="16"/>
                          </w:rPr>
                          <w:t>www.keil.com/appnotes/docs/apnt_268.asp</w:t>
                        </w:r>
                      </w:hyperlink>
                    </w:p>
                    <w:p w14:paraId="0D5C1950" w14:textId="77777777" w:rsidR="00FB5E2F" w:rsidRPr="00962BAF" w:rsidRDefault="00FB5E2F" w:rsidP="0025696F">
                      <w:pPr>
                        <w:rPr>
                          <w:b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F0603">
        <w:t>Abstract</w:t>
      </w:r>
      <w:bookmarkEnd w:id="1"/>
      <w:bookmarkEnd w:id="2"/>
      <w:r w:rsidRPr="0025696F">
        <w:rPr>
          <w:noProof/>
        </w:rPr>
        <w:t xml:space="preserve"> </w:t>
      </w:r>
    </w:p>
    <w:p w14:paraId="0A86B9AF" w14:textId="7FFBCEA6" w:rsidR="00BD6761" w:rsidRPr="00DB7887" w:rsidRDefault="005206E1" w:rsidP="00DB7887">
      <w:bookmarkStart w:id="3" w:name="sec1"/>
      <w:bookmarkStart w:id="4" w:name="_Toc370979098"/>
      <w:bookmarkEnd w:id="3"/>
      <w:r w:rsidRPr="005206E1">
        <w:t xml:space="preserve">This tutorial shows how to read the contents of a text file from a USB memory stick attached to a development board. After pressing </w:t>
      </w:r>
      <w:r>
        <w:t>an</w:t>
      </w:r>
      <w:r w:rsidRPr="005206E1">
        <w:t xml:space="preserve"> update button</w:t>
      </w:r>
      <w:r>
        <w:t xml:space="preserve"> on the touch screen,</w:t>
      </w:r>
      <w:r w:rsidRPr="005206E1">
        <w:t xml:space="preserve"> th</w:t>
      </w:r>
      <w:r>
        <w:t>e</w:t>
      </w:r>
      <w:r w:rsidRPr="005206E1">
        <w:t xml:space="preserve"> content is shown on the LCD. </w:t>
      </w:r>
      <w:r>
        <w:t>The tutorial explains the required steps to create the application on a</w:t>
      </w:r>
      <w:r w:rsidR="00DB7887">
        <w:t>n</w:t>
      </w:r>
      <w:r>
        <w:t xml:space="preserve"> STM32F429I-Discovery board</w:t>
      </w:r>
      <w:r w:rsidR="00DB7887">
        <w:t>. Still, i</w:t>
      </w:r>
      <w:r>
        <w:t xml:space="preserve">t can be easily ported to other underlying </w:t>
      </w:r>
      <w:r w:rsidR="00F54CEB">
        <w:t>h</w:t>
      </w:r>
      <w:r>
        <w:t xml:space="preserve">ardware using </w:t>
      </w:r>
      <w:r w:rsidRPr="005206E1">
        <w:t>MDK-Professional Middleware</w:t>
      </w:r>
      <w:r w:rsidR="00116EA3">
        <w:t>, Keil RTX5</w:t>
      </w:r>
      <w:r>
        <w:t xml:space="preserve"> and CMSIS, the Cortex Microcontroller Software Interface Standard.</w:t>
      </w:r>
    </w:p>
    <w:sdt>
      <w:sdtPr>
        <w:rPr>
          <w:rFonts w:ascii="Times New Roman" w:hAnsi="Times New Roman" w:cs="Times New Roman"/>
          <w:b w:val="0"/>
          <w:bCs w:val="0"/>
          <w:color w:val="auto"/>
          <w:sz w:val="20"/>
          <w:szCs w:val="24"/>
        </w:rPr>
        <w:id w:val="18347155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67F8F23" w14:textId="2F271CC0" w:rsidR="00A459B6" w:rsidRDefault="00A459B6" w:rsidP="00A459B6">
          <w:pPr>
            <w:pStyle w:val="Inhaltsverzeichnisberschrift"/>
            <w:spacing w:before="240"/>
          </w:pPr>
          <w:r>
            <w:t>Contents</w:t>
          </w:r>
        </w:p>
        <w:p w14:paraId="56A2F85F" w14:textId="77777777" w:rsidR="00A86F64" w:rsidRDefault="00A459B6">
          <w:pPr>
            <w:pStyle w:val="Verzeichnis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r>
            <w:rPr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406154365" w:history="1">
            <w:r w:rsidR="00A86F64" w:rsidRPr="00906743">
              <w:rPr>
                <w:rStyle w:val="Hyperlink"/>
              </w:rPr>
              <w:t>Abstract</w:t>
            </w:r>
            <w:r w:rsidR="00A86F64">
              <w:rPr>
                <w:webHidden/>
              </w:rPr>
              <w:tab/>
            </w:r>
            <w:r w:rsidR="00A86F64">
              <w:rPr>
                <w:webHidden/>
              </w:rPr>
              <w:fldChar w:fldCharType="begin"/>
            </w:r>
            <w:r w:rsidR="00A86F64">
              <w:rPr>
                <w:webHidden/>
              </w:rPr>
              <w:instrText xml:space="preserve"> PAGEREF _Toc406154365 \h </w:instrText>
            </w:r>
            <w:r w:rsidR="00A86F64">
              <w:rPr>
                <w:webHidden/>
              </w:rPr>
            </w:r>
            <w:r w:rsidR="00A86F64">
              <w:rPr>
                <w:webHidden/>
              </w:rPr>
              <w:fldChar w:fldCharType="separate"/>
            </w:r>
            <w:r w:rsidR="00DC4E03">
              <w:rPr>
                <w:webHidden/>
              </w:rPr>
              <w:t>1</w:t>
            </w:r>
            <w:r w:rsidR="00A86F64">
              <w:rPr>
                <w:webHidden/>
              </w:rPr>
              <w:fldChar w:fldCharType="end"/>
            </w:r>
          </w:hyperlink>
        </w:p>
        <w:p w14:paraId="451F395D" w14:textId="77777777" w:rsidR="00A86F64" w:rsidRDefault="00000000">
          <w:pPr>
            <w:pStyle w:val="Verzeichnis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6154366" w:history="1">
            <w:r w:rsidR="00A86F64" w:rsidRPr="00906743">
              <w:rPr>
                <w:rStyle w:val="Hyperlink"/>
              </w:rPr>
              <w:t>Introduction</w:t>
            </w:r>
            <w:r w:rsidR="00A86F64">
              <w:rPr>
                <w:webHidden/>
              </w:rPr>
              <w:tab/>
            </w:r>
            <w:r w:rsidR="00A86F64">
              <w:rPr>
                <w:webHidden/>
              </w:rPr>
              <w:fldChar w:fldCharType="begin"/>
            </w:r>
            <w:r w:rsidR="00A86F64">
              <w:rPr>
                <w:webHidden/>
              </w:rPr>
              <w:instrText xml:space="preserve"> PAGEREF _Toc406154366 \h </w:instrText>
            </w:r>
            <w:r w:rsidR="00A86F64">
              <w:rPr>
                <w:webHidden/>
              </w:rPr>
            </w:r>
            <w:r w:rsidR="00A86F64">
              <w:rPr>
                <w:webHidden/>
              </w:rPr>
              <w:fldChar w:fldCharType="separate"/>
            </w:r>
            <w:r w:rsidR="00DC4E03">
              <w:rPr>
                <w:webHidden/>
              </w:rPr>
              <w:t>2</w:t>
            </w:r>
            <w:r w:rsidR="00A86F64">
              <w:rPr>
                <w:webHidden/>
              </w:rPr>
              <w:fldChar w:fldCharType="end"/>
            </w:r>
          </w:hyperlink>
        </w:p>
        <w:p w14:paraId="59E8915B" w14:textId="77777777" w:rsidR="00A86F64" w:rsidRDefault="00000000">
          <w:pPr>
            <w:pStyle w:val="Verzeichnis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6154367" w:history="1">
            <w:r w:rsidR="00A86F64" w:rsidRPr="00906743">
              <w:rPr>
                <w:rStyle w:val="Hyperlink"/>
                <w:noProof/>
              </w:rPr>
              <w:t>Software Stack</w:t>
            </w:r>
            <w:r w:rsidR="00A86F64">
              <w:rPr>
                <w:rStyle w:val="Hyperlink"/>
                <w:noProof/>
              </w:rPr>
              <w:tab/>
            </w:r>
            <w:r w:rsidR="00A86F64">
              <w:rPr>
                <w:noProof/>
                <w:webHidden/>
              </w:rPr>
              <w:tab/>
            </w:r>
            <w:r w:rsidR="00A86F64">
              <w:rPr>
                <w:noProof/>
                <w:webHidden/>
              </w:rPr>
              <w:fldChar w:fldCharType="begin"/>
            </w:r>
            <w:r w:rsidR="00A86F64">
              <w:rPr>
                <w:noProof/>
                <w:webHidden/>
              </w:rPr>
              <w:instrText xml:space="preserve"> PAGEREF _Toc406154367 \h </w:instrText>
            </w:r>
            <w:r w:rsidR="00A86F64">
              <w:rPr>
                <w:noProof/>
                <w:webHidden/>
              </w:rPr>
            </w:r>
            <w:r w:rsidR="00A86F64">
              <w:rPr>
                <w:noProof/>
                <w:webHidden/>
              </w:rPr>
              <w:fldChar w:fldCharType="separate"/>
            </w:r>
            <w:r w:rsidR="00DC4E03">
              <w:rPr>
                <w:noProof/>
                <w:webHidden/>
              </w:rPr>
              <w:t>3</w:t>
            </w:r>
            <w:r w:rsidR="00A86F64">
              <w:rPr>
                <w:noProof/>
                <w:webHidden/>
              </w:rPr>
              <w:fldChar w:fldCharType="end"/>
            </w:r>
          </w:hyperlink>
        </w:p>
        <w:p w14:paraId="4A1D3177" w14:textId="77777777" w:rsidR="00A86F64" w:rsidRDefault="00000000">
          <w:pPr>
            <w:pStyle w:val="Verzeichnis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6154368" w:history="1">
            <w:r w:rsidR="00A86F64" w:rsidRPr="00906743">
              <w:rPr>
                <w:rStyle w:val="Hyperlink"/>
              </w:rPr>
              <w:t>Prerequisites</w:t>
            </w:r>
            <w:r w:rsidR="00A86F64">
              <w:rPr>
                <w:webHidden/>
              </w:rPr>
              <w:tab/>
            </w:r>
            <w:r w:rsidR="00A86F64">
              <w:rPr>
                <w:webHidden/>
              </w:rPr>
              <w:fldChar w:fldCharType="begin"/>
            </w:r>
            <w:r w:rsidR="00A86F64">
              <w:rPr>
                <w:webHidden/>
              </w:rPr>
              <w:instrText xml:space="preserve"> PAGEREF _Toc406154368 \h </w:instrText>
            </w:r>
            <w:r w:rsidR="00A86F64">
              <w:rPr>
                <w:webHidden/>
              </w:rPr>
            </w:r>
            <w:r w:rsidR="00A86F64">
              <w:rPr>
                <w:webHidden/>
              </w:rPr>
              <w:fldChar w:fldCharType="separate"/>
            </w:r>
            <w:r w:rsidR="00DC4E03">
              <w:rPr>
                <w:webHidden/>
              </w:rPr>
              <w:t>4</w:t>
            </w:r>
            <w:r w:rsidR="00A86F64">
              <w:rPr>
                <w:webHidden/>
              </w:rPr>
              <w:fldChar w:fldCharType="end"/>
            </w:r>
          </w:hyperlink>
        </w:p>
        <w:p w14:paraId="5CFF812A" w14:textId="77777777" w:rsidR="00A86F64" w:rsidRDefault="00000000">
          <w:pPr>
            <w:pStyle w:val="Verzeichnis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6154369" w:history="1">
            <w:r w:rsidR="00A86F64" w:rsidRPr="00906743">
              <w:rPr>
                <w:rStyle w:val="Hyperlink"/>
              </w:rPr>
              <w:t>Set up the Workshop Environment</w:t>
            </w:r>
            <w:r w:rsidR="00A86F64">
              <w:rPr>
                <w:webHidden/>
              </w:rPr>
              <w:tab/>
            </w:r>
            <w:r w:rsidR="00A86F64">
              <w:rPr>
                <w:webHidden/>
              </w:rPr>
              <w:fldChar w:fldCharType="begin"/>
            </w:r>
            <w:r w:rsidR="00A86F64">
              <w:rPr>
                <w:webHidden/>
              </w:rPr>
              <w:instrText xml:space="preserve"> PAGEREF _Toc406154369 \h </w:instrText>
            </w:r>
            <w:r w:rsidR="00A86F64">
              <w:rPr>
                <w:webHidden/>
              </w:rPr>
            </w:r>
            <w:r w:rsidR="00A86F64">
              <w:rPr>
                <w:webHidden/>
              </w:rPr>
              <w:fldChar w:fldCharType="separate"/>
            </w:r>
            <w:r w:rsidR="00DC4E03">
              <w:rPr>
                <w:webHidden/>
              </w:rPr>
              <w:t>4</w:t>
            </w:r>
            <w:r w:rsidR="00A86F64">
              <w:rPr>
                <w:webHidden/>
              </w:rPr>
              <w:fldChar w:fldCharType="end"/>
            </w:r>
          </w:hyperlink>
        </w:p>
        <w:p w14:paraId="510B076B" w14:textId="77777777" w:rsidR="00A86F64" w:rsidRDefault="00000000">
          <w:pPr>
            <w:pStyle w:val="Verzeichnis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6154370" w:history="1">
            <w:r w:rsidR="00A86F64" w:rsidRPr="00906743">
              <w:rPr>
                <w:rStyle w:val="Hyperlink"/>
              </w:rPr>
              <w:t>Step 1: Create a Project</w:t>
            </w:r>
            <w:r w:rsidR="00A86F64">
              <w:rPr>
                <w:webHidden/>
              </w:rPr>
              <w:tab/>
            </w:r>
            <w:r w:rsidR="00A86F64">
              <w:rPr>
                <w:webHidden/>
              </w:rPr>
              <w:fldChar w:fldCharType="begin"/>
            </w:r>
            <w:r w:rsidR="00A86F64">
              <w:rPr>
                <w:webHidden/>
              </w:rPr>
              <w:instrText xml:space="preserve"> PAGEREF _Toc406154370 \h </w:instrText>
            </w:r>
            <w:r w:rsidR="00A86F64">
              <w:rPr>
                <w:webHidden/>
              </w:rPr>
            </w:r>
            <w:r w:rsidR="00A86F64">
              <w:rPr>
                <w:webHidden/>
              </w:rPr>
              <w:fldChar w:fldCharType="separate"/>
            </w:r>
            <w:r w:rsidR="00DC4E03">
              <w:rPr>
                <w:webHidden/>
              </w:rPr>
              <w:t>5</w:t>
            </w:r>
            <w:r w:rsidR="00A86F64">
              <w:rPr>
                <w:webHidden/>
              </w:rPr>
              <w:fldChar w:fldCharType="end"/>
            </w:r>
          </w:hyperlink>
        </w:p>
        <w:p w14:paraId="2F286193" w14:textId="77777777" w:rsidR="00A86F64" w:rsidRDefault="00000000">
          <w:pPr>
            <w:pStyle w:val="Verzeichnis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6154371" w:history="1">
            <w:r w:rsidR="00A86F64" w:rsidRPr="00906743">
              <w:rPr>
                <w:rStyle w:val="Hyperlink"/>
                <w:noProof/>
                <w:lang w:val="en-GB"/>
              </w:rPr>
              <w:t>Create a New Project for the Evaluation Board</w:t>
            </w:r>
            <w:r w:rsidR="00A86F64">
              <w:rPr>
                <w:noProof/>
                <w:webHidden/>
              </w:rPr>
              <w:tab/>
            </w:r>
            <w:r w:rsidR="00A86F64">
              <w:rPr>
                <w:noProof/>
                <w:webHidden/>
              </w:rPr>
              <w:fldChar w:fldCharType="begin"/>
            </w:r>
            <w:r w:rsidR="00A86F64">
              <w:rPr>
                <w:noProof/>
                <w:webHidden/>
              </w:rPr>
              <w:instrText xml:space="preserve"> PAGEREF _Toc406154371 \h </w:instrText>
            </w:r>
            <w:r w:rsidR="00A86F64">
              <w:rPr>
                <w:noProof/>
                <w:webHidden/>
              </w:rPr>
            </w:r>
            <w:r w:rsidR="00A86F64">
              <w:rPr>
                <w:noProof/>
                <w:webHidden/>
              </w:rPr>
              <w:fldChar w:fldCharType="separate"/>
            </w:r>
            <w:r w:rsidR="00DC4E03">
              <w:rPr>
                <w:noProof/>
                <w:webHidden/>
              </w:rPr>
              <w:t>5</w:t>
            </w:r>
            <w:r w:rsidR="00A86F64">
              <w:rPr>
                <w:noProof/>
                <w:webHidden/>
              </w:rPr>
              <w:fldChar w:fldCharType="end"/>
            </w:r>
          </w:hyperlink>
        </w:p>
        <w:p w14:paraId="3B3405BE" w14:textId="77777777" w:rsidR="00A86F64" w:rsidRDefault="00000000">
          <w:pPr>
            <w:pStyle w:val="Verzeichnis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6154372" w:history="1">
            <w:r w:rsidR="00A86F64" w:rsidRPr="00906743">
              <w:rPr>
                <w:rStyle w:val="Hyperlink"/>
                <w:noProof/>
                <w:lang w:val="en-GB"/>
              </w:rPr>
              <w:t>Setup the Debug Adapter</w:t>
            </w:r>
            <w:r w:rsidR="00A86F64">
              <w:rPr>
                <w:noProof/>
                <w:webHidden/>
              </w:rPr>
              <w:tab/>
            </w:r>
            <w:r w:rsidR="00A86F64">
              <w:rPr>
                <w:noProof/>
                <w:webHidden/>
              </w:rPr>
              <w:fldChar w:fldCharType="begin"/>
            </w:r>
            <w:r w:rsidR="00A86F64">
              <w:rPr>
                <w:noProof/>
                <w:webHidden/>
              </w:rPr>
              <w:instrText xml:space="preserve"> PAGEREF _Toc406154372 \h </w:instrText>
            </w:r>
            <w:r w:rsidR="00A86F64">
              <w:rPr>
                <w:noProof/>
                <w:webHidden/>
              </w:rPr>
            </w:r>
            <w:r w:rsidR="00A86F64">
              <w:rPr>
                <w:noProof/>
                <w:webHidden/>
              </w:rPr>
              <w:fldChar w:fldCharType="separate"/>
            </w:r>
            <w:r w:rsidR="00DC4E03">
              <w:rPr>
                <w:noProof/>
                <w:webHidden/>
              </w:rPr>
              <w:t>6</w:t>
            </w:r>
            <w:r w:rsidR="00A86F64">
              <w:rPr>
                <w:noProof/>
                <w:webHidden/>
              </w:rPr>
              <w:fldChar w:fldCharType="end"/>
            </w:r>
          </w:hyperlink>
        </w:p>
        <w:p w14:paraId="55CD0C7C" w14:textId="77777777" w:rsidR="00A86F64" w:rsidRDefault="00000000">
          <w:pPr>
            <w:pStyle w:val="Verzeichnis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6154373" w:history="1">
            <w:r w:rsidR="00A86F64" w:rsidRPr="00906743">
              <w:rPr>
                <w:rStyle w:val="Hyperlink"/>
              </w:rPr>
              <w:t>Step 2: Add CMSIS-RTOS</w:t>
            </w:r>
            <w:r w:rsidR="00A86F64">
              <w:rPr>
                <w:webHidden/>
              </w:rPr>
              <w:tab/>
            </w:r>
            <w:r w:rsidR="00A86F64">
              <w:rPr>
                <w:webHidden/>
              </w:rPr>
              <w:fldChar w:fldCharType="begin"/>
            </w:r>
            <w:r w:rsidR="00A86F64">
              <w:rPr>
                <w:webHidden/>
              </w:rPr>
              <w:instrText xml:space="preserve"> PAGEREF _Toc406154373 \h </w:instrText>
            </w:r>
            <w:r w:rsidR="00A86F64">
              <w:rPr>
                <w:webHidden/>
              </w:rPr>
            </w:r>
            <w:r w:rsidR="00A86F64">
              <w:rPr>
                <w:webHidden/>
              </w:rPr>
              <w:fldChar w:fldCharType="separate"/>
            </w:r>
            <w:r w:rsidR="00DC4E03">
              <w:rPr>
                <w:webHidden/>
              </w:rPr>
              <w:t>7</w:t>
            </w:r>
            <w:r w:rsidR="00A86F64">
              <w:rPr>
                <w:webHidden/>
              </w:rPr>
              <w:fldChar w:fldCharType="end"/>
            </w:r>
          </w:hyperlink>
        </w:p>
        <w:p w14:paraId="3664CF4F" w14:textId="77777777" w:rsidR="00A86F64" w:rsidRDefault="00000000">
          <w:pPr>
            <w:pStyle w:val="Verzeichnis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6154374" w:history="1">
            <w:r w:rsidR="00A86F64" w:rsidRPr="00906743">
              <w:rPr>
                <w:rStyle w:val="Hyperlink"/>
                <w:noProof/>
                <w:lang w:val="en-GB"/>
              </w:rPr>
              <w:t>Add and configure CMSIS-RTOS RTX for a simple Blinky application</w:t>
            </w:r>
            <w:r w:rsidR="00A86F64">
              <w:rPr>
                <w:noProof/>
                <w:webHidden/>
              </w:rPr>
              <w:tab/>
            </w:r>
            <w:r w:rsidR="00A86F64">
              <w:rPr>
                <w:noProof/>
                <w:webHidden/>
              </w:rPr>
              <w:fldChar w:fldCharType="begin"/>
            </w:r>
            <w:r w:rsidR="00A86F64">
              <w:rPr>
                <w:noProof/>
                <w:webHidden/>
              </w:rPr>
              <w:instrText xml:space="preserve"> PAGEREF _Toc406154374 \h </w:instrText>
            </w:r>
            <w:r w:rsidR="00A86F64">
              <w:rPr>
                <w:noProof/>
                <w:webHidden/>
              </w:rPr>
            </w:r>
            <w:r w:rsidR="00A86F64">
              <w:rPr>
                <w:noProof/>
                <w:webHidden/>
              </w:rPr>
              <w:fldChar w:fldCharType="separate"/>
            </w:r>
            <w:r w:rsidR="00DC4E03">
              <w:rPr>
                <w:noProof/>
                <w:webHidden/>
              </w:rPr>
              <w:t>7</w:t>
            </w:r>
            <w:r w:rsidR="00A86F64">
              <w:rPr>
                <w:noProof/>
                <w:webHidden/>
              </w:rPr>
              <w:fldChar w:fldCharType="end"/>
            </w:r>
          </w:hyperlink>
        </w:p>
        <w:p w14:paraId="5471D081" w14:textId="77777777" w:rsidR="00A86F64" w:rsidRDefault="00000000">
          <w:pPr>
            <w:pStyle w:val="Verzeichnis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6154375" w:history="1">
            <w:r w:rsidR="00A86F64" w:rsidRPr="00906743">
              <w:rPr>
                <w:rStyle w:val="Hyperlink"/>
                <w:noProof/>
                <w:lang w:val="en-GB"/>
              </w:rPr>
              <w:t>RTX Kernel Awareness</w:t>
            </w:r>
            <w:r w:rsidR="00A86F64">
              <w:rPr>
                <w:noProof/>
                <w:webHidden/>
              </w:rPr>
              <w:tab/>
            </w:r>
            <w:r w:rsidR="00A86F64">
              <w:rPr>
                <w:noProof/>
                <w:webHidden/>
              </w:rPr>
              <w:fldChar w:fldCharType="begin"/>
            </w:r>
            <w:r w:rsidR="00A86F64">
              <w:rPr>
                <w:noProof/>
                <w:webHidden/>
              </w:rPr>
              <w:instrText xml:space="preserve"> PAGEREF _Toc406154375 \h </w:instrText>
            </w:r>
            <w:r w:rsidR="00A86F64">
              <w:rPr>
                <w:noProof/>
                <w:webHidden/>
              </w:rPr>
            </w:r>
            <w:r w:rsidR="00A86F64">
              <w:rPr>
                <w:noProof/>
                <w:webHidden/>
              </w:rPr>
              <w:fldChar w:fldCharType="separate"/>
            </w:r>
            <w:r w:rsidR="00DC4E03">
              <w:rPr>
                <w:noProof/>
                <w:webHidden/>
              </w:rPr>
              <w:t>9</w:t>
            </w:r>
            <w:r w:rsidR="00A86F64">
              <w:rPr>
                <w:noProof/>
                <w:webHidden/>
              </w:rPr>
              <w:fldChar w:fldCharType="end"/>
            </w:r>
          </w:hyperlink>
        </w:p>
        <w:p w14:paraId="2D58D7A8" w14:textId="77777777" w:rsidR="00A86F64" w:rsidRDefault="00000000">
          <w:pPr>
            <w:pStyle w:val="Verzeichnis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6154376" w:history="1">
            <w:r w:rsidR="00A86F64" w:rsidRPr="00906743">
              <w:rPr>
                <w:rStyle w:val="Hyperlink"/>
              </w:rPr>
              <w:t>Step 3: Add USB Host with Mass Storage Support</w:t>
            </w:r>
            <w:r w:rsidR="00A86F64">
              <w:rPr>
                <w:webHidden/>
              </w:rPr>
              <w:tab/>
            </w:r>
            <w:r w:rsidR="00A86F64">
              <w:rPr>
                <w:webHidden/>
              </w:rPr>
              <w:fldChar w:fldCharType="begin"/>
            </w:r>
            <w:r w:rsidR="00A86F64">
              <w:rPr>
                <w:webHidden/>
              </w:rPr>
              <w:instrText xml:space="preserve"> PAGEREF _Toc406154376 \h </w:instrText>
            </w:r>
            <w:r w:rsidR="00A86F64">
              <w:rPr>
                <w:webHidden/>
              </w:rPr>
            </w:r>
            <w:r w:rsidR="00A86F64">
              <w:rPr>
                <w:webHidden/>
              </w:rPr>
              <w:fldChar w:fldCharType="separate"/>
            </w:r>
            <w:r w:rsidR="00DC4E03">
              <w:rPr>
                <w:webHidden/>
              </w:rPr>
              <w:t>10</w:t>
            </w:r>
            <w:r w:rsidR="00A86F64">
              <w:rPr>
                <w:webHidden/>
              </w:rPr>
              <w:fldChar w:fldCharType="end"/>
            </w:r>
          </w:hyperlink>
        </w:p>
        <w:p w14:paraId="445605FF" w14:textId="77777777" w:rsidR="00A86F64" w:rsidRDefault="00000000">
          <w:pPr>
            <w:pStyle w:val="Verzeichnis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6154377" w:history="1">
            <w:r w:rsidR="00A86F64" w:rsidRPr="00906743">
              <w:rPr>
                <w:rStyle w:val="Hyperlink"/>
                <w:noProof/>
                <w:lang w:val="en-GB"/>
              </w:rPr>
              <w:t>Configure the CMSIS-Driver for USB component</w:t>
            </w:r>
            <w:r w:rsidR="00A86F64">
              <w:rPr>
                <w:noProof/>
                <w:webHidden/>
              </w:rPr>
              <w:tab/>
            </w:r>
            <w:r w:rsidR="00A86F64">
              <w:rPr>
                <w:noProof/>
                <w:webHidden/>
              </w:rPr>
              <w:fldChar w:fldCharType="begin"/>
            </w:r>
            <w:r w:rsidR="00A86F64">
              <w:rPr>
                <w:noProof/>
                <w:webHidden/>
              </w:rPr>
              <w:instrText xml:space="preserve"> PAGEREF _Toc406154377 \h </w:instrText>
            </w:r>
            <w:r w:rsidR="00A86F64">
              <w:rPr>
                <w:noProof/>
                <w:webHidden/>
              </w:rPr>
            </w:r>
            <w:r w:rsidR="00A86F64">
              <w:rPr>
                <w:noProof/>
                <w:webHidden/>
              </w:rPr>
              <w:fldChar w:fldCharType="separate"/>
            </w:r>
            <w:r w:rsidR="00DC4E03">
              <w:rPr>
                <w:noProof/>
                <w:webHidden/>
              </w:rPr>
              <w:t>10</w:t>
            </w:r>
            <w:r w:rsidR="00A86F64">
              <w:rPr>
                <w:noProof/>
                <w:webHidden/>
              </w:rPr>
              <w:fldChar w:fldCharType="end"/>
            </w:r>
          </w:hyperlink>
        </w:p>
        <w:p w14:paraId="3330E9CB" w14:textId="77777777" w:rsidR="00A86F64" w:rsidRDefault="00000000">
          <w:pPr>
            <w:pStyle w:val="Verzeichnis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6154378" w:history="1">
            <w:r w:rsidR="00A86F64" w:rsidRPr="00906743">
              <w:rPr>
                <w:rStyle w:val="Hyperlink"/>
                <w:noProof/>
                <w:lang w:val="en-GB"/>
              </w:rPr>
              <w:t>Add the USB Host middleware component to the project</w:t>
            </w:r>
            <w:r w:rsidR="00A86F64">
              <w:rPr>
                <w:noProof/>
                <w:webHidden/>
              </w:rPr>
              <w:tab/>
            </w:r>
            <w:r w:rsidR="00A86F64">
              <w:rPr>
                <w:noProof/>
                <w:webHidden/>
              </w:rPr>
              <w:fldChar w:fldCharType="begin"/>
            </w:r>
            <w:r w:rsidR="00A86F64">
              <w:rPr>
                <w:noProof/>
                <w:webHidden/>
              </w:rPr>
              <w:instrText xml:space="preserve"> PAGEREF _Toc406154378 \h </w:instrText>
            </w:r>
            <w:r w:rsidR="00A86F64">
              <w:rPr>
                <w:noProof/>
                <w:webHidden/>
              </w:rPr>
            </w:r>
            <w:r w:rsidR="00A86F64">
              <w:rPr>
                <w:noProof/>
                <w:webHidden/>
              </w:rPr>
              <w:fldChar w:fldCharType="separate"/>
            </w:r>
            <w:r w:rsidR="00DC4E03">
              <w:rPr>
                <w:noProof/>
                <w:webHidden/>
              </w:rPr>
              <w:t>11</w:t>
            </w:r>
            <w:r w:rsidR="00A86F64">
              <w:rPr>
                <w:noProof/>
                <w:webHidden/>
              </w:rPr>
              <w:fldChar w:fldCharType="end"/>
            </w:r>
          </w:hyperlink>
        </w:p>
        <w:p w14:paraId="7685E8A2" w14:textId="77777777" w:rsidR="00A86F64" w:rsidRDefault="00000000">
          <w:pPr>
            <w:pStyle w:val="Verzeichnis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6154379" w:history="1">
            <w:r w:rsidR="00A86F64" w:rsidRPr="00906743">
              <w:rPr>
                <w:rStyle w:val="Hyperlink"/>
                <w:noProof/>
                <w:lang w:val="en-GB"/>
              </w:rPr>
              <w:t>Configure the CMSIS-Driver for the USB Host</w:t>
            </w:r>
            <w:r w:rsidR="00A86F64">
              <w:rPr>
                <w:noProof/>
                <w:webHidden/>
              </w:rPr>
              <w:tab/>
            </w:r>
            <w:r w:rsidR="00A86F64">
              <w:rPr>
                <w:noProof/>
                <w:webHidden/>
              </w:rPr>
              <w:fldChar w:fldCharType="begin"/>
            </w:r>
            <w:r w:rsidR="00A86F64">
              <w:rPr>
                <w:noProof/>
                <w:webHidden/>
              </w:rPr>
              <w:instrText xml:space="preserve"> PAGEREF _Toc406154379 \h </w:instrText>
            </w:r>
            <w:r w:rsidR="00A86F64">
              <w:rPr>
                <w:noProof/>
                <w:webHidden/>
              </w:rPr>
            </w:r>
            <w:r w:rsidR="00A86F64">
              <w:rPr>
                <w:noProof/>
                <w:webHidden/>
              </w:rPr>
              <w:fldChar w:fldCharType="separate"/>
            </w:r>
            <w:r w:rsidR="00DC4E03">
              <w:rPr>
                <w:noProof/>
                <w:webHidden/>
              </w:rPr>
              <w:t>11</w:t>
            </w:r>
            <w:r w:rsidR="00A86F64">
              <w:rPr>
                <w:noProof/>
                <w:webHidden/>
              </w:rPr>
              <w:fldChar w:fldCharType="end"/>
            </w:r>
          </w:hyperlink>
        </w:p>
        <w:p w14:paraId="0A3A9188" w14:textId="77777777" w:rsidR="00A86F64" w:rsidRDefault="00000000">
          <w:pPr>
            <w:pStyle w:val="Verzeichnis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6154380" w:history="1">
            <w:r w:rsidR="00A86F64" w:rsidRPr="00906743">
              <w:rPr>
                <w:rStyle w:val="Hyperlink"/>
                <w:noProof/>
                <w:lang w:val="en-GB"/>
              </w:rPr>
              <w:t>Configure the stack and thread memory resources</w:t>
            </w:r>
            <w:r w:rsidR="00A86F64">
              <w:rPr>
                <w:noProof/>
                <w:webHidden/>
              </w:rPr>
              <w:tab/>
            </w:r>
            <w:r w:rsidR="00A86F64">
              <w:rPr>
                <w:noProof/>
                <w:webHidden/>
              </w:rPr>
              <w:fldChar w:fldCharType="begin"/>
            </w:r>
            <w:r w:rsidR="00A86F64">
              <w:rPr>
                <w:noProof/>
                <w:webHidden/>
              </w:rPr>
              <w:instrText xml:space="preserve"> PAGEREF _Toc406154380 \h </w:instrText>
            </w:r>
            <w:r w:rsidR="00A86F64">
              <w:rPr>
                <w:noProof/>
                <w:webHidden/>
              </w:rPr>
            </w:r>
            <w:r w:rsidR="00A86F64">
              <w:rPr>
                <w:noProof/>
                <w:webHidden/>
              </w:rPr>
              <w:fldChar w:fldCharType="separate"/>
            </w:r>
            <w:r w:rsidR="00DC4E03">
              <w:rPr>
                <w:noProof/>
                <w:webHidden/>
              </w:rPr>
              <w:t>12</w:t>
            </w:r>
            <w:r w:rsidR="00A86F64">
              <w:rPr>
                <w:noProof/>
                <w:webHidden/>
              </w:rPr>
              <w:fldChar w:fldCharType="end"/>
            </w:r>
          </w:hyperlink>
        </w:p>
        <w:p w14:paraId="03EDB97E" w14:textId="77777777" w:rsidR="00A86F64" w:rsidRDefault="00000000">
          <w:pPr>
            <w:pStyle w:val="Verzeichnis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6154381" w:history="1">
            <w:r w:rsidR="00A86F64" w:rsidRPr="00906743">
              <w:rPr>
                <w:rStyle w:val="Hyperlink"/>
                <w:noProof/>
                <w:lang w:val="en-GB"/>
              </w:rPr>
              <w:t>Add the user code that accesses the USB storage device</w:t>
            </w:r>
            <w:r w:rsidR="00A86F64">
              <w:rPr>
                <w:noProof/>
                <w:webHidden/>
              </w:rPr>
              <w:tab/>
            </w:r>
            <w:r w:rsidR="00A86F64">
              <w:rPr>
                <w:noProof/>
                <w:webHidden/>
              </w:rPr>
              <w:fldChar w:fldCharType="begin"/>
            </w:r>
            <w:r w:rsidR="00A86F64">
              <w:rPr>
                <w:noProof/>
                <w:webHidden/>
              </w:rPr>
              <w:instrText xml:space="preserve"> PAGEREF _Toc406154381 \h </w:instrText>
            </w:r>
            <w:r w:rsidR="00A86F64">
              <w:rPr>
                <w:noProof/>
                <w:webHidden/>
              </w:rPr>
            </w:r>
            <w:r w:rsidR="00A86F64">
              <w:rPr>
                <w:noProof/>
                <w:webHidden/>
              </w:rPr>
              <w:fldChar w:fldCharType="separate"/>
            </w:r>
            <w:r w:rsidR="00DC4E03">
              <w:rPr>
                <w:noProof/>
                <w:webHidden/>
              </w:rPr>
              <w:t>13</w:t>
            </w:r>
            <w:r w:rsidR="00A86F64">
              <w:rPr>
                <w:noProof/>
                <w:webHidden/>
              </w:rPr>
              <w:fldChar w:fldCharType="end"/>
            </w:r>
          </w:hyperlink>
        </w:p>
        <w:p w14:paraId="51F1DB42" w14:textId="77777777" w:rsidR="00A86F64" w:rsidRDefault="00000000">
          <w:pPr>
            <w:pStyle w:val="Verzeichnis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6154382" w:history="1">
            <w:r w:rsidR="00A86F64" w:rsidRPr="00906743">
              <w:rPr>
                <w:rStyle w:val="Hyperlink"/>
              </w:rPr>
              <w:t>Step 4: Add the Graphical User Interface</w:t>
            </w:r>
            <w:r w:rsidR="00A86F64">
              <w:rPr>
                <w:webHidden/>
              </w:rPr>
              <w:tab/>
            </w:r>
            <w:r w:rsidR="00A86F64">
              <w:rPr>
                <w:webHidden/>
              </w:rPr>
              <w:fldChar w:fldCharType="begin"/>
            </w:r>
            <w:r w:rsidR="00A86F64">
              <w:rPr>
                <w:webHidden/>
              </w:rPr>
              <w:instrText xml:space="preserve"> PAGEREF _Toc406154382 \h </w:instrText>
            </w:r>
            <w:r w:rsidR="00A86F64">
              <w:rPr>
                <w:webHidden/>
              </w:rPr>
            </w:r>
            <w:r w:rsidR="00A86F64">
              <w:rPr>
                <w:webHidden/>
              </w:rPr>
              <w:fldChar w:fldCharType="separate"/>
            </w:r>
            <w:r w:rsidR="00DC4E03">
              <w:rPr>
                <w:webHidden/>
              </w:rPr>
              <w:t>17</w:t>
            </w:r>
            <w:r w:rsidR="00A86F64">
              <w:rPr>
                <w:webHidden/>
              </w:rPr>
              <w:fldChar w:fldCharType="end"/>
            </w:r>
          </w:hyperlink>
        </w:p>
        <w:p w14:paraId="46754D91" w14:textId="77777777" w:rsidR="00A86F64" w:rsidRDefault="00000000">
          <w:pPr>
            <w:pStyle w:val="Verzeichnis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6154383" w:history="1">
            <w:r w:rsidR="00A86F64" w:rsidRPr="00906743">
              <w:rPr>
                <w:rStyle w:val="Hyperlink"/>
                <w:noProof/>
                <w:lang w:val="en-GB"/>
              </w:rPr>
              <w:t>Understanding the Hardware</w:t>
            </w:r>
            <w:r w:rsidR="00A86F64">
              <w:rPr>
                <w:noProof/>
                <w:webHidden/>
              </w:rPr>
              <w:tab/>
            </w:r>
            <w:r w:rsidR="00A86F64">
              <w:rPr>
                <w:noProof/>
                <w:webHidden/>
              </w:rPr>
              <w:fldChar w:fldCharType="begin"/>
            </w:r>
            <w:r w:rsidR="00A86F64">
              <w:rPr>
                <w:noProof/>
                <w:webHidden/>
              </w:rPr>
              <w:instrText xml:space="preserve"> PAGEREF _Toc406154383 \h </w:instrText>
            </w:r>
            <w:r w:rsidR="00A86F64">
              <w:rPr>
                <w:noProof/>
                <w:webHidden/>
              </w:rPr>
            </w:r>
            <w:r w:rsidR="00A86F64">
              <w:rPr>
                <w:noProof/>
                <w:webHidden/>
              </w:rPr>
              <w:fldChar w:fldCharType="separate"/>
            </w:r>
            <w:r w:rsidR="00DC4E03">
              <w:rPr>
                <w:noProof/>
                <w:webHidden/>
              </w:rPr>
              <w:t>17</w:t>
            </w:r>
            <w:r w:rsidR="00A86F64">
              <w:rPr>
                <w:noProof/>
                <w:webHidden/>
              </w:rPr>
              <w:fldChar w:fldCharType="end"/>
            </w:r>
          </w:hyperlink>
        </w:p>
        <w:p w14:paraId="1D2D7E4F" w14:textId="77777777" w:rsidR="00A86F64" w:rsidRDefault="00000000">
          <w:pPr>
            <w:pStyle w:val="Verzeichnis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6154384" w:history="1">
            <w:r w:rsidR="00A86F64" w:rsidRPr="00906743">
              <w:rPr>
                <w:rStyle w:val="Hyperlink"/>
                <w:noProof/>
                <w:lang w:val="en-GB"/>
              </w:rPr>
              <w:t>Add the Graphic Core and Graphics Display Interface</w:t>
            </w:r>
            <w:r w:rsidR="00A86F64">
              <w:rPr>
                <w:noProof/>
                <w:webHidden/>
              </w:rPr>
              <w:tab/>
            </w:r>
            <w:r w:rsidR="00A86F64">
              <w:rPr>
                <w:noProof/>
                <w:webHidden/>
              </w:rPr>
              <w:fldChar w:fldCharType="begin"/>
            </w:r>
            <w:r w:rsidR="00A86F64">
              <w:rPr>
                <w:noProof/>
                <w:webHidden/>
              </w:rPr>
              <w:instrText xml:space="preserve"> PAGEREF _Toc406154384 \h </w:instrText>
            </w:r>
            <w:r w:rsidR="00A86F64">
              <w:rPr>
                <w:noProof/>
                <w:webHidden/>
              </w:rPr>
            </w:r>
            <w:r w:rsidR="00A86F64">
              <w:rPr>
                <w:noProof/>
                <w:webHidden/>
              </w:rPr>
              <w:fldChar w:fldCharType="separate"/>
            </w:r>
            <w:r w:rsidR="00DC4E03">
              <w:rPr>
                <w:noProof/>
                <w:webHidden/>
              </w:rPr>
              <w:t>17</w:t>
            </w:r>
            <w:r w:rsidR="00A86F64">
              <w:rPr>
                <w:noProof/>
                <w:webHidden/>
              </w:rPr>
              <w:fldChar w:fldCharType="end"/>
            </w:r>
          </w:hyperlink>
        </w:p>
        <w:p w14:paraId="75534CE0" w14:textId="77777777" w:rsidR="00A86F64" w:rsidRDefault="00000000">
          <w:pPr>
            <w:pStyle w:val="Verzeichnis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6154385" w:history="1">
            <w:r w:rsidR="00A86F64" w:rsidRPr="00906743">
              <w:rPr>
                <w:rStyle w:val="Hyperlink"/>
                <w:noProof/>
                <w:lang w:val="en-GB"/>
              </w:rPr>
              <w:t>Add the code to output “Hello World” to the LCD display</w:t>
            </w:r>
            <w:r w:rsidR="00A86F64">
              <w:rPr>
                <w:noProof/>
                <w:webHidden/>
              </w:rPr>
              <w:tab/>
            </w:r>
            <w:r w:rsidR="00A86F64">
              <w:rPr>
                <w:noProof/>
                <w:webHidden/>
              </w:rPr>
              <w:fldChar w:fldCharType="begin"/>
            </w:r>
            <w:r w:rsidR="00A86F64">
              <w:rPr>
                <w:noProof/>
                <w:webHidden/>
              </w:rPr>
              <w:instrText xml:space="preserve"> PAGEREF _Toc406154385 \h </w:instrText>
            </w:r>
            <w:r w:rsidR="00A86F64">
              <w:rPr>
                <w:noProof/>
                <w:webHidden/>
              </w:rPr>
            </w:r>
            <w:r w:rsidR="00A86F64">
              <w:rPr>
                <w:noProof/>
                <w:webHidden/>
              </w:rPr>
              <w:fldChar w:fldCharType="separate"/>
            </w:r>
            <w:r w:rsidR="00DC4E03">
              <w:rPr>
                <w:noProof/>
                <w:webHidden/>
              </w:rPr>
              <w:t>19</w:t>
            </w:r>
            <w:r w:rsidR="00A86F64">
              <w:rPr>
                <w:noProof/>
                <w:webHidden/>
              </w:rPr>
              <w:fldChar w:fldCharType="end"/>
            </w:r>
          </w:hyperlink>
        </w:p>
        <w:p w14:paraId="17B925B6" w14:textId="77777777" w:rsidR="00A86F64" w:rsidRDefault="00000000">
          <w:pPr>
            <w:pStyle w:val="Verzeichnis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6154386" w:history="1">
            <w:r w:rsidR="00A86F64" w:rsidRPr="00906743">
              <w:rPr>
                <w:rStyle w:val="Hyperlink"/>
              </w:rPr>
              <w:t>Step 5: Design and Add the Graphics to be Displayed on the LCD</w:t>
            </w:r>
            <w:r w:rsidR="00A86F64">
              <w:rPr>
                <w:webHidden/>
              </w:rPr>
              <w:tab/>
            </w:r>
            <w:r w:rsidR="00A86F64">
              <w:rPr>
                <w:webHidden/>
              </w:rPr>
              <w:fldChar w:fldCharType="begin"/>
            </w:r>
            <w:r w:rsidR="00A86F64">
              <w:rPr>
                <w:webHidden/>
              </w:rPr>
              <w:instrText xml:space="preserve"> PAGEREF _Toc406154386 \h </w:instrText>
            </w:r>
            <w:r w:rsidR="00A86F64">
              <w:rPr>
                <w:webHidden/>
              </w:rPr>
            </w:r>
            <w:r w:rsidR="00A86F64">
              <w:rPr>
                <w:webHidden/>
              </w:rPr>
              <w:fldChar w:fldCharType="separate"/>
            </w:r>
            <w:r w:rsidR="00DC4E03">
              <w:rPr>
                <w:webHidden/>
              </w:rPr>
              <w:t>20</w:t>
            </w:r>
            <w:r w:rsidR="00A86F64">
              <w:rPr>
                <w:webHidden/>
              </w:rPr>
              <w:fldChar w:fldCharType="end"/>
            </w:r>
          </w:hyperlink>
        </w:p>
        <w:p w14:paraId="34E8862B" w14:textId="77777777" w:rsidR="00A86F64" w:rsidRDefault="00000000">
          <w:pPr>
            <w:pStyle w:val="Verzeichnis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6154387" w:history="1">
            <w:r w:rsidR="00A86F64" w:rsidRPr="00906743">
              <w:rPr>
                <w:rStyle w:val="Hyperlink"/>
                <w:noProof/>
              </w:rPr>
              <w:t>Configure GUIBuilder and Use it to Create the Graphics</w:t>
            </w:r>
            <w:r w:rsidR="00A86F64">
              <w:rPr>
                <w:noProof/>
                <w:webHidden/>
              </w:rPr>
              <w:tab/>
            </w:r>
            <w:r w:rsidR="00A86F64">
              <w:rPr>
                <w:noProof/>
                <w:webHidden/>
              </w:rPr>
              <w:fldChar w:fldCharType="begin"/>
            </w:r>
            <w:r w:rsidR="00A86F64">
              <w:rPr>
                <w:noProof/>
                <w:webHidden/>
              </w:rPr>
              <w:instrText xml:space="preserve"> PAGEREF _Toc406154387 \h </w:instrText>
            </w:r>
            <w:r w:rsidR="00A86F64">
              <w:rPr>
                <w:noProof/>
                <w:webHidden/>
              </w:rPr>
            </w:r>
            <w:r w:rsidR="00A86F64">
              <w:rPr>
                <w:noProof/>
                <w:webHidden/>
              </w:rPr>
              <w:fldChar w:fldCharType="separate"/>
            </w:r>
            <w:r w:rsidR="00DC4E03">
              <w:rPr>
                <w:noProof/>
                <w:webHidden/>
              </w:rPr>
              <w:t>20</w:t>
            </w:r>
            <w:r w:rsidR="00A86F64">
              <w:rPr>
                <w:noProof/>
                <w:webHidden/>
              </w:rPr>
              <w:fldChar w:fldCharType="end"/>
            </w:r>
          </w:hyperlink>
        </w:p>
        <w:p w14:paraId="576FEB4C" w14:textId="77777777" w:rsidR="00A86F64" w:rsidRDefault="00000000">
          <w:pPr>
            <w:pStyle w:val="Verzeichnis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6154388" w:history="1">
            <w:r w:rsidR="00A86F64" w:rsidRPr="00906743">
              <w:rPr>
                <w:rStyle w:val="Hyperlink"/>
                <w:noProof/>
              </w:rPr>
              <w:t>Add LogViewerDLG.c to the Project and Run the GUI</w:t>
            </w:r>
            <w:r w:rsidR="00A86F64">
              <w:rPr>
                <w:noProof/>
                <w:webHidden/>
              </w:rPr>
              <w:tab/>
            </w:r>
            <w:r w:rsidR="00A86F64">
              <w:rPr>
                <w:noProof/>
                <w:webHidden/>
              </w:rPr>
              <w:fldChar w:fldCharType="begin"/>
            </w:r>
            <w:r w:rsidR="00A86F64">
              <w:rPr>
                <w:noProof/>
                <w:webHidden/>
              </w:rPr>
              <w:instrText xml:space="preserve"> PAGEREF _Toc406154388 \h </w:instrText>
            </w:r>
            <w:r w:rsidR="00A86F64">
              <w:rPr>
                <w:noProof/>
                <w:webHidden/>
              </w:rPr>
            </w:r>
            <w:r w:rsidR="00A86F64">
              <w:rPr>
                <w:noProof/>
                <w:webHidden/>
              </w:rPr>
              <w:fldChar w:fldCharType="separate"/>
            </w:r>
            <w:r w:rsidR="00DC4E03">
              <w:rPr>
                <w:noProof/>
                <w:webHidden/>
              </w:rPr>
              <w:t>21</w:t>
            </w:r>
            <w:r w:rsidR="00A86F64">
              <w:rPr>
                <w:noProof/>
                <w:webHidden/>
              </w:rPr>
              <w:fldChar w:fldCharType="end"/>
            </w:r>
          </w:hyperlink>
        </w:p>
        <w:p w14:paraId="7BA2ADFA" w14:textId="77777777" w:rsidR="00A86F64" w:rsidRDefault="00000000">
          <w:pPr>
            <w:pStyle w:val="Verzeichnis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6154389" w:history="1">
            <w:r w:rsidR="00A86F64" w:rsidRPr="00906743">
              <w:rPr>
                <w:rStyle w:val="Hyperlink"/>
              </w:rPr>
              <w:t>Step 6: Add the Touch Screen Interface</w:t>
            </w:r>
            <w:r w:rsidR="00A86F64">
              <w:rPr>
                <w:webHidden/>
              </w:rPr>
              <w:tab/>
            </w:r>
            <w:r w:rsidR="00A86F64">
              <w:rPr>
                <w:webHidden/>
              </w:rPr>
              <w:fldChar w:fldCharType="begin"/>
            </w:r>
            <w:r w:rsidR="00A86F64">
              <w:rPr>
                <w:webHidden/>
              </w:rPr>
              <w:instrText xml:space="preserve"> PAGEREF _Toc406154389 \h </w:instrText>
            </w:r>
            <w:r w:rsidR="00A86F64">
              <w:rPr>
                <w:webHidden/>
              </w:rPr>
            </w:r>
            <w:r w:rsidR="00A86F64">
              <w:rPr>
                <w:webHidden/>
              </w:rPr>
              <w:fldChar w:fldCharType="separate"/>
            </w:r>
            <w:r w:rsidR="00DC4E03">
              <w:rPr>
                <w:webHidden/>
              </w:rPr>
              <w:t>22</w:t>
            </w:r>
            <w:r w:rsidR="00A86F64">
              <w:rPr>
                <w:webHidden/>
              </w:rPr>
              <w:fldChar w:fldCharType="end"/>
            </w:r>
          </w:hyperlink>
        </w:p>
        <w:p w14:paraId="2AF95B30" w14:textId="77777777" w:rsidR="00A86F64" w:rsidRDefault="00000000">
          <w:pPr>
            <w:pStyle w:val="Verzeichnis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6154390" w:history="1">
            <w:r w:rsidR="00A86F64" w:rsidRPr="00906743">
              <w:rPr>
                <w:rStyle w:val="Hyperlink"/>
                <w:lang w:val="it-IT"/>
              </w:rPr>
              <w:t>Serial Wire Viewer Summary</w:t>
            </w:r>
            <w:r w:rsidR="00A86F64">
              <w:rPr>
                <w:webHidden/>
              </w:rPr>
              <w:tab/>
            </w:r>
            <w:r w:rsidR="00A86F64">
              <w:rPr>
                <w:webHidden/>
              </w:rPr>
              <w:fldChar w:fldCharType="begin"/>
            </w:r>
            <w:r w:rsidR="00A86F64">
              <w:rPr>
                <w:webHidden/>
              </w:rPr>
              <w:instrText xml:space="preserve"> PAGEREF _Toc406154390 \h </w:instrText>
            </w:r>
            <w:r w:rsidR="00A86F64">
              <w:rPr>
                <w:webHidden/>
              </w:rPr>
            </w:r>
            <w:r w:rsidR="00A86F64">
              <w:rPr>
                <w:webHidden/>
              </w:rPr>
              <w:fldChar w:fldCharType="separate"/>
            </w:r>
            <w:r w:rsidR="00DC4E03">
              <w:rPr>
                <w:webHidden/>
              </w:rPr>
              <w:t>23</w:t>
            </w:r>
            <w:r w:rsidR="00A86F64">
              <w:rPr>
                <w:webHidden/>
              </w:rPr>
              <w:fldChar w:fldCharType="end"/>
            </w:r>
          </w:hyperlink>
        </w:p>
        <w:p w14:paraId="3B2C1495" w14:textId="77777777" w:rsidR="00A86F64" w:rsidRDefault="00000000">
          <w:pPr>
            <w:pStyle w:val="Verzeichnis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6154391" w:history="1">
            <w:r w:rsidR="00A86F64" w:rsidRPr="00906743">
              <w:rPr>
                <w:rStyle w:val="Hyperlink"/>
              </w:rPr>
              <w:t>Document Resources</w:t>
            </w:r>
            <w:r w:rsidR="00A86F64">
              <w:rPr>
                <w:webHidden/>
              </w:rPr>
              <w:tab/>
            </w:r>
            <w:r w:rsidR="00A86F64">
              <w:rPr>
                <w:webHidden/>
              </w:rPr>
              <w:fldChar w:fldCharType="begin"/>
            </w:r>
            <w:r w:rsidR="00A86F64">
              <w:rPr>
                <w:webHidden/>
              </w:rPr>
              <w:instrText xml:space="preserve"> PAGEREF _Toc406154391 \h </w:instrText>
            </w:r>
            <w:r w:rsidR="00A86F64">
              <w:rPr>
                <w:webHidden/>
              </w:rPr>
            </w:r>
            <w:r w:rsidR="00A86F64">
              <w:rPr>
                <w:webHidden/>
              </w:rPr>
              <w:fldChar w:fldCharType="separate"/>
            </w:r>
            <w:r w:rsidR="00DC4E03">
              <w:rPr>
                <w:webHidden/>
              </w:rPr>
              <w:t>24</w:t>
            </w:r>
            <w:r w:rsidR="00A86F64">
              <w:rPr>
                <w:webHidden/>
              </w:rPr>
              <w:fldChar w:fldCharType="end"/>
            </w:r>
          </w:hyperlink>
        </w:p>
        <w:p w14:paraId="251E714C" w14:textId="77777777" w:rsidR="00A86F64" w:rsidRDefault="00000000">
          <w:pPr>
            <w:pStyle w:val="Verzeichnis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6154392" w:history="1">
            <w:r w:rsidR="00A86F64" w:rsidRPr="00906743">
              <w:rPr>
                <w:rStyle w:val="Hyperlink"/>
                <w:rFonts w:eastAsia="Arial Unicode MS"/>
                <w:noProof/>
              </w:rPr>
              <w:t>Books</w:t>
            </w:r>
            <w:r w:rsidR="00A86F64">
              <w:rPr>
                <w:noProof/>
                <w:webHidden/>
              </w:rPr>
              <w:tab/>
            </w:r>
            <w:r w:rsidR="00A86F64">
              <w:rPr>
                <w:noProof/>
                <w:webHidden/>
              </w:rPr>
              <w:fldChar w:fldCharType="begin"/>
            </w:r>
            <w:r w:rsidR="00A86F64">
              <w:rPr>
                <w:noProof/>
                <w:webHidden/>
              </w:rPr>
              <w:instrText xml:space="preserve"> PAGEREF _Toc406154392 \h </w:instrText>
            </w:r>
            <w:r w:rsidR="00A86F64">
              <w:rPr>
                <w:noProof/>
                <w:webHidden/>
              </w:rPr>
            </w:r>
            <w:r w:rsidR="00A86F64">
              <w:rPr>
                <w:noProof/>
                <w:webHidden/>
              </w:rPr>
              <w:fldChar w:fldCharType="separate"/>
            </w:r>
            <w:r w:rsidR="00DC4E03">
              <w:rPr>
                <w:noProof/>
                <w:webHidden/>
              </w:rPr>
              <w:t>24</w:t>
            </w:r>
            <w:r w:rsidR="00A86F64">
              <w:rPr>
                <w:noProof/>
                <w:webHidden/>
              </w:rPr>
              <w:fldChar w:fldCharType="end"/>
            </w:r>
          </w:hyperlink>
        </w:p>
        <w:p w14:paraId="1BED29EF" w14:textId="77777777" w:rsidR="00A86F64" w:rsidRDefault="00000000">
          <w:pPr>
            <w:pStyle w:val="Verzeichnis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6154393" w:history="1">
            <w:r w:rsidR="00A86F64" w:rsidRPr="00906743">
              <w:rPr>
                <w:rStyle w:val="Hyperlink"/>
                <w:rFonts w:eastAsia="Arial Unicode MS"/>
                <w:noProof/>
              </w:rPr>
              <w:t>Application Notes</w:t>
            </w:r>
            <w:r w:rsidR="00A86F64">
              <w:rPr>
                <w:noProof/>
                <w:webHidden/>
              </w:rPr>
              <w:tab/>
            </w:r>
            <w:r w:rsidR="00A86F64">
              <w:rPr>
                <w:noProof/>
                <w:webHidden/>
              </w:rPr>
              <w:fldChar w:fldCharType="begin"/>
            </w:r>
            <w:r w:rsidR="00A86F64">
              <w:rPr>
                <w:noProof/>
                <w:webHidden/>
              </w:rPr>
              <w:instrText xml:space="preserve"> PAGEREF _Toc406154393 \h </w:instrText>
            </w:r>
            <w:r w:rsidR="00A86F64">
              <w:rPr>
                <w:noProof/>
                <w:webHidden/>
              </w:rPr>
            </w:r>
            <w:r w:rsidR="00A86F64">
              <w:rPr>
                <w:noProof/>
                <w:webHidden/>
              </w:rPr>
              <w:fldChar w:fldCharType="separate"/>
            </w:r>
            <w:r w:rsidR="00DC4E03">
              <w:rPr>
                <w:noProof/>
                <w:webHidden/>
              </w:rPr>
              <w:t>24</w:t>
            </w:r>
            <w:r w:rsidR="00A86F64">
              <w:rPr>
                <w:noProof/>
                <w:webHidden/>
              </w:rPr>
              <w:fldChar w:fldCharType="end"/>
            </w:r>
          </w:hyperlink>
        </w:p>
        <w:p w14:paraId="746E6793" w14:textId="77777777" w:rsidR="00A86F64" w:rsidRDefault="00000000">
          <w:pPr>
            <w:pStyle w:val="Verzeichnis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6154394" w:history="1">
            <w:r w:rsidR="00A86F64" w:rsidRPr="00906743">
              <w:rPr>
                <w:rStyle w:val="Hyperlink"/>
                <w:noProof/>
              </w:rPr>
              <w:t>Useful ARM Websites</w:t>
            </w:r>
            <w:r w:rsidR="00A86F64">
              <w:rPr>
                <w:noProof/>
                <w:webHidden/>
              </w:rPr>
              <w:tab/>
            </w:r>
            <w:r w:rsidR="00A86F64">
              <w:rPr>
                <w:noProof/>
                <w:webHidden/>
              </w:rPr>
              <w:fldChar w:fldCharType="begin"/>
            </w:r>
            <w:r w:rsidR="00A86F64">
              <w:rPr>
                <w:noProof/>
                <w:webHidden/>
              </w:rPr>
              <w:instrText xml:space="preserve"> PAGEREF _Toc406154394 \h </w:instrText>
            </w:r>
            <w:r w:rsidR="00A86F64">
              <w:rPr>
                <w:noProof/>
                <w:webHidden/>
              </w:rPr>
            </w:r>
            <w:r w:rsidR="00A86F64">
              <w:rPr>
                <w:noProof/>
                <w:webHidden/>
              </w:rPr>
              <w:fldChar w:fldCharType="separate"/>
            </w:r>
            <w:r w:rsidR="00DC4E03">
              <w:rPr>
                <w:noProof/>
                <w:webHidden/>
              </w:rPr>
              <w:t>24</w:t>
            </w:r>
            <w:r w:rsidR="00A86F64">
              <w:rPr>
                <w:noProof/>
                <w:webHidden/>
              </w:rPr>
              <w:fldChar w:fldCharType="end"/>
            </w:r>
          </w:hyperlink>
        </w:p>
        <w:p w14:paraId="4A88639E" w14:textId="77777777" w:rsidR="00A86F64" w:rsidRDefault="00000000">
          <w:pPr>
            <w:pStyle w:val="Verzeichnis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6154395" w:history="1">
            <w:r w:rsidR="00A86F64" w:rsidRPr="00906743">
              <w:rPr>
                <w:rStyle w:val="Hyperlink"/>
              </w:rPr>
              <w:t>Keil Products and Contact Information</w:t>
            </w:r>
            <w:r w:rsidR="00A86F64">
              <w:rPr>
                <w:webHidden/>
              </w:rPr>
              <w:tab/>
            </w:r>
            <w:r w:rsidR="00A86F64">
              <w:rPr>
                <w:webHidden/>
              </w:rPr>
              <w:fldChar w:fldCharType="begin"/>
            </w:r>
            <w:r w:rsidR="00A86F64">
              <w:rPr>
                <w:webHidden/>
              </w:rPr>
              <w:instrText xml:space="preserve"> PAGEREF _Toc406154395 \h </w:instrText>
            </w:r>
            <w:r w:rsidR="00A86F64">
              <w:rPr>
                <w:webHidden/>
              </w:rPr>
            </w:r>
            <w:r w:rsidR="00A86F64">
              <w:rPr>
                <w:webHidden/>
              </w:rPr>
              <w:fldChar w:fldCharType="separate"/>
            </w:r>
            <w:r w:rsidR="00DC4E03">
              <w:rPr>
                <w:webHidden/>
              </w:rPr>
              <w:t>25</w:t>
            </w:r>
            <w:r w:rsidR="00A86F64">
              <w:rPr>
                <w:webHidden/>
              </w:rPr>
              <w:fldChar w:fldCharType="end"/>
            </w:r>
          </w:hyperlink>
        </w:p>
        <w:p w14:paraId="6D628FEB" w14:textId="77777777" w:rsidR="005040FF" w:rsidRDefault="00A459B6" w:rsidP="005040FF">
          <w:pPr>
            <w:pStyle w:val="Verzeichnis3"/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bookmarkEnd w:id="4" w:displacedByCustomXml="prev"/>
    <w:p w14:paraId="79381D4F" w14:textId="77777777" w:rsidR="008202A7" w:rsidRPr="00A203C4" w:rsidRDefault="00FE6E00" w:rsidP="00E170D9">
      <w:pPr>
        <w:pStyle w:val="berschrift1"/>
      </w:pPr>
      <w:bookmarkStart w:id="5" w:name="_Toc406154366"/>
      <w:r w:rsidRPr="00E170D9">
        <w:lastRenderedPageBreak/>
        <w:t>Introduction</w:t>
      </w:r>
      <w:bookmarkEnd w:id="5"/>
    </w:p>
    <w:p w14:paraId="78C9521D" w14:textId="3EA13D22" w:rsidR="005206E1" w:rsidRDefault="00711418" w:rsidP="005206E1">
      <w:bookmarkStart w:id="6" w:name="_Toc371427413"/>
      <w:r>
        <w:t xml:space="preserve">This workshop explains </w:t>
      </w:r>
      <w:r w:rsidR="00DB7887">
        <w:t>creating</w:t>
      </w:r>
      <w:r>
        <w:t xml:space="preserve"> a </w:t>
      </w:r>
      <w:r w:rsidR="00F8054F" w:rsidRPr="00D47ED4">
        <w:t xml:space="preserve">software framework for a sophisticated microcontroller application using CMSIS and </w:t>
      </w:r>
      <w:r w:rsidR="00592568">
        <w:t>M</w:t>
      </w:r>
      <w:r w:rsidR="00F8054F" w:rsidRPr="00D47ED4">
        <w:t>iddleware components.</w:t>
      </w:r>
      <w:r>
        <w:t xml:space="preserve"> </w:t>
      </w:r>
      <w:r w:rsidR="005206E1">
        <w:t>During this workshop</w:t>
      </w:r>
      <w:r w:rsidR="00DB7887">
        <w:t>,</w:t>
      </w:r>
      <w:r w:rsidR="005206E1">
        <w:t xml:space="preserve"> a demo application is created that implements the following functions:</w:t>
      </w:r>
    </w:p>
    <w:p w14:paraId="5E600A76" w14:textId="5351823B" w:rsidR="005206E1" w:rsidRDefault="005206E1" w:rsidP="00EA2F28">
      <w:pPr>
        <w:pStyle w:val="Listenabsatz"/>
        <w:numPr>
          <w:ilvl w:val="0"/>
          <w:numId w:val="7"/>
        </w:numPr>
      </w:pPr>
      <w:r>
        <w:t xml:space="preserve">Read </w:t>
      </w:r>
      <w:r w:rsidR="00592568">
        <w:t xml:space="preserve">the </w:t>
      </w:r>
      <w:r w:rsidR="00B03772">
        <w:t>content of</w:t>
      </w:r>
      <w:r>
        <w:t xml:space="preserve"> </w:t>
      </w:r>
      <w:r w:rsidR="00DB7887">
        <w:t xml:space="preserve">a </w:t>
      </w:r>
      <w:r w:rsidRPr="00DB7887">
        <w:rPr>
          <w:i/>
          <w:iCs/>
        </w:rPr>
        <w:t>Test.txt</w:t>
      </w:r>
      <w:r>
        <w:t xml:space="preserve"> </w:t>
      </w:r>
      <w:r w:rsidR="00592568">
        <w:t xml:space="preserve">file </w:t>
      </w:r>
      <w:r>
        <w:t>from a</w:t>
      </w:r>
      <w:r w:rsidR="00592568">
        <w:t xml:space="preserve"> USB m</w:t>
      </w:r>
      <w:r>
        <w:t xml:space="preserve">emory </w:t>
      </w:r>
      <w:r w:rsidR="00592568">
        <w:t>s</w:t>
      </w:r>
      <w:r>
        <w:t>tick.</w:t>
      </w:r>
    </w:p>
    <w:p w14:paraId="39078296" w14:textId="4D4351F2" w:rsidR="00F54CEB" w:rsidRDefault="00F54CEB" w:rsidP="00F54CEB">
      <w:pPr>
        <w:pStyle w:val="Listenabsatz"/>
        <w:numPr>
          <w:ilvl w:val="0"/>
          <w:numId w:val="7"/>
        </w:numPr>
      </w:pPr>
      <w:r>
        <w:t>Provide an update button on a touch screen.</w:t>
      </w:r>
    </w:p>
    <w:p w14:paraId="257E284F" w14:textId="4D2CE9F3" w:rsidR="005206E1" w:rsidRDefault="00B03772" w:rsidP="00EA2F28">
      <w:pPr>
        <w:pStyle w:val="Listenabsatz"/>
        <w:numPr>
          <w:ilvl w:val="0"/>
          <w:numId w:val="7"/>
        </w:numPr>
      </w:pPr>
      <w:r>
        <w:t xml:space="preserve">Show </w:t>
      </w:r>
      <w:r w:rsidR="005206E1">
        <w:t>th</w:t>
      </w:r>
      <w:r w:rsidR="00F54CEB">
        <w:t>e</w:t>
      </w:r>
      <w:r w:rsidR="005206E1">
        <w:t xml:space="preserve"> </w:t>
      </w:r>
      <w:r>
        <w:t>content</w:t>
      </w:r>
      <w:r w:rsidR="005206E1">
        <w:t xml:space="preserve"> o</w:t>
      </w:r>
      <w:r>
        <w:t>n</w:t>
      </w:r>
      <w:r w:rsidR="005206E1">
        <w:t xml:space="preserve"> a </w:t>
      </w:r>
      <w:r w:rsidR="00592568">
        <w:t>graphical display</w:t>
      </w:r>
      <w:r w:rsidR="005206E1">
        <w:t>.</w:t>
      </w:r>
    </w:p>
    <w:p w14:paraId="73DD3790" w14:textId="2AAB89C8" w:rsidR="005206E1" w:rsidRDefault="005206E1" w:rsidP="00F54CEB">
      <w:pPr>
        <w:pStyle w:val="Listenabsatz"/>
        <w:ind w:left="465"/>
      </w:pPr>
    </w:p>
    <w:p w14:paraId="08A9797D" w14:textId="77777777" w:rsidR="00B03772" w:rsidRDefault="00B03772" w:rsidP="00B03772">
      <w:pPr>
        <w:ind w:left="105"/>
      </w:pPr>
    </w:p>
    <w:p w14:paraId="548BF387" w14:textId="4F17ED16" w:rsidR="00A6602D" w:rsidRDefault="000B5EB6" w:rsidP="00F54CEB">
      <w:r>
        <w:rPr>
          <w:noProof/>
        </w:rPr>
        <w:drawing>
          <wp:inline distT="0" distB="0" distL="0" distR="0" wp14:anchorId="71528A86" wp14:editId="06991B9D">
            <wp:extent cx="6400800" cy="6808470"/>
            <wp:effectExtent l="0" t="0" r="0" b="0"/>
            <wp:docPr id="1175" name="Picture 1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ftware_Stac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80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602D">
        <w:br w:type="page"/>
      </w:r>
    </w:p>
    <w:p w14:paraId="180A7775" w14:textId="77777777" w:rsidR="00F01A01" w:rsidRDefault="00F01A01" w:rsidP="00F01A01">
      <w:pPr>
        <w:pStyle w:val="berschrift3"/>
      </w:pPr>
      <w:bookmarkStart w:id="7" w:name="_Toc406154367"/>
      <w:r>
        <w:lastRenderedPageBreak/>
        <w:t>Software Stack</w:t>
      </w:r>
      <w:bookmarkEnd w:id="7"/>
    </w:p>
    <w:p w14:paraId="64958F2E" w14:textId="33B148D3" w:rsidR="00F01A01" w:rsidRDefault="00592568" w:rsidP="001973AB">
      <w:r>
        <w:t>T</w:t>
      </w:r>
      <w:r w:rsidR="00F01A01">
        <w:t>he application is created by using user code templates. These templates are part of software components such as the Middleware, CMSIS-RTOS or the STM32F4xx Device Family Pack (DFP). Some other source files are automatically generated</w:t>
      </w:r>
      <w:r w:rsidR="00DB7887">
        <w:t>,</w:t>
      </w:r>
      <w:r w:rsidR="00F01A01">
        <w:t xml:space="preserve"> such as the code that </w:t>
      </w:r>
      <w:r w:rsidR="00C01477">
        <w:t xml:space="preserve">creates </w:t>
      </w:r>
      <w:r w:rsidR="00F01A01">
        <w:t>the graphical user interface (GUI) on the external display</w:t>
      </w:r>
      <w:r w:rsidR="00F54CEB">
        <w:t>.</w:t>
      </w:r>
    </w:p>
    <w:p w14:paraId="58A2C315" w14:textId="08FA113D" w:rsidR="00F01A01" w:rsidRDefault="00F01A01" w:rsidP="000B5EB6">
      <w:r w:rsidRPr="00592568">
        <w:rPr>
          <w:b/>
        </w:rPr>
        <w:t>CMSIS-RTOS RTX</w:t>
      </w:r>
      <w:r>
        <w:t xml:space="preserve"> is a real-time operating system </w:t>
      </w:r>
      <w:r w:rsidR="00DB7887">
        <w:t xml:space="preserve">that is </w:t>
      </w:r>
      <w:r>
        <w:t xml:space="preserve">part of </w:t>
      </w:r>
      <w:r w:rsidR="00DB7887">
        <w:t xml:space="preserve">Keil </w:t>
      </w:r>
      <w:r>
        <w:t>MDK and adheres to the CMSIS specification</w:t>
      </w:r>
      <w:r w:rsidR="000B5EB6">
        <w:t>. It is used to control the application.</w:t>
      </w:r>
    </w:p>
    <w:p w14:paraId="7722E1A1" w14:textId="6641B0DC" w:rsidR="00840A95" w:rsidRDefault="00840A95" w:rsidP="00840A95">
      <w:r>
        <w:t xml:space="preserve">The </w:t>
      </w:r>
      <w:r w:rsidR="00DB7887">
        <w:rPr>
          <w:b/>
        </w:rPr>
        <w:t>B</w:t>
      </w:r>
      <w:r w:rsidRPr="00592568">
        <w:rPr>
          <w:b/>
        </w:rPr>
        <w:t>oard support</w:t>
      </w:r>
      <w:r>
        <w:t xml:space="preserve"> files enable the </w:t>
      </w:r>
      <w:r w:rsidR="00C05D59">
        <w:t>u</w:t>
      </w:r>
      <w:r>
        <w:t xml:space="preserve">ser to </w:t>
      </w:r>
      <w:r w:rsidR="00F54CEB">
        <w:t>quickly develop code for the hardware used here</w:t>
      </w:r>
      <w:r>
        <w:t xml:space="preserve">. It </w:t>
      </w:r>
      <w:r w:rsidR="008F5D4F">
        <w:t xml:space="preserve">provides a simple API to control LEDs, the touch </w:t>
      </w:r>
      <w:proofErr w:type="gramStart"/>
      <w:r w:rsidR="008F5D4F">
        <w:t>screen</w:t>
      </w:r>
      <w:proofErr w:type="gramEnd"/>
      <w:r w:rsidR="008F5D4F">
        <w:t xml:space="preserve"> and the LCD interface. Other components </w:t>
      </w:r>
      <w:r w:rsidR="00DB7887">
        <w:t>support</w:t>
      </w:r>
      <w:r w:rsidR="008F5D4F">
        <w:t xml:space="preserve"> push buttons, joysticks, A/D converters or other external devices.</w:t>
      </w:r>
    </w:p>
    <w:p w14:paraId="1036D800" w14:textId="40B95E41" w:rsidR="008F5D4F" w:rsidRDefault="00F01A01" w:rsidP="001973AB">
      <w:r w:rsidRPr="00592568">
        <w:rPr>
          <w:b/>
        </w:rPr>
        <w:t>Middleware</w:t>
      </w:r>
      <w:r>
        <w:t xml:space="preserve"> provides </w:t>
      </w:r>
      <w:r w:rsidR="00DB7887">
        <w:t>TCP/IP networking stacks</w:t>
      </w:r>
      <w:r w:rsidR="008F5D4F">
        <w:t xml:space="preserve">, </w:t>
      </w:r>
      <w:r w:rsidR="000B5EB6">
        <w:t xml:space="preserve">USB </w:t>
      </w:r>
      <w:r w:rsidR="00840A95">
        <w:t>communication,</w:t>
      </w:r>
      <w:r>
        <w:t xml:space="preserve"> </w:t>
      </w:r>
      <w:r w:rsidR="00F54CEB">
        <w:t>G</w:t>
      </w:r>
      <w:r w:rsidR="008F5D4F">
        <w:t>raphics</w:t>
      </w:r>
      <w:r w:rsidR="00840A95">
        <w:t>,</w:t>
      </w:r>
      <w:r>
        <w:t xml:space="preserve"> and </w:t>
      </w:r>
      <w:r w:rsidR="00DB7887">
        <w:t>F</w:t>
      </w:r>
      <w:r>
        <w:t>ile access. The Middleware used in this application is part of MDK-Professional</w:t>
      </w:r>
      <w:r w:rsidR="00592568">
        <w:t xml:space="preserve"> and </w:t>
      </w:r>
      <w:r w:rsidR="00711418">
        <w:t xml:space="preserve">uses several </w:t>
      </w:r>
      <w:r w:rsidR="008F5D4F">
        <w:t>CMSIS-Driver components.</w:t>
      </w:r>
    </w:p>
    <w:p w14:paraId="23092AE1" w14:textId="54B8B477" w:rsidR="008F5D4F" w:rsidRDefault="00A6602D" w:rsidP="001973AB">
      <w:r w:rsidRPr="00592568">
        <w:rPr>
          <w:b/>
        </w:rPr>
        <w:t>CMSIS-Driver</w:t>
      </w:r>
      <w:r>
        <w:t xml:space="preserve"> is</w:t>
      </w:r>
      <w:r w:rsidR="00711418" w:rsidRPr="00711418">
        <w:t xml:space="preserve"> an API that defines generic peripheral driver interfaces for </w:t>
      </w:r>
      <w:r w:rsidR="00DB7887">
        <w:t>M</w:t>
      </w:r>
      <w:r w:rsidR="00711418" w:rsidRPr="00711418">
        <w:t>iddleware</w:t>
      </w:r>
      <w:r w:rsidR="00DB7887">
        <w:t>,</w:t>
      </w:r>
      <w:r w:rsidR="00711418" w:rsidRPr="00711418">
        <w:t xml:space="preserve"> making it reusable across compliant devices. It connects microcontroller peripherals with </w:t>
      </w:r>
      <w:r w:rsidR="00DB7887">
        <w:t>M</w:t>
      </w:r>
      <w:r w:rsidR="00711418" w:rsidRPr="00711418">
        <w:t>iddleware that implements</w:t>
      </w:r>
      <w:r w:rsidR="00DB7887">
        <w:t>,</w:t>
      </w:r>
      <w:r w:rsidR="00711418" w:rsidRPr="00711418">
        <w:t xml:space="preserve"> </w:t>
      </w:r>
      <w:proofErr w:type="gramStart"/>
      <w:r w:rsidR="00DB7887">
        <w:t>e.g.</w:t>
      </w:r>
      <w:proofErr w:type="gramEnd"/>
      <w:r w:rsidR="00711418" w:rsidRPr="00711418">
        <w:t xml:space="preserve"> communication stacks, file systems, or graphic user interfaces.</w:t>
      </w:r>
      <w:r w:rsidR="00711418">
        <w:t xml:space="preserve"> CMSIS</w:t>
      </w:r>
      <w:r w:rsidR="00DB7887">
        <w:t xml:space="preserve"> d</w:t>
      </w:r>
      <w:r w:rsidR="00F01A01">
        <w:t>river</w:t>
      </w:r>
      <w:r w:rsidR="00DB7887">
        <w:t>s</w:t>
      </w:r>
      <w:r w:rsidR="00711418">
        <w:t xml:space="preserve"> are available for several microcontroller families and are part of </w:t>
      </w:r>
      <w:r w:rsidR="008F5D4F">
        <w:t>the DFPs</w:t>
      </w:r>
      <w:r w:rsidR="00711418" w:rsidRPr="00711418">
        <w:t xml:space="preserve">. </w:t>
      </w:r>
      <w:r w:rsidR="008F5D4F">
        <w:t xml:space="preserve">The DFP contains the support for the </w:t>
      </w:r>
      <w:r w:rsidR="00DB7887">
        <w:rPr>
          <w:b/>
        </w:rPr>
        <w:t>D</w:t>
      </w:r>
      <w:r w:rsidR="008F5D4F" w:rsidRPr="00592568">
        <w:rPr>
          <w:b/>
        </w:rPr>
        <w:t>evice</w:t>
      </w:r>
      <w:r w:rsidR="008F5D4F">
        <w:t xml:space="preserve"> in terms of startup and system code, a configuration file for the CMSIS-Driver and a device family</w:t>
      </w:r>
      <w:r w:rsidR="00DB7887">
        <w:t>-</w:t>
      </w:r>
      <w:r w:rsidR="008F5D4F">
        <w:t xml:space="preserve">specific software framework with </w:t>
      </w:r>
      <w:r w:rsidR="00DB7887">
        <w:t xml:space="preserve">a </w:t>
      </w:r>
      <w:r w:rsidR="008F5D4F">
        <w:t>hardware abstraction layer (HAL).</w:t>
      </w:r>
    </w:p>
    <w:p w14:paraId="31BEBA07" w14:textId="2EB3F49F" w:rsidR="008F5D4F" w:rsidRPr="00711418" w:rsidRDefault="008F5D4F" w:rsidP="001973AB">
      <w:r>
        <w:t xml:space="preserve">The basis for the software framework is </w:t>
      </w:r>
      <w:r w:rsidRPr="00592568">
        <w:rPr>
          <w:b/>
        </w:rPr>
        <w:t>CMSIS-</w:t>
      </w:r>
      <w:r w:rsidR="00592568" w:rsidRPr="00592568">
        <w:rPr>
          <w:b/>
        </w:rPr>
        <w:t>Core</w:t>
      </w:r>
      <w:r w:rsidR="00592568">
        <w:t xml:space="preserve"> </w:t>
      </w:r>
      <w:r w:rsidR="00DB7887">
        <w:t>which</w:t>
      </w:r>
      <w:r>
        <w:t xml:space="preserve"> </w:t>
      </w:r>
      <w:r w:rsidR="00592568">
        <w:t xml:space="preserve">implements the basic run-time system for a Cortex-M device and gives the user access to the processor core and the device peripherals. The device header files adhere to the CMSIS-Core standard and help the </w:t>
      </w:r>
      <w:r w:rsidR="00C05D59">
        <w:t>u</w:t>
      </w:r>
      <w:r w:rsidR="00592568">
        <w:t xml:space="preserve">ser to access the underlying </w:t>
      </w:r>
      <w:r w:rsidR="00F54CEB">
        <w:t>h</w:t>
      </w:r>
      <w:r w:rsidR="00592568">
        <w:t>ardware.</w:t>
      </w:r>
    </w:p>
    <w:p w14:paraId="7CF37289" w14:textId="77777777" w:rsidR="001229EC" w:rsidRDefault="001229EC">
      <w:pPr>
        <w:spacing w:after="0"/>
      </w:pPr>
      <w:r>
        <w:rPr>
          <w:rFonts w:cs="Arial"/>
          <w:b/>
          <w:noProof/>
          <w:color w:val="128CAB"/>
          <w:sz w:val="40"/>
          <w:szCs w:val="40"/>
        </w:rPr>
        <w:drawing>
          <wp:anchor distT="0" distB="0" distL="114300" distR="114300" simplePos="0" relativeHeight="251676672" behindDoc="1" locked="0" layoutInCell="1" allowOverlap="1" wp14:anchorId="3AC4FCEC" wp14:editId="1F9A8026">
            <wp:simplePos x="0" y="0"/>
            <wp:positionH relativeFrom="column">
              <wp:posOffset>487045</wp:posOffset>
            </wp:positionH>
            <wp:positionV relativeFrom="paragraph">
              <wp:posOffset>83185</wp:posOffset>
            </wp:positionV>
            <wp:extent cx="5222875" cy="2729230"/>
            <wp:effectExtent l="0" t="0" r="0" b="0"/>
            <wp:wrapTight wrapText="bothSides">
              <wp:wrapPolygon edited="0">
                <wp:start x="0" y="0"/>
                <wp:lineTo x="0" y="21409"/>
                <wp:lineTo x="21508" y="21409"/>
                <wp:lineTo x="21508" y="0"/>
                <wp:lineTo x="0" y="0"/>
              </wp:wrapPolygon>
            </wp:wrapTight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7DE35D" w14:textId="77777777" w:rsidR="001229EC" w:rsidRDefault="001229EC">
      <w:pPr>
        <w:spacing w:after="0"/>
      </w:pPr>
    </w:p>
    <w:p w14:paraId="52882859" w14:textId="77777777" w:rsidR="001229EC" w:rsidRDefault="001229EC">
      <w:pPr>
        <w:spacing w:after="0"/>
      </w:pPr>
    </w:p>
    <w:p w14:paraId="4C80B5B3" w14:textId="77777777" w:rsidR="001229EC" w:rsidRDefault="001229EC">
      <w:pPr>
        <w:spacing w:after="0"/>
      </w:pPr>
    </w:p>
    <w:p w14:paraId="00C765EE" w14:textId="77777777" w:rsidR="001229EC" w:rsidRDefault="001229EC">
      <w:pPr>
        <w:spacing w:after="0"/>
      </w:pPr>
    </w:p>
    <w:p w14:paraId="7C9DFD07" w14:textId="77777777" w:rsidR="001229EC" w:rsidRDefault="001229EC">
      <w:pPr>
        <w:spacing w:after="0"/>
      </w:pPr>
    </w:p>
    <w:p w14:paraId="5400DDC5" w14:textId="77777777" w:rsidR="001229EC" w:rsidRDefault="001229EC">
      <w:pPr>
        <w:spacing w:after="0"/>
      </w:pPr>
    </w:p>
    <w:p w14:paraId="4048A70F" w14:textId="77777777" w:rsidR="001229EC" w:rsidRDefault="001229EC">
      <w:pPr>
        <w:spacing w:after="0"/>
      </w:pPr>
    </w:p>
    <w:p w14:paraId="3E3DB1C8" w14:textId="77777777" w:rsidR="001229EC" w:rsidRDefault="001229EC">
      <w:pPr>
        <w:spacing w:after="0"/>
      </w:pPr>
    </w:p>
    <w:p w14:paraId="5FDA1C7F" w14:textId="77777777" w:rsidR="001229EC" w:rsidRDefault="001229EC">
      <w:pPr>
        <w:spacing w:after="0"/>
      </w:pPr>
    </w:p>
    <w:p w14:paraId="4D8421FB" w14:textId="77777777" w:rsidR="001229EC" w:rsidRDefault="001229EC">
      <w:pPr>
        <w:spacing w:after="0"/>
      </w:pPr>
    </w:p>
    <w:p w14:paraId="61187EF6" w14:textId="77777777" w:rsidR="001229EC" w:rsidRDefault="001229EC">
      <w:pPr>
        <w:spacing w:after="0"/>
      </w:pPr>
    </w:p>
    <w:p w14:paraId="03CB88F9" w14:textId="77777777" w:rsidR="001229EC" w:rsidRDefault="001229EC">
      <w:pPr>
        <w:spacing w:after="0"/>
      </w:pPr>
    </w:p>
    <w:p w14:paraId="3252779F" w14:textId="77777777" w:rsidR="001229EC" w:rsidRDefault="001229EC">
      <w:pPr>
        <w:spacing w:after="0"/>
      </w:pPr>
    </w:p>
    <w:p w14:paraId="20C3ED53" w14:textId="77777777" w:rsidR="001229EC" w:rsidRDefault="001229EC">
      <w:pPr>
        <w:spacing w:after="0"/>
      </w:pPr>
    </w:p>
    <w:p w14:paraId="17744579" w14:textId="77777777" w:rsidR="001229EC" w:rsidRDefault="001229EC">
      <w:pPr>
        <w:spacing w:after="0"/>
      </w:pPr>
    </w:p>
    <w:p w14:paraId="6299EEE6" w14:textId="77777777" w:rsidR="001229EC" w:rsidRDefault="001229EC">
      <w:pPr>
        <w:spacing w:after="0"/>
      </w:pPr>
    </w:p>
    <w:p w14:paraId="466ED362" w14:textId="77777777" w:rsidR="001229EC" w:rsidRDefault="001229EC">
      <w:pPr>
        <w:spacing w:after="0"/>
      </w:pPr>
    </w:p>
    <w:p w14:paraId="24B02AAC" w14:textId="77777777" w:rsidR="001229EC" w:rsidRDefault="001229EC">
      <w:pPr>
        <w:spacing w:after="0"/>
      </w:pPr>
    </w:p>
    <w:p w14:paraId="1561DAAF" w14:textId="77777777" w:rsidR="001229EC" w:rsidRDefault="001229EC">
      <w:pPr>
        <w:spacing w:after="0"/>
      </w:pPr>
    </w:p>
    <w:p w14:paraId="660F2903" w14:textId="77777777" w:rsidR="001229EC" w:rsidRDefault="001229EC">
      <w:pPr>
        <w:spacing w:after="0"/>
      </w:pPr>
    </w:p>
    <w:p w14:paraId="6EA55631" w14:textId="77777777" w:rsidR="00DA497F" w:rsidRPr="001229EC" w:rsidRDefault="001229EC" w:rsidP="001229EC">
      <w:pPr>
        <w:spacing w:after="0"/>
        <w:jc w:val="center"/>
        <w:rPr>
          <w:b/>
        </w:rPr>
      </w:pPr>
      <w:r w:rsidRPr="001229EC">
        <w:rPr>
          <w:b/>
        </w:rPr>
        <w:t>The STM32F32F429IDiscovery Kit with the USB Stick connected to USB User OTG Connector.</w:t>
      </w:r>
    </w:p>
    <w:p w14:paraId="57E88A8A" w14:textId="77777777" w:rsidR="001229EC" w:rsidRDefault="001229EC" w:rsidP="001229EC">
      <w:pPr>
        <w:spacing w:after="0"/>
        <w:jc w:val="center"/>
      </w:pPr>
    </w:p>
    <w:p w14:paraId="0F17A9FA" w14:textId="039DB63D" w:rsidR="001229EC" w:rsidRDefault="001229EC" w:rsidP="001229EC">
      <w:pPr>
        <w:spacing w:after="0"/>
        <w:rPr>
          <w:rFonts w:cs="Arial"/>
          <w:b/>
          <w:bCs/>
          <w:i/>
          <w:iCs/>
          <w:sz w:val="28"/>
          <w:szCs w:val="28"/>
        </w:rPr>
      </w:pPr>
      <w:r>
        <w:t>The LCD displays the screen created in the Graphical Display section in Step</w:t>
      </w:r>
      <w:r w:rsidR="00DB7887">
        <w:t>s</w:t>
      </w:r>
      <w:r>
        <w:t xml:space="preserve"> 4, 5 and 6.</w:t>
      </w:r>
      <w:r w:rsidR="00A85784">
        <w:t xml:space="preserve"> </w:t>
      </w:r>
      <w:r>
        <w:t xml:space="preserve">In </w:t>
      </w:r>
      <w:r w:rsidR="00DB7887">
        <w:t>our</w:t>
      </w:r>
      <w:r>
        <w:t xml:space="preserve"> example in this tutorial, the display will be rotated </w:t>
      </w:r>
      <w:r w:rsidR="00DB7887">
        <w:t xml:space="preserve">by </w:t>
      </w:r>
      <w:r>
        <w:t>90 º from that shown above.</w:t>
      </w:r>
    </w:p>
    <w:p w14:paraId="19E08722" w14:textId="77777777" w:rsidR="001229EC" w:rsidRDefault="001229EC">
      <w:pPr>
        <w:spacing w:after="0"/>
        <w:rPr>
          <w:rFonts w:ascii="Arial" w:hAnsi="Arial" w:cs="Arial"/>
          <w:b/>
          <w:bCs/>
          <w:kern w:val="32"/>
          <w:sz w:val="28"/>
          <w:szCs w:val="32"/>
        </w:rPr>
      </w:pPr>
      <w:r>
        <w:br w:type="page"/>
      </w:r>
    </w:p>
    <w:p w14:paraId="55ACD660" w14:textId="77777777" w:rsidR="0025696F" w:rsidRPr="001973AB" w:rsidRDefault="0025696F" w:rsidP="0025696F">
      <w:pPr>
        <w:pStyle w:val="berschrift1"/>
        <w:spacing w:before="0"/>
      </w:pPr>
      <w:bookmarkStart w:id="8" w:name="_Toc406154368"/>
      <w:r>
        <w:lastRenderedPageBreak/>
        <w:t>Prerequisites</w:t>
      </w:r>
      <w:bookmarkEnd w:id="8"/>
    </w:p>
    <w:p w14:paraId="62A91576" w14:textId="54650046" w:rsidR="0025696F" w:rsidRDefault="0025696F" w:rsidP="00592568">
      <w:r>
        <w:t>To run through the workshop</w:t>
      </w:r>
      <w:r w:rsidR="00DB7887">
        <w:t>,</w:t>
      </w:r>
      <w:r>
        <w:t xml:space="preserve"> you need to install the following software</w:t>
      </w:r>
      <w:r w:rsidR="009D75DB">
        <w:t>.</w:t>
      </w:r>
      <w:r w:rsidR="00A85784">
        <w:t xml:space="preserve"> </w:t>
      </w:r>
      <w:r w:rsidR="009D75DB">
        <w:t>Directions are given below</w:t>
      </w:r>
      <w:r>
        <w:t>:</w:t>
      </w:r>
    </w:p>
    <w:p w14:paraId="0BA941FD" w14:textId="53888550" w:rsidR="00A45CD5" w:rsidRDefault="0025696F" w:rsidP="00EA2F28">
      <w:pPr>
        <w:pStyle w:val="Listenabsatz"/>
        <w:numPr>
          <w:ilvl w:val="0"/>
          <w:numId w:val="13"/>
        </w:numPr>
      </w:pPr>
      <w:r>
        <w:t>MDK-ARM Version 5.</w:t>
      </w:r>
      <w:r w:rsidR="005C0C19">
        <w:t>38a</w:t>
      </w:r>
      <w:r>
        <w:t xml:space="preserve"> or </w:t>
      </w:r>
      <w:r w:rsidR="0058518E">
        <w:t>later</w:t>
      </w:r>
      <w:r>
        <w:t xml:space="preserve"> (</w:t>
      </w:r>
      <w:hyperlink r:id="rId13" w:history="1">
        <w:r w:rsidR="00A45CD5" w:rsidRPr="002430A9">
          <w:rPr>
            <w:rStyle w:val="Hyperlink"/>
          </w:rPr>
          <w:t>https://www.keil.com/demo/eval/arm.htm</w:t>
        </w:r>
      </w:hyperlink>
      <w:r w:rsidR="00DB7887">
        <w:t xml:space="preserve">, </w:t>
      </w:r>
      <w:hyperlink r:id="rId14" w:history="1">
        <w:r w:rsidR="00DB7887" w:rsidRPr="00996A4A">
          <w:rPr>
            <w:rStyle w:val="Hyperlink"/>
          </w:rPr>
          <w:t>http://www2.keil.com/mdk5</w:t>
        </w:r>
      </w:hyperlink>
      <w:r w:rsidR="00DB7887">
        <w:t xml:space="preserve"> ).</w:t>
      </w:r>
    </w:p>
    <w:p w14:paraId="4B01E32B" w14:textId="77777777" w:rsidR="00C05D59" w:rsidRDefault="0025696F" w:rsidP="00EA2F28">
      <w:pPr>
        <w:pStyle w:val="Listenabsatz"/>
        <w:numPr>
          <w:ilvl w:val="0"/>
          <w:numId w:val="13"/>
        </w:numPr>
      </w:pPr>
      <w:r>
        <w:t>A valid MDK-Professional license</w:t>
      </w:r>
      <w:r w:rsidR="00C05D59">
        <w:t xml:space="preserve">, </w:t>
      </w:r>
      <w:proofErr w:type="gramStart"/>
      <w:r w:rsidR="00C05D59">
        <w:t>e.g.</w:t>
      </w:r>
      <w:proofErr w:type="gramEnd"/>
      <w:r w:rsidR="00C05D59">
        <w:t xml:space="preserve"> provided by </w:t>
      </w:r>
    </w:p>
    <w:p w14:paraId="4286E28B" w14:textId="77777777" w:rsidR="00C05D59" w:rsidRDefault="00C05D59" w:rsidP="00C05D59">
      <w:pPr>
        <w:pStyle w:val="Listenabsatz"/>
        <w:numPr>
          <w:ilvl w:val="0"/>
          <w:numId w:val="74"/>
        </w:numPr>
      </w:pPr>
      <w:r>
        <w:t>a free of charge 30 days limited license key (</w:t>
      </w:r>
      <w:hyperlink r:id="rId15" w:history="1">
        <w:r w:rsidRPr="00E71DB3">
          <w:rPr>
            <w:rStyle w:val="Hyperlink"/>
          </w:rPr>
          <w:t>https://www.keil.com/MDKEvaluationRequest/</w:t>
        </w:r>
      </w:hyperlink>
      <w:r>
        <w:t xml:space="preserve"> )</w:t>
      </w:r>
    </w:p>
    <w:p w14:paraId="77552C85" w14:textId="0468C62A" w:rsidR="0025696F" w:rsidRDefault="00C05D59" w:rsidP="00C05D59">
      <w:pPr>
        <w:pStyle w:val="Listenabsatz"/>
        <w:numPr>
          <w:ilvl w:val="0"/>
          <w:numId w:val="74"/>
        </w:numPr>
      </w:pPr>
      <w:r>
        <w:t xml:space="preserve">or the MDK Community Edition ( </w:t>
      </w:r>
      <w:hyperlink r:id="rId16" w:history="1">
        <w:r w:rsidRPr="00E71DB3">
          <w:rPr>
            <w:rStyle w:val="Hyperlink"/>
          </w:rPr>
          <w:t>https://www2.keil.com/mdk5/editions/community</w:t>
        </w:r>
      </w:hyperlink>
      <w:r>
        <w:t xml:space="preserve"> ).</w:t>
      </w:r>
    </w:p>
    <w:p w14:paraId="1999F191" w14:textId="60AA8AB9" w:rsidR="00A613D2" w:rsidRDefault="00A613D2" w:rsidP="00EA2F28">
      <w:pPr>
        <w:pStyle w:val="Listenabsatz"/>
        <w:numPr>
          <w:ilvl w:val="0"/>
          <w:numId w:val="13"/>
        </w:numPr>
      </w:pPr>
      <w:r>
        <w:t>Keil::MDK</w:t>
      </w:r>
      <w:r w:rsidR="00A45CD5">
        <w:t xml:space="preserve">-Middleware </w:t>
      </w:r>
      <w:r w:rsidR="005C0C19">
        <w:t>7.16</w:t>
      </w:r>
      <w:r w:rsidR="00A45CD5">
        <w:t>.0 or higher</w:t>
      </w:r>
      <w:r>
        <w:t xml:space="preserve">, ARM::CMSIS </w:t>
      </w:r>
      <w:r w:rsidR="005C0C19">
        <w:t>5.9</w:t>
      </w:r>
      <w:r>
        <w:t>.0 or higher, Keil::ARM_Compiler 1.</w:t>
      </w:r>
      <w:r w:rsidR="005C0C19">
        <w:t>7.2</w:t>
      </w:r>
      <w:r>
        <w:t xml:space="preserve"> or higher</w:t>
      </w:r>
      <w:r w:rsidR="005C0C19">
        <w:t>, Keil::MDK-Middleware_Graphics 1.2.0</w:t>
      </w:r>
    </w:p>
    <w:p w14:paraId="41D4F5E8" w14:textId="795079F6" w:rsidR="0025696F" w:rsidRPr="00592568" w:rsidRDefault="00A45CD5" w:rsidP="00EA2F28">
      <w:pPr>
        <w:pStyle w:val="Listenabsatz"/>
        <w:numPr>
          <w:ilvl w:val="0"/>
          <w:numId w:val="13"/>
        </w:numPr>
        <w:rPr>
          <w:szCs w:val="20"/>
        </w:rPr>
      </w:pPr>
      <w:r>
        <w:t>Keil::STM32F4_</w:t>
      </w:r>
      <w:r w:rsidR="0025696F">
        <w:t>DFP</w:t>
      </w:r>
      <w:r>
        <w:t xml:space="preserve"> </w:t>
      </w:r>
      <w:r w:rsidR="00111A35">
        <w:t>2.</w:t>
      </w:r>
      <w:r w:rsidR="005C0C19">
        <w:t>17</w:t>
      </w:r>
      <w:r w:rsidR="009D75DB">
        <w:t>.</w:t>
      </w:r>
      <w:r w:rsidR="004809E1">
        <w:t>0</w:t>
      </w:r>
      <w:r w:rsidR="00332E01">
        <w:t xml:space="preserve"> </w:t>
      </w:r>
      <w:r w:rsidR="00C05D59">
        <w:t>(</w:t>
      </w:r>
      <w:r w:rsidR="00332E01">
        <w:t>or later</w:t>
      </w:r>
      <w:r w:rsidR="00C05D59">
        <w:t xml:space="preserve">), which </w:t>
      </w:r>
      <w:r w:rsidR="0025696F">
        <w:t>includes</w:t>
      </w:r>
      <w:r w:rsidR="00332E01">
        <w:t xml:space="preserve"> the</w:t>
      </w:r>
      <w:r w:rsidR="0025696F">
        <w:t xml:space="preserve"> </w:t>
      </w:r>
      <w:r>
        <w:t>STM32F429I-</w:t>
      </w:r>
      <w:r w:rsidR="0025696F">
        <w:t xml:space="preserve">Discovery </w:t>
      </w:r>
      <w:r w:rsidR="00B16569">
        <w:t>Board Support Package (</w:t>
      </w:r>
      <w:r w:rsidR="0025696F">
        <w:t>BSP</w:t>
      </w:r>
      <w:r w:rsidR="00B16569">
        <w:t>)</w:t>
      </w:r>
      <w:r w:rsidR="0025696F">
        <w:t>.</w:t>
      </w:r>
      <w:r w:rsidR="00A85784">
        <w:t xml:space="preserve"> </w:t>
      </w:r>
      <w:r w:rsidR="004809E1">
        <w:t>We will download this from the Internet using Pack Installer.</w:t>
      </w:r>
    </w:p>
    <w:p w14:paraId="077BBEC2" w14:textId="77777777" w:rsidR="00DB7887" w:rsidRDefault="0025696F" w:rsidP="00EA2F28">
      <w:pPr>
        <w:pStyle w:val="Listenabsatz"/>
        <w:numPr>
          <w:ilvl w:val="0"/>
          <w:numId w:val="13"/>
        </w:numPr>
      </w:pPr>
      <w:r>
        <w:t>STM32F429I</w:t>
      </w:r>
      <w:r w:rsidR="00A85784">
        <w:t>-</w:t>
      </w:r>
      <w:r>
        <w:t>Discovery Kit (</w:t>
      </w:r>
      <w:hyperlink r:id="rId17" w:history="1">
        <w:r>
          <w:rPr>
            <w:rStyle w:val="Hyperlink"/>
          </w:rPr>
          <w:t>www.st.com/web/catalog/tools/FM116/SC959/SS1532/PF259090</w:t>
        </w:r>
      </w:hyperlink>
      <w:r>
        <w:t>)</w:t>
      </w:r>
      <w:r w:rsidR="00A45CD5">
        <w:t>.</w:t>
      </w:r>
    </w:p>
    <w:p w14:paraId="41519526" w14:textId="1F63C9F4" w:rsidR="00B75BC7" w:rsidRDefault="0025696F" w:rsidP="00C05D59">
      <w:pPr>
        <w:pStyle w:val="Listenabsatz"/>
      </w:pPr>
      <w:r>
        <w:br/>
      </w:r>
      <w:r w:rsidRPr="00592568">
        <w:rPr>
          <w:b/>
          <w:color w:val="FF0000"/>
        </w:rPr>
        <w:t>Note:</w:t>
      </w:r>
      <w:r w:rsidRPr="00592568">
        <w:rPr>
          <w:color w:val="FF0000"/>
        </w:rPr>
        <w:t xml:space="preserve"> </w:t>
      </w:r>
      <w:r w:rsidR="00DB7887">
        <w:t>The S</w:t>
      </w:r>
      <w:r w:rsidRPr="006D4991">
        <w:t xml:space="preserve">older </w:t>
      </w:r>
      <w:r>
        <w:t xml:space="preserve">bridge SB9 </w:t>
      </w:r>
      <w:r w:rsidRPr="00592568">
        <w:rPr>
          <w:b/>
          <w:i/>
        </w:rPr>
        <w:t>must</w:t>
      </w:r>
      <w:r>
        <w:t xml:space="preserve"> be bridged for the Serial Wire Viewer (SWV) to work.</w:t>
      </w:r>
      <w:r w:rsidR="00A85784">
        <w:t xml:space="preserve"> </w:t>
      </w:r>
      <w:r>
        <w:t>A soldering iron is needed.</w:t>
      </w:r>
      <w:r w:rsidR="00A85784">
        <w:t xml:space="preserve"> </w:t>
      </w:r>
    </w:p>
    <w:p w14:paraId="35FED19A" w14:textId="77777777" w:rsidR="00C05D59" w:rsidRDefault="00C05D59" w:rsidP="00C05D59">
      <w:pPr>
        <w:pStyle w:val="Listenabsatz"/>
      </w:pPr>
    </w:p>
    <w:p w14:paraId="60A726B5" w14:textId="77777777" w:rsidR="0025696F" w:rsidRDefault="0025696F" w:rsidP="0025696F">
      <w:pPr>
        <w:pStyle w:val="berschrift1"/>
        <w:spacing w:before="120"/>
      </w:pPr>
      <w:bookmarkStart w:id="9" w:name="_Toc406154369"/>
      <w:r>
        <w:t>Set up the Workshop Environment</w:t>
      </w:r>
      <w:bookmarkEnd w:id="9"/>
    </w:p>
    <w:p w14:paraId="0784D0BD" w14:textId="77777777" w:rsidR="0025696F" w:rsidRPr="00DA497F" w:rsidRDefault="0025696F" w:rsidP="0025696F">
      <w:pPr>
        <w:spacing w:before="80"/>
        <w:rPr>
          <w:b/>
          <w:i/>
        </w:rPr>
      </w:pPr>
      <w:r w:rsidRPr="00DA497F">
        <w:rPr>
          <w:b/>
        </w:rPr>
        <w:t>Install MDK:</w:t>
      </w:r>
    </w:p>
    <w:p w14:paraId="0D48941E" w14:textId="4FB9DCCF" w:rsidR="0025696F" w:rsidRPr="00DA497F" w:rsidRDefault="0025696F" w:rsidP="00112605">
      <w:pPr>
        <w:pStyle w:val="Listenabsatz"/>
        <w:numPr>
          <w:ilvl w:val="0"/>
          <w:numId w:val="1"/>
        </w:numPr>
        <w:contextualSpacing w:val="0"/>
        <w:rPr>
          <w:i/>
        </w:rPr>
      </w:pPr>
      <w:r>
        <w:t xml:space="preserve">Install </w:t>
      </w:r>
      <w:r w:rsidR="00DB7887" w:rsidRPr="00DB7887">
        <w:rPr>
          <w:b/>
          <w:bCs/>
          <w:i/>
          <w:iCs/>
        </w:rPr>
        <w:t>Keil MDK</w:t>
      </w:r>
      <w:r w:rsidRPr="00DB7887">
        <w:rPr>
          <w:b/>
          <w:bCs/>
          <w:i/>
          <w:iCs/>
        </w:rPr>
        <w:t xml:space="preserve"> Version 5.</w:t>
      </w:r>
      <w:r w:rsidR="00B033E3" w:rsidRPr="00DB7887">
        <w:rPr>
          <w:b/>
          <w:bCs/>
          <w:i/>
          <w:iCs/>
        </w:rPr>
        <w:t>38a</w:t>
      </w:r>
      <w:r w:rsidR="004809E1">
        <w:t xml:space="preserve"> or later</w:t>
      </w:r>
      <w:r>
        <w:t>.</w:t>
      </w:r>
      <w:r w:rsidR="00A85784">
        <w:t xml:space="preserve"> </w:t>
      </w:r>
      <w:r>
        <w:t xml:space="preserve">Use the default folder </w:t>
      </w:r>
      <w:proofErr w:type="gramStart"/>
      <w:r w:rsidRPr="00DB7887">
        <w:rPr>
          <w:i/>
          <w:iCs/>
        </w:rPr>
        <w:t>C:\Keil_v5</w:t>
      </w:r>
      <w:proofErr w:type="gramEnd"/>
      <w:r>
        <w:t xml:space="preserve"> </w:t>
      </w:r>
    </w:p>
    <w:p w14:paraId="3466F1E1" w14:textId="46E8EB7D" w:rsidR="0025696F" w:rsidRPr="009D75DB" w:rsidRDefault="009D75DB" w:rsidP="00112605">
      <w:pPr>
        <w:pStyle w:val="Listenabsatz"/>
        <w:numPr>
          <w:ilvl w:val="0"/>
          <w:numId w:val="1"/>
        </w:numPr>
        <w:contextualSpacing w:val="0"/>
        <w:rPr>
          <w:i/>
        </w:rPr>
      </w:pPr>
      <w:r>
        <w:t xml:space="preserve">After </w:t>
      </w:r>
      <w:r w:rsidR="0058518E">
        <w:t xml:space="preserve">the </w:t>
      </w:r>
      <w:r>
        <w:t xml:space="preserve">initial </w:t>
      </w:r>
      <w:r w:rsidR="00DB7887">
        <w:t xml:space="preserve">Keil </w:t>
      </w:r>
      <w:r>
        <w:t xml:space="preserve">MDK installation, the </w:t>
      </w:r>
      <w:r w:rsidR="0025696F">
        <w:t xml:space="preserve">Pack Installer utility </w:t>
      </w:r>
      <w:proofErr w:type="gramStart"/>
      <w:r w:rsidR="0025696F">
        <w:t>opens up</w:t>
      </w:r>
      <w:proofErr w:type="gramEnd"/>
      <w:r w:rsidR="0025696F">
        <w:t>.</w:t>
      </w:r>
      <w:r w:rsidR="00A85784">
        <w:t xml:space="preserve"> </w:t>
      </w:r>
      <w:r w:rsidR="0025696F">
        <w:t>Read the Welcome message and close it</w:t>
      </w:r>
      <w:r w:rsidR="004809E1">
        <w:t>.</w:t>
      </w:r>
      <w:r>
        <w:t xml:space="preserve"> </w:t>
      </w:r>
    </w:p>
    <w:p w14:paraId="6C5A1A4E" w14:textId="77777777" w:rsidR="0025696F" w:rsidRPr="00DA497F" w:rsidRDefault="0025696F" w:rsidP="004809E1">
      <w:pPr>
        <w:spacing w:before="160" w:after="0"/>
        <w:rPr>
          <w:b/>
          <w:i/>
        </w:rPr>
      </w:pPr>
      <w:r w:rsidRPr="00DA497F">
        <w:rPr>
          <w:b/>
        </w:rPr>
        <w:t xml:space="preserve">Install </w:t>
      </w:r>
      <w:r>
        <w:rPr>
          <w:b/>
        </w:rPr>
        <w:t>the</w:t>
      </w:r>
      <w:r w:rsidRPr="00D04C63">
        <w:rPr>
          <w:b/>
        </w:rPr>
        <w:t xml:space="preserve"> </w:t>
      </w:r>
      <w:r w:rsidR="00D04C63" w:rsidRPr="00D04C63">
        <w:rPr>
          <w:b/>
        </w:rPr>
        <w:t>STM32F4</w:t>
      </w:r>
      <w:r w:rsidR="00D04C63">
        <w:rPr>
          <w:b/>
        </w:rPr>
        <w:t>xx</w:t>
      </w:r>
      <w:r w:rsidR="00D04C63">
        <w:t xml:space="preserve"> </w:t>
      </w:r>
      <w:r w:rsidRPr="00DA497F">
        <w:rPr>
          <w:b/>
        </w:rPr>
        <w:t>Software Pack:</w:t>
      </w:r>
    </w:p>
    <w:p w14:paraId="57B00CCF" w14:textId="77777777" w:rsidR="00332E01" w:rsidRPr="0058518E" w:rsidRDefault="004809E1" w:rsidP="00EA2F28">
      <w:pPr>
        <w:pStyle w:val="Listenabsatz"/>
        <w:numPr>
          <w:ilvl w:val="0"/>
          <w:numId w:val="11"/>
        </w:numPr>
        <w:ind w:left="720"/>
        <w:contextualSpacing w:val="0"/>
        <w:rPr>
          <w:szCs w:val="20"/>
        </w:rPr>
      </w:pPr>
      <w:r>
        <w:t>If Pack Installer is not open, first open µVision</w:t>
      </w:r>
      <w:r w:rsidRPr="00C72E5B">
        <w:rPr>
          <w:sz w:val="18"/>
          <w:szCs w:val="18"/>
          <w:vertAlign w:val="superscript"/>
        </w:rPr>
        <w:t>®</w:t>
      </w:r>
      <w:r>
        <w:t xml:space="preserve">: </w:t>
      </w:r>
      <w:r w:rsidRPr="008A63BC">
        <w:rPr>
          <w:noProof/>
          <w:szCs w:val="20"/>
        </w:rPr>
        <w:drawing>
          <wp:inline distT="0" distB="0" distL="0" distR="0" wp14:anchorId="3C163E19" wp14:editId="3C592118">
            <wp:extent cx="184588" cy="187427"/>
            <wp:effectExtent l="0" t="0" r="635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Visio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88" cy="18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  <w:r w:rsidR="00A85784">
        <w:t xml:space="preserve"> </w:t>
      </w:r>
      <w:r>
        <w:t>Then open Pack Installer by clicking on its icon:</w:t>
      </w:r>
      <w:r w:rsidR="00A85784">
        <w:t xml:space="preserve"> </w:t>
      </w:r>
      <w:r>
        <w:rPr>
          <w:noProof/>
        </w:rPr>
        <w:drawing>
          <wp:inline distT="0" distB="0" distL="0" distR="0" wp14:anchorId="425771A8" wp14:editId="2FB00F00">
            <wp:extent cx="209550" cy="200025"/>
            <wp:effectExtent l="0" t="0" r="0" b="9525"/>
            <wp:docPr id="99" name="Picture 1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83F63" w14:textId="295EF7A1" w:rsidR="004809E1" w:rsidRPr="004809E1" w:rsidRDefault="004809E1" w:rsidP="00EA2F28">
      <w:pPr>
        <w:pStyle w:val="Listenabsatz"/>
        <w:numPr>
          <w:ilvl w:val="0"/>
          <w:numId w:val="12"/>
        </w:numPr>
        <w:contextualSpacing w:val="0"/>
        <w:rPr>
          <w:i/>
        </w:rPr>
      </w:pPr>
      <w:r>
        <w:t>The bottom right corner should display ONLINE:</w:t>
      </w:r>
      <w:r w:rsidR="00A85784">
        <w:t xml:space="preserve"> </w:t>
      </w:r>
      <w:r>
        <w:rPr>
          <w:i/>
          <w:noProof/>
        </w:rPr>
        <w:drawing>
          <wp:inline distT="0" distB="0" distL="0" distR="0" wp14:anchorId="103C4C18" wp14:editId="743FE711">
            <wp:extent cx="365760" cy="136385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lin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84" cy="13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If it </w:t>
      </w:r>
      <w:r w:rsidR="009A1362">
        <w:t>show</w:t>
      </w:r>
      <w:r>
        <w:t xml:space="preserve">s </w:t>
      </w:r>
      <w:r w:rsidRPr="004809E1">
        <w:rPr>
          <w:color w:val="FF0000"/>
        </w:rPr>
        <w:t>OFFLINE</w:t>
      </w:r>
      <w:r>
        <w:t>, connect your PC to the Internet.</w:t>
      </w:r>
    </w:p>
    <w:p w14:paraId="43D478CE" w14:textId="6ED6BF9D" w:rsidR="004809E1" w:rsidRPr="004809E1" w:rsidRDefault="00C05D59" w:rsidP="00EA2F28">
      <w:pPr>
        <w:pStyle w:val="Listenabsatz"/>
        <w:numPr>
          <w:ilvl w:val="0"/>
          <w:numId w:val="12"/>
        </w:numPr>
        <w:spacing w:before="240"/>
        <w:contextualSpacing w:val="0"/>
        <w:rPr>
          <w:i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79925AB0" wp14:editId="55835A37">
            <wp:simplePos x="0" y="0"/>
            <wp:positionH relativeFrom="column">
              <wp:posOffset>3535590</wp:posOffset>
            </wp:positionH>
            <wp:positionV relativeFrom="paragraph">
              <wp:posOffset>315240</wp:posOffset>
            </wp:positionV>
            <wp:extent cx="2618740" cy="832485"/>
            <wp:effectExtent l="0" t="0" r="0" b="5715"/>
            <wp:wrapTight wrapText="bothSides">
              <wp:wrapPolygon edited="0">
                <wp:start x="0" y="0"/>
                <wp:lineTo x="0" y="21254"/>
                <wp:lineTo x="21370" y="21254"/>
                <wp:lineTo x="21370" y="0"/>
                <wp:lineTo x="0" y="0"/>
              </wp:wrapPolygon>
            </wp:wrapTight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09E1">
        <w:t>Locate</w:t>
      </w:r>
      <w:r>
        <w:t xml:space="preserve"> the</w:t>
      </w:r>
      <w:r w:rsidR="004809E1">
        <w:t xml:space="preserve"> </w:t>
      </w:r>
      <w:r w:rsidRPr="00C05D59">
        <w:rPr>
          <w:bCs/>
        </w:rPr>
        <w:t>Pack</w:t>
      </w:r>
      <w:r>
        <w:rPr>
          <w:b/>
        </w:rPr>
        <w:t xml:space="preserve"> </w:t>
      </w:r>
      <w:r>
        <w:t xml:space="preserve">by entering </w:t>
      </w:r>
      <w:r>
        <w:rPr>
          <w:i/>
          <w:iCs/>
        </w:rPr>
        <w:t>stm</w:t>
      </w:r>
      <w:r w:rsidRPr="00C05D59">
        <w:rPr>
          <w:i/>
          <w:iCs/>
        </w:rPr>
        <w:t>32</w:t>
      </w:r>
      <w:r>
        <w:rPr>
          <w:i/>
          <w:iCs/>
        </w:rPr>
        <w:t>f</w:t>
      </w:r>
      <w:r w:rsidRPr="00C05D59">
        <w:rPr>
          <w:i/>
          <w:iCs/>
        </w:rPr>
        <w:t>4</w:t>
      </w:r>
      <w:r>
        <w:t xml:space="preserve"> at the </w:t>
      </w:r>
      <w:r w:rsidRPr="00C05D59">
        <w:rPr>
          <w:i/>
          <w:iCs/>
        </w:rPr>
        <w:t>Search</w:t>
      </w:r>
      <w:r>
        <w:t xml:space="preserve"> tab on the left. Next, find the </w:t>
      </w:r>
      <w:r w:rsidRPr="00C32220">
        <w:rPr>
          <w:b/>
        </w:rPr>
        <w:t>Keil::STM32F4xx_DF</w:t>
      </w:r>
      <w:r>
        <w:rPr>
          <w:b/>
        </w:rPr>
        <w:t>P</w:t>
      </w:r>
      <w:r>
        <w:t xml:space="preserve"> at the </w:t>
      </w:r>
      <w:r w:rsidRPr="00C05D59">
        <w:rPr>
          <w:i/>
          <w:iCs/>
        </w:rPr>
        <w:t>Pack</w:t>
      </w:r>
      <w:r>
        <w:t xml:space="preserve"> tab on the right. </w:t>
      </w:r>
      <w:r w:rsidR="004809E1">
        <w:t xml:space="preserve">Click </w:t>
      </w:r>
      <w:r w:rsidR="004809E1" w:rsidRPr="00C05D59">
        <w:rPr>
          <w:i/>
          <w:iCs/>
        </w:rPr>
        <w:t>Install</w:t>
      </w:r>
      <w:r>
        <w:t xml:space="preserve"> at the latest Pack version offered. </w:t>
      </w:r>
      <w:r w:rsidR="00D04C63">
        <w:t>The installation will commence.</w:t>
      </w:r>
    </w:p>
    <w:p w14:paraId="492B4762" w14:textId="72C53F53" w:rsidR="004809E1" w:rsidRPr="00D04C63" w:rsidRDefault="009A1362" w:rsidP="00EA2F28">
      <w:pPr>
        <w:pStyle w:val="Listenabsatz"/>
        <w:numPr>
          <w:ilvl w:val="0"/>
          <w:numId w:val="12"/>
        </w:numPr>
        <w:contextualSpacing w:val="0"/>
        <w:rPr>
          <w:i/>
        </w:rPr>
      </w:pPr>
      <w:r>
        <w:rPr>
          <w:i/>
          <w:noProof/>
        </w:rPr>
        <w:drawing>
          <wp:anchor distT="0" distB="0" distL="114300" distR="114300" simplePos="0" relativeHeight="251650048" behindDoc="1" locked="0" layoutInCell="1" allowOverlap="1" wp14:anchorId="7DCDE82D" wp14:editId="19BFC60A">
            <wp:simplePos x="0" y="0"/>
            <wp:positionH relativeFrom="column">
              <wp:posOffset>3517900</wp:posOffset>
            </wp:positionH>
            <wp:positionV relativeFrom="paragraph">
              <wp:posOffset>4445</wp:posOffset>
            </wp:positionV>
            <wp:extent cx="1562100" cy="224790"/>
            <wp:effectExtent l="0" t="0" r="0" b="3810"/>
            <wp:wrapTight wrapText="bothSides">
              <wp:wrapPolygon edited="0">
                <wp:start x="0" y="0"/>
                <wp:lineTo x="0" y="20136"/>
                <wp:lineTo x="21337" y="20136"/>
                <wp:lineTo x="21337" y="0"/>
                <wp:lineTo x="0" y="0"/>
              </wp:wrapPolygon>
            </wp:wrapTight>
            <wp:docPr id="1176" name="Grafik 1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" name="Grafik 117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Pack Installer confirms</w:t>
      </w:r>
      <w:r w:rsidR="004809E1">
        <w:t xml:space="preserve"> </w:t>
      </w:r>
      <w:r w:rsidR="00C05D59">
        <w:t>the</w:t>
      </w:r>
      <w:r w:rsidR="004809E1">
        <w:t xml:space="preserve"> successful installation</w:t>
      </w:r>
      <w:r w:rsidR="00C05D59">
        <w:t>.</w:t>
      </w:r>
      <w:r w:rsidR="00B033E3">
        <w:t xml:space="preserve"> </w:t>
      </w:r>
    </w:p>
    <w:p w14:paraId="1C5E5E8F" w14:textId="643ABAC3" w:rsidR="00A45CD5" w:rsidRPr="00A45CD5" w:rsidRDefault="00C05D59" w:rsidP="00A45CD5">
      <w:pPr>
        <w:spacing w:before="160" w:after="0"/>
        <w:rPr>
          <w:b/>
          <w:i/>
        </w:rPr>
      </w:pPr>
      <w:r>
        <w:rPr>
          <w:b/>
        </w:rPr>
        <w:t>Note that these other</w:t>
      </w:r>
      <w:r w:rsidR="00A613D2">
        <w:rPr>
          <w:b/>
        </w:rPr>
        <w:t xml:space="preserve"> required </w:t>
      </w:r>
      <w:r w:rsidR="00A45CD5" w:rsidRPr="00A45CD5">
        <w:rPr>
          <w:b/>
        </w:rPr>
        <w:t>Software Pack</w:t>
      </w:r>
      <w:r w:rsidR="00A613D2">
        <w:rPr>
          <w:b/>
        </w:rPr>
        <w:t>s</w:t>
      </w:r>
      <w:r>
        <w:rPr>
          <w:b/>
        </w:rPr>
        <w:t xml:space="preserve"> in this list are pre-installed: </w:t>
      </w:r>
    </w:p>
    <w:p w14:paraId="6B5E5343" w14:textId="4A84C9AD" w:rsidR="00A45CD5" w:rsidRPr="00C05D59" w:rsidRDefault="00A45CD5" w:rsidP="00C05D59">
      <w:pPr>
        <w:pStyle w:val="Listenabsatz"/>
        <w:numPr>
          <w:ilvl w:val="0"/>
          <w:numId w:val="74"/>
        </w:numPr>
        <w:contextualSpacing w:val="0"/>
        <w:rPr>
          <w:bCs/>
          <w:i/>
        </w:rPr>
      </w:pPr>
      <w:r w:rsidRPr="00C05D59">
        <w:rPr>
          <w:bCs/>
        </w:rPr>
        <w:t xml:space="preserve">Keil::MDK-Middleware </w:t>
      </w:r>
    </w:p>
    <w:p w14:paraId="1CAD1DD7" w14:textId="09CAF77A" w:rsidR="00A613D2" w:rsidRPr="00C05D59" w:rsidRDefault="00A613D2" w:rsidP="00C05D59">
      <w:pPr>
        <w:pStyle w:val="Listenabsatz"/>
        <w:numPr>
          <w:ilvl w:val="0"/>
          <w:numId w:val="74"/>
        </w:numPr>
        <w:contextualSpacing w:val="0"/>
        <w:rPr>
          <w:bCs/>
          <w:i/>
        </w:rPr>
      </w:pPr>
      <w:r w:rsidRPr="00C05D59">
        <w:rPr>
          <w:bCs/>
        </w:rPr>
        <w:t>ARM::CMSIS</w:t>
      </w:r>
    </w:p>
    <w:p w14:paraId="385E752E" w14:textId="1D21BF25" w:rsidR="00A613D2" w:rsidRPr="00C05D59" w:rsidRDefault="00A613D2" w:rsidP="00C05D59">
      <w:pPr>
        <w:pStyle w:val="Listenabsatz"/>
        <w:numPr>
          <w:ilvl w:val="0"/>
          <w:numId w:val="74"/>
        </w:numPr>
        <w:contextualSpacing w:val="0"/>
        <w:rPr>
          <w:bCs/>
          <w:i/>
        </w:rPr>
      </w:pPr>
      <w:r w:rsidRPr="00C05D59">
        <w:rPr>
          <w:bCs/>
        </w:rPr>
        <w:t>Keil::ARM_Compiler</w:t>
      </w:r>
    </w:p>
    <w:p w14:paraId="5D684D3B" w14:textId="32AEC223" w:rsidR="00522FAE" w:rsidRPr="00C05D59" w:rsidRDefault="00522FAE" w:rsidP="00C05D59">
      <w:pPr>
        <w:pStyle w:val="Listenabsatz"/>
        <w:numPr>
          <w:ilvl w:val="0"/>
          <w:numId w:val="74"/>
        </w:numPr>
        <w:contextualSpacing w:val="0"/>
        <w:rPr>
          <w:bCs/>
          <w:i/>
        </w:rPr>
      </w:pPr>
      <w:r w:rsidRPr="00C05D59">
        <w:rPr>
          <w:bCs/>
        </w:rPr>
        <w:t>Keil::MDK-Middleware_Graphics</w:t>
      </w:r>
    </w:p>
    <w:p w14:paraId="1AC248C5" w14:textId="77777777" w:rsidR="0025696F" w:rsidRPr="00987ABA" w:rsidRDefault="0025696F" w:rsidP="004809E1">
      <w:pPr>
        <w:spacing w:before="160"/>
        <w:rPr>
          <w:b/>
          <w:i/>
        </w:rPr>
      </w:pPr>
      <w:r w:rsidRPr="00987ABA">
        <w:rPr>
          <w:b/>
        </w:rPr>
        <w:t>Install your MDK-Professional license.</w:t>
      </w:r>
    </w:p>
    <w:p w14:paraId="2A6E65FD" w14:textId="572B9980" w:rsidR="004809E1" w:rsidRPr="00522FAE" w:rsidRDefault="00522FAE" w:rsidP="00EA2F28">
      <w:pPr>
        <w:pStyle w:val="Listenabsatz"/>
        <w:numPr>
          <w:ilvl w:val="0"/>
          <w:numId w:val="14"/>
        </w:numPr>
        <w:contextualSpacing w:val="0"/>
        <w:rPr>
          <w:i/>
        </w:rPr>
      </w:pPr>
      <w:r w:rsidRPr="00522FAE">
        <w:t xml:space="preserve"> Request a free 30</w:t>
      </w:r>
      <w:r w:rsidR="009A1362">
        <w:t>-</w:t>
      </w:r>
      <w:r w:rsidRPr="00522FAE">
        <w:t>day trial of MDK-Professional</w:t>
      </w:r>
      <w:r>
        <w:t xml:space="preserve"> </w:t>
      </w:r>
      <w:hyperlink r:id="rId23" w:history="1">
        <w:r w:rsidRPr="003368E9">
          <w:rPr>
            <w:rStyle w:val="Hyperlink"/>
          </w:rPr>
          <w:t>https://www.keil.com/MDKEvaluationRequest/</w:t>
        </w:r>
      </w:hyperlink>
      <w:r>
        <w:t xml:space="preserve"> </w:t>
      </w:r>
    </w:p>
    <w:p w14:paraId="04702608" w14:textId="3EACB8D7" w:rsidR="00522FAE" w:rsidRPr="00724F25" w:rsidRDefault="00522FAE" w:rsidP="00EA2F28">
      <w:pPr>
        <w:pStyle w:val="Listenabsatz"/>
        <w:numPr>
          <w:ilvl w:val="0"/>
          <w:numId w:val="14"/>
        </w:numPr>
        <w:contextualSpacing w:val="0"/>
        <w:rPr>
          <w:i/>
        </w:rPr>
      </w:pPr>
      <w:r>
        <w:t>With the Product Serial Number (PSN) received</w:t>
      </w:r>
      <w:r w:rsidR="009A1362">
        <w:t>,</w:t>
      </w:r>
      <w:r>
        <w:t xml:space="preserve"> activate your license: </w:t>
      </w:r>
      <w:hyperlink r:id="rId24" w:history="1">
        <w:r w:rsidRPr="003368E9">
          <w:rPr>
            <w:rStyle w:val="Hyperlink"/>
          </w:rPr>
          <w:t>https://developer.arm.com/documentation/101454/0110/License-Management/Single-User-License/Installing-a-LIC</w:t>
        </w:r>
      </w:hyperlink>
      <w:r>
        <w:t xml:space="preserve"> </w:t>
      </w:r>
    </w:p>
    <w:p w14:paraId="30802A4C" w14:textId="033BD4D2" w:rsidR="0025696F" w:rsidRPr="00DB46D4" w:rsidRDefault="0025696F" w:rsidP="00EA2F28">
      <w:pPr>
        <w:pStyle w:val="Listenabsatz"/>
        <w:numPr>
          <w:ilvl w:val="0"/>
          <w:numId w:val="14"/>
        </w:numPr>
        <w:contextualSpacing w:val="0"/>
        <w:rPr>
          <w:rStyle w:val="Hyperlink"/>
          <w:i/>
          <w:color w:val="auto"/>
          <w:u w:val="none"/>
        </w:rPr>
      </w:pPr>
      <w:r w:rsidRPr="00D1038A">
        <w:rPr>
          <w:rStyle w:val="Hyperlink"/>
          <w:color w:val="auto"/>
          <w:u w:val="none"/>
        </w:rPr>
        <w:t xml:space="preserve">For </w:t>
      </w:r>
      <w:r w:rsidR="0058518E">
        <w:rPr>
          <w:rStyle w:val="Hyperlink"/>
          <w:color w:val="auto"/>
          <w:u w:val="none"/>
        </w:rPr>
        <w:t>more</w:t>
      </w:r>
      <w:r w:rsidRPr="00D1038A">
        <w:rPr>
          <w:rStyle w:val="Hyperlink"/>
          <w:color w:val="auto"/>
          <w:u w:val="none"/>
        </w:rPr>
        <w:t xml:space="preserve"> information </w:t>
      </w:r>
      <w:r w:rsidR="0058518E">
        <w:rPr>
          <w:rStyle w:val="Hyperlink"/>
          <w:color w:val="auto"/>
          <w:u w:val="none"/>
        </w:rPr>
        <w:t xml:space="preserve">and </w:t>
      </w:r>
      <w:r w:rsidR="004809E1">
        <w:rPr>
          <w:rStyle w:val="Hyperlink"/>
          <w:color w:val="auto"/>
          <w:u w:val="none"/>
        </w:rPr>
        <w:t xml:space="preserve">license </w:t>
      </w:r>
      <w:r w:rsidR="0058518E">
        <w:rPr>
          <w:rStyle w:val="Hyperlink"/>
          <w:color w:val="auto"/>
          <w:u w:val="none"/>
        </w:rPr>
        <w:t>installation</w:t>
      </w:r>
      <w:r w:rsidR="00522FAE">
        <w:rPr>
          <w:rStyle w:val="Hyperlink"/>
          <w:color w:val="auto"/>
          <w:u w:val="none"/>
        </w:rPr>
        <w:t xml:space="preserve"> </w:t>
      </w:r>
      <w:r w:rsidR="0058518E">
        <w:rPr>
          <w:rStyle w:val="Hyperlink"/>
          <w:color w:val="auto"/>
          <w:u w:val="none"/>
        </w:rPr>
        <w:t>instructions</w:t>
      </w:r>
      <w:r w:rsidR="009A1362">
        <w:rPr>
          <w:rStyle w:val="Hyperlink"/>
          <w:color w:val="auto"/>
          <w:u w:val="none"/>
        </w:rPr>
        <w:t>,</w:t>
      </w:r>
      <w:r w:rsidR="0058518E">
        <w:rPr>
          <w:rStyle w:val="Hyperlink"/>
          <w:color w:val="auto"/>
          <w:u w:val="none"/>
        </w:rPr>
        <w:t xml:space="preserve"> </w:t>
      </w:r>
      <w:r w:rsidRPr="00D1038A">
        <w:rPr>
          <w:rStyle w:val="Hyperlink"/>
          <w:color w:val="auto"/>
          <w:u w:val="none"/>
        </w:rPr>
        <w:t>see:</w:t>
      </w:r>
      <w:r w:rsidR="00A85784">
        <w:rPr>
          <w:rStyle w:val="Hyperlink"/>
          <w:color w:val="auto"/>
          <w:u w:val="none"/>
        </w:rPr>
        <w:t xml:space="preserve"> </w:t>
      </w:r>
      <w:hyperlink r:id="rId25" w:history="1">
        <w:r w:rsidRPr="00D1038A">
          <w:rPr>
            <w:rStyle w:val="Hyperlink"/>
          </w:rPr>
          <w:t>www.keil.com/download/license/</w:t>
        </w:r>
      </w:hyperlink>
    </w:p>
    <w:p w14:paraId="3FE36633" w14:textId="5A51ACDA" w:rsidR="0025696F" w:rsidRPr="00DA497F" w:rsidRDefault="0025696F" w:rsidP="004809E1">
      <w:pPr>
        <w:spacing w:before="160" w:after="120"/>
        <w:rPr>
          <w:b/>
          <w:i/>
        </w:rPr>
      </w:pPr>
      <w:r w:rsidRPr="00DA497F">
        <w:rPr>
          <w:b/>
        </w:rPr>
        <w:t xml:space="preserve">Install </w:t>
      </w:r>
      <w:r>
        <w:rPr>
          <w:b/>
        </w:rPr>
        <w:t xml:space="preserve">the ST-Link </w:t>
      </w:r>
      <w:r w:rsidRPr="00DA497F">
        <w:rPr>
          <w:b/>
        </w:rPr>
        <w:t>USB Drivers:</w:t>
      </w:r>
    </w:p>
    <w:p w14:paraId="11D47C09" w14:textId="30AC03C9" w:rsidR="0025696F" w:rsidRPr="00B959D8" w:rsidRDefault="00B959D8" w:rsidP="00EA2F28">
      <w:pPr>
        <w:pStyle w:val="Listenabsatz"/>
        <w:numPr>
          <w:ilvl w:val="0"/>
          <w:numId w:val="5"/>
        </w:numPr>
        <w:contextualSpacing w:val="0"/>
        <w:rPr>
          <w:i/>
          <w:iCs/>
        </w:rPr>
      </w:pPr>
      <w:r>
        <w:t>Open the</w:t>
      </w:r>
      <w:r w:rsidR="0025696F" w:rsidRPr="00294C7A">
        <w:t xml:space="preserve"> Windows Explorer</w:t>
      </w:r>
      <w:r>
        <w:t xml:space="preserve"> as administrator and</w:t>
      </w:r>
      <w:r w:rsidR="0025696F" w:rsidRPr="00294C7A">
        <w:t xml:space="preserve"> </w:t>
      </w:r>
      <w:r w:rsidR="0025696F" w:rsidRPr="0055240F">
        <w:t xml:space="preserve">navigate to </w:t>
      </w:r>
      <w:r w:rsidR="0025696F" w:rsidRPr="00B959D8">
        <w:rPr>
          <w:i/>
          <w:iCs/>
        </w:rPr>
        <w:t>C:\Keil_v5\ARM\STLink\USBDriver</w:t>
      </w:r>
    </w:p>
    <w:p w14:paraId="1FA72004" w14:textId="2570D0FC" w:rsidR="0025696F" w:rsidRDefault="0025696F" w:rsidP="00EA2F28">
      <w:pPr>
        <w:pStyle w:val="Listenabsatz"/>
        <w:numPr>
          <w:ilvl w:val="0"/>
          <w:numId w:val="5"/>
        </w:numPr>
        <w:contextualSpacing w:val="0"/>
      </w:pPr>
      <w:r w:rsidRPr="0055240F">
        <w:t>Double</w:t>
      </w:r>
      <w:r w:rsidR="009A1362">
        <w:t>-</w:t>
      </w:r>
      <w:r w:rsidRPr="0055240F">
        <w:t>click on</w:t>
      </w:r>
      <w:r w:rsidRPr="00294C7A">
        <w:t xml:space="preserve"> </w:t>
      </w:r>
      <w:r w:rsidRPr="00C32220">
        <w:rPr>
          <w:b/>
        </w:rPr>
        <w:t>stlink_winusb_install.bat</w:t>
      </w:r>
      <w:r>
        <w:t xml:space="preserve"> </w:t>
      </w:r>
      <w:r w:rsidRPr="00294C7A">
        <w:t>to install</w:t>
      </w:r>
      <w:r w:rsidRPr="00D47ED4">
        <w:t xml:space="preserve"> the required </w:t>
      </w:r>
      <w:r>
        <w:t xml:space="preserve">USB </w:t>
      </w:r>
      <w:r w:rsidRPr="00D47ED4">
        <w:t>d</w:t>
      </w:r>
      <w:r>
        <w:t>rivers for the onboard ST-Link debug adapter</w:t>
      </w:r>
      <w:r w:rsidRPr="00D47ED4">
        <w:t>.</w:t>
      </w:r>
      <w:r w:rsidR="00A85784">
        <w:t xml:space="preserve"> </w:t>
      </w:r>
      <w:r>
        <w:t xml:space="preserve">The drivers will install </w:t>
      </w:r>
      <w:r w:rsidR="009A1362">
        <w:t xml:space="preserve">it </w:t>
      </w:r>
      <w:r>
        <w:t>in the usual fashion.</w:t>
      </w:r>
    </w:p>
    <w:p w14:paraId="6983FC83" w14:textId="4A0EDCCA" w:rsidR="0025696F" w:rsidRDefault="0025696F" w:rsidP="00EA2F28">
      <w:pPr>
        <w:pStyle w:val="Listenabsatz"/>
        <w:numPr>
          <w:ilvl w:val="0"/>
          <w:numId w:val="5"/>
        </w:numPr>
        <w:contextualSpacing w:val="0"/>
      </w:pPr>
      <w:r>
        <w:t xml:space="preserve">Update the ST-Link firmware by executing </w:t>
      </w:r>
      <w:r w:rsidRPr="00B959D8">
        <w:rPr>
          <w:i/>
          <w:iCs/>
        </w:rPr>
        <w:t>C:\Keil_v5\ARM\STLink\</w:t>
      </w:r>
      <w:r w:rsidRPr="00B959D8">
        <w:rPr>
          <w:b/>
          <w:i/>
          <w:iCs/>
        </w:rPr>
        <w:t>ST-LinkUpgrade.exe</w:t>
      </w:r>
      <w:r>
        <w:t>.</w:t>
      </w:r>
      <w:r w:rsidR="00A85784">
        <w:t xml:space="preserve"> </w:t>
      </w:r>
      <w:r>
        <w:t xml:space="preserve">The best ST-Link firmware to use </w:t>
      </w:r>
      <w:r w:rsidRPr="0055240F">
        <w:rPr>
          <w:szCs w:val="20"/>
        </w:rPr>
        <w:t xml:space="preserve">is </w:t>
      </w:r>
      <w:r w:rsidR="00522FAE" w:rsidRPr="00B959D8">
        <w:rPr>
          <w:i/>
          <w:iCs/>
        </w:rPr>
        <w:t>V3J11M3</w:t>
      </w:r>
      <w:r w:rsidR="00522FAE">
        <w:t xml:space="preserve"> </w:t>
      </w:r>
      <w:r w:rsidR="00222FC2">
        <w:rPr>
          <w:szCs w:val="20"/>
        </w:rPr>
        <w:t>or later</w:t>
      </w:r>
      <w:r w:rsidRPr="0055240F">
        <w:rPr>
          <w:szCs w:val="20"/>
        </w:rPr>
        <w:t>.</w:t>
      </w:r>
      <w:r w:rsidR="00A85784">
        <w:rPr>
          <w:szCs w:val="20"/>
        </w:rPr>
        <w:t xml:space="preserve"> </w:t>
      </w:r>
      <w:r>
        <w:rPr>
          <w:szCs w:val="20"/>
        </w:rPr>
        <w:t xml:space="preserve">You can identify the version installed </w:t>
      </w:r>
      <w:r w:rsidR="009A1362">
        <w:rPr>
          <w:szCs w:val="20"/>
        </w:rPr>
        <w:t>o</w:t>
      </w:r>
      <w:r>
        <w:rPr>
          <w:szCs w:val="20"/>
        </w:rPr>
        <w:t>n your board with this Upgrade utility.</w:t>
      </w:r>
      <w:r w:rsidR="00A85784">
        <w:rPr>
          <w:szCs w:val="20"/>
        </w:rPr>
        <w:t xml:space="preserve"> </w:t>
      </w:r>
      <w:r w:rsidR="009A1362">
        <w:rPr>
          <w:szCs w:val="20"/>
        </w:rPr>
        <w:t xml:space="preserve">The Discovery board must be connected to your PC with a </w:t>
      </w:r>
      <w:r w:rsidR="009A1362" w:rsidRPr="00D47ED4">
        <w:t>USB-Mini cable</w:t>
      </w:r>
      <w:r w:rsidR="00B16569">
        <w:rPr>
          <w:szCs w:val="20"/>
        </w:rPr>
        <w:t xml:space="preserve"> to </w:t>
      </w:r>
      <w:r>
        <w:rPr>
          <w:szCs w:val="20"/>
        </w:rPr>
        <w:t>change its firmware.</w:t>
      </w:r>
    </w:p>
    <w:p w14:paraId="591F8DCF" w14:textId="77777777" w:rsidR="00522FAE" w:rsidRDefault="00522FAE" w:rsidP="004809E1">
      <w:pPr>
        <w:spacing w:before="240" w:after="120"/>
        <w:rPr>
          <w:b/>
        </w:rPr>
      </w:pPr>
    </w:p>
    <w:p w14:paraId="1505F66D" w14:textId="77777777" w:rsidR="00610E17" w:rsidRDefault="00610E17" w:rsidP="00610E17">
      <w:pPr>
        <w:pStyle w:val="berschrift1"/>
        <w:rPr>
          <w:lang w:val="en-GB"/>
        </w:rPr>
      </w:pPr>
      <w:bookmarkStart w:id="10" w:name="_Toc406154370"/>
      <w:r>
        <w:rPr>
          <w:lang w:val="en-GB"/>
        </w:rPr>
        <w:t>Step 1: Create a Project</w:t>
      </w:r>
      <w:bookmarkEnd w:id="10"/>
    </w:p>
    <w:p w14:paraId="20CB7BC1" w14:textId="4A51F473" w:rsidR="00C657DF" w:rsidRDefault="00C657DF" w:rsidP="00610E17">
      <w:pPr>
        <w:pStyle w:val="berschrift2"/>
        <w:rPr>
          <w:lang w:val="en-GB"/>
        </w:rPr>
      </w:pPr>
      <w:bookmarkStart w:id="11" w:name="_Toc406154371"/>
      <w:r w:rsidRPr="00903DFE">
        <w:rPr>
          <w:lang w:val="en-GB"/>
        </w:rPr>
        <w:t xml:space="preserve">Create </w:t>
      </w:r>
      <w:r w:rsidR="00CB1017">
        <w:rPr>
          <w:lang w:val="en-GB"/>
        </w:rPr>
        <w:t>a New</w:t>
      </w:r>
      <w:r w:rsidR="00335F7A">
        <w:rPr>
          <w:lang w:val="en-GB"/>
        </w:rPr>
        <w:t xml:space="preserve"> </w:t>
      </w:r>
      <w:r w:rsidRPr="00903DFE">
        <w:rPr>
          <w:lang w:val="en-GB"/>
        </w:rPr>
        <w:t>Project for the Evaluation Board</w:t>
      </w:r>
      <w:bookmarkEnd w:id="11"/>
    </w:p>
    <w:p w14:paraId="395771E2" w14:textId="35F4AA5C" w:rsidR="00903DFE" w:rsidRPr="00335F7A" w:rsidRDefault="00F27F1D" w:rsidP="00903DFE">
      <w:pPr>
        <w:rPr>
          <w:b/>
          <w:lang w:val="en-GB"/>
        </w:rPr>
      </w:pPr>
      <w:r w:rsidRPr="00335F7A">
        <w:rPr>
          <w:b/>
          <w:lang w:val="en-GB"/>
        </w:rPr>
        <w:t xml:space="preserve">Create a project with initialization </w:t>
      </w:r>
      <w:r w:rsidR="00335F7A" w:rsidRPr="00335F7A">
        <w:rPr>
          <w:b/>
          <w:lang w:val="en-GB"/>
        </w:rPr>
        <w:t xml:space="preserve">files </w:t>
      </w:r>
      <w:r w:rsidRPr="00335F7A">
        <w:rPr>
          <w:b/>
          <w:lang w:val="en-GB"/>
        </w:rPr>
        <w:t xml:space="preserve">and </w:t>
      </w:r>
      <w:r w:rsidR="00335F7A" w:rsidRPr="00335F7A">
        <w:rPr>
          <w:b/>
          <w:lang w:val="en-GB"/>
        </w:rPr>
        <w:t xml:space="preserve">the </w:t>
      </w:r>
      <w:r w:rsidRPr="00335F7A">
        <w:rPr>
          <w:b/>
          <w:lang w:val="en-GB"/>
        </w:rPr>
        <w:t>main module</w:t>
      </w:r>
      <w:r w:rsidR="00335F7A" w:rsidRPr="00335F7A">
        <w:rPr>
          <w:b/>
          <w:lang w:val="en-GB"/>
        </w:rPr>
        <w:t>:</w:t>
      </w:r>
    </w:p>
    <w:p w14:paraId="6AB8AB9D" w14:textId="787A67BC" w:rsidR="00DA497F" w:rsidRDefault="00DA497F" w:rsidP="00EA2F28">
      <w:pPr>
        <w:pStyle w:val="Listenabsatz"/>
        <w:numPr>
          <w:ilvl w:val="0"/>
          <w:numId w:val="15"/>
        </w:numPr>
      </w:pPr>
      <w:r>
        <w:t xml:space="preserve">In the main </w:t>
      </w:r>
      <w:r w:rsidR="00F7243A">
        <w:t>µ</w:t>
      </w:r>
      <w:r>
        <w:t xml:space="preserve">Vision menu, select </w:t>
      </w:r>
      <w:r w:rsidRPr="00C32220">
        <w:rPr>
          <w:b/>
        </w:rPr>
        <w:t>Project</w:t>
      </w:r>
      <w:r w:rsidR="00C32220" w:rsidRPr="00C32220">
        <w:rPr>
          <w:b/>
        </w:rPr>
        <w:t xml:space="preserve"> </w:t>
      </w:r>
      <w:r w:rsidR="00C32220" w:rsidRPr="00C32220">
        <w:rPr>
          <w:b/>
        </w:rPr>
        <w:sym w:font="Wingdings" w:char="F0E0"/>
      </w:r>
      <w:r w:rsidR="00C32220" w:rsidRPr="00C32220">
        <w:rPr>
          <w:b/>
        </w:rPr>
        <w:t xml:space="preserve"> </w:t>
      </w:r>
      <w:r w:rsidRPr="00C32220">
        <w:rPr>
          <w:b/>
        </w:rPr>
        <w:t xml:space="preserve">New </w:t>
      </w:r>
      <w:r w:rsidR="00430315" w:rsidRPr="00C32220">
        <w:rPr>
          <w:b/>
        </w:rPr>
        <w:t>µ</w:t>
      </w:r>
      <w:r w:rsidRPr="00C32220">
        <w:rPr>
          <w:b/>
        </w:rPr>
        <w:t>Vision Project</w:t>
      </w:r>
      <w:r>
        <w:t>.</w:t>
      </w:r>
      <w:r w:rsidR="00A85784">
        <w:t xml:space="preserve"> </w:t>
      </w:r>
      <w:r>
        <w:t xml:space="preserve">The Create New Project window </w:t>
      </w:r>
      <w:proofErr w:type="gramStart"/>
      <w:r>
        <w:t>opens up</w:t>
      </w:r>
      <w:proofErr w:type="gramEnd"/>
      <w:r>
        <w:t>.</w:t>
      </w:r>
    </w:p>
    <w:p w14:paraId="499C8EEF" w14:textId="0AEA7FC0" w:rsidR="00DA497F" w:rsidRDefault="007443EA" w:rsidP="00EA2F28">
      <w:pPr>
        <w:pStyle w:val="Listenabsatz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638784" behindDoc="1" locked="0" layoutInCell="1" allowOverlap="1" wp14:anchorId="60A3DF87" wp14:editId="6D7CD734">
            <wp:simplePos x="0" y="0"/>
            <wp:positionH relativeFrom="column">
              <wp:posOffset>5508345</wp:posOffset>
            </wp:positionH>
            <wp:positionV relativeFrom="paragraph">
              <wp:posOffset>9413</wp:posOffset>
            </wp:positionV>
            <wp:extent cx="897255" cy="962025"/>
            <wp:effectExtent l="0" t="0" r="0" b="9525"/>
            <wp:wrapTight wrapText="bothSides">
              <wp:wrapPolygon edited="0">
                <wp:start x="0" y="0"/>
                <wp:lineTo x="0" y="21386"/>
                <wp:lineTo x="21096" y="21386"/>
                <wp:lineTo x="21096" y="0"/>
                <wp:lineTo x="0" y="0"/>
              </wp:wrapPolygon>
            </wp:wrapTight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25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497F">
        <w:t xml:space="preserve">Create a suitable </w:t>
      </w:r>
      <w:r w:rsidR="0055240F">
        <w:t>folder</w:t>
      </w:r>
      <w:r w:rsidR="00DA497F">
        <w:t xml:space="preserve"> in the </w:t>
      </w:r>
      <w:r w:rsidR="00D8115F">
        <w:t>typic</w:t>
      </w:r>
      <w:r w:rsidR="00DA497F">
        <w:t>al fashion and name your project.</w:t>
      </w:r>
      <w:r w:rsidR="00A85784">
        <w:t xml:space="preserve"> </w:t>
      </w:r>
      <w:r w:rsidR="00DA497F">
        <w:t xml:space="preserve">We will use </w:t>
      </w:r>
      <w:r w:rsidR="00DA497F" w:rsidRPr="00B159DE">
        <w:rPr>
          <w:i/>
          <w:iCs/>
        </w:rPr>
        <w:t>C:\USB</w:t>
      </w:r>
      <w:r w:rsidR="00D8115F">
        <w:t>,</w:t>
      </w:r>
      <w:r w:rsidR="00DA497F">
        <w:t xml:space="preserve"> and the project name </w:t>
      </w:r>
      <w:r w:rsidR="0055240F">
        <w:t>will be</w:t>
      </w:r>
      <w:r w:rsidR="00DA497F">
        <w:t xml:space="preserve"> </w:t>
      </w:r>
      <w:r w:rsidR="00DA497F" w:rsidRPr="00B159DE">
        <w:rPr>
          <w:b/>
          <w:i/>
          <w:iCs/>
        </w:rPr>
        <w:t>USB</w:t>
      </w:r>
      <w:r w:rsidR="00DA497F">
        <w:t>.</w:t>
      </w:r>
      <w:r w:rsidR="00A85784">
        <w:t xml:space="preserve"> </w:t>
      </w:r>
      <w:r w:rsidR="00610E17">
        <w:t>When you save the project</w:t>
      </w:r>
      <w:r w:rsidR="00D8115F">
        <w:t>,</w:t>
      </w:r>
      <w:r w:rsidR="00610E17">
        <w:t xml:space="preserve"> the project file name will be </w:t>
      </w:r>
      <w:proofErr w:type="spellStart"/>
      <w:r w:rsidR="00610E17" w:rsidRPr="00B159DE">
        <w:rPr>
          <w:i/>
          <w:iCs/>
        </w:rPr>
        <w:t>USB.uvprojx</w:t>
      </w:r>
      <w:proofErr w:type="spellEnd"/>
      <w:r w:rsidR="00610E17">
        <w:t>.</w:t>
      </w:r>
    </w:p>
    <w:p w14:paraId="16244C0E" w14:textId="367ABABF" w:rsidR="00DA497F" w:rsidRDefault="00DA497F" w:rsidP="00EA2F28">
      <w:pPr>
        <w:pStyle w:val="Listenabsatz"/>
        <w:numPr>
          <w:ilvl w:val="0"/>
          <w:numId w:val="15"/>
        </w:numPr>
      </w:pPr>
      <w:r>
        <w:t xml:space="preserve">The </w:t>
      </w:r>
      <w:r w:rsidR="00335F7A" w:rsidRPr="00C32220">
        <w:rPr>
          <w:b/>
        </w:rPr>
        <w:t>Select Device for Target</w:t>
      </w:r>
      <w:r w:rsidR="00335F7A">
        <w:t xml:space="preserve"> </w:t>
      </w:r>
      <w:r>
        <w:t>window op</w:t>
      </w:r>
      <w:r w:rsidR="00335F7A">
        <w:t>ens.</w:t>
      </w:r>
      <w:r w:rsidR="00A85784">
        <w:t xml:space="preserve"> </w:t>
      </w:r>
      <w:r w:rsidR="00335F7A">
        <w:t xml:space="preserve">Select </w:t>
      </w:r>
      <w:r w:rsidRPr="00C32220">
        <w:rPr>
          <w:b/>
        </w:rPr>
        <w:t>STM32F429ZI</w:t>
      </w:r>
      <w:r w:rsidR="0055240F" w:rsidRPr="00C32220">
        <w:rPr>
          <w:b/>
        </w:rPr>
        <w:t>Tx</w:t>
      </w:r>
      <w:r w:rsidR="00335F7A">
        <w:t>:</w:t>
      </w:r>
      <w:r>
        <w:t xml:space="preserve"> </w:t>
      </w:r>
    </w:p>
    <w:p w14:paraId="098677C7" w14:textId="6BC9EE8B" w:rsidR="00DA497F" w:rsidRDefault="00335F7A" w:rsidP="00EA2F28">
      <w:pPr>
        <w:pStyle w:val="Listenabsatz"/>
        <w:numPr>
          <w:ilvl w:val="0"/>
          <w:numId w:val="15"/>
        </w:numPr>
      </w:pPr>
      <w:r>
        <w:t xml:space="preserve">Click on </w:t>
      </w:r>
      <w:r w:rsidRPr="00C32220">
        <w:rPr>
          <w:b/>
        </w:rPr>
        <w:t>O</w:t>
      </w:r>
      <w:r w:rsidR="007E6017" w:rsidRPr="00C32220">
        <w:rPr>
          <w:b/>
        </w:rPr>
        <w:t>K</w:t>
      </w:r>
      <w:r w:rsidR="00D8115F">
        <w:rPr>
          <w:b/>
        </w:rPr>
        <w:t>,</w:t>
      </w:r>
      <w:r w:rsidR="007E6017">
        <w:t xml:space="preserve"> and the </w:t>
      </w:r>
      <w:r w:rsidR="007E6017" w:rsidRPr="00D8115F">
        <w:rPr>
          <w:b/>
          <w:bCs/>
        </w:rPr>
        <w:t>Manage Run-</w:t>
      </w:r>
      <w:r w:rsidR="00DA497F" w:rsidRPr="00D8115F">
        <w:rPr>
          <w:b/>
          <w:bCs/>
        </w:rPr>
        <w:t xml:space="preserve">Time Environment </w:t>
      </w:r>
      <w:r w:rsidR="00D8115F" w:rsidRPr="00D8115F">
        <w:rPr>
          <w:b/>
          <w:bCs/>
        </w:rPr>
        <w:t>(RTE)</w:t>
      </w:r>
      <w:r w:rsidR="00D8115F">
        <w:t xml:space="preserve"> </w:t>
      </w:r>
      <w:r w:rsidR="00DA497F">
        <w:t>window opens:</w:t>
      </w:r>
    </w:p>
    <w:p w14:paraId="302B1186" w14:textId="4FF7D23F" w:rsidR="00D8115F" w:rsidRDefault="00DA497F" w:rsidP="00EA2F28">
      <w:pPr>
        <w:pStyle w:val="Listenabsatz"/>
        <w:numPr>
          <w:ilvl w:val="0"/>
          <w:numId w:val="15"/>
        </w:numPr>
      </w:pPr>
      <w:r>
        <w:t>Expand the various op</w:t>
      </w:r>
      <w:r w:rsidR="002C7372">
        <w:t xml:space="preserve">tions as shown and select </w:t>
      </w:r>
      <w:proofErr w:type="spellStart"/>
      <w:proofErr w:type="gramStart"/>
      <w:r w:rsidR="002C7372" w:rsidRPr="00C32220">
        <w:rPr>
          <w:b/>
        </w:rPr>
        <w:t>CMSIS</w:t>
      </w:r>
      <w:r w:rsidR="005528BD" w:rsidRPr="00C32220">
        <w:rPr>
          <w:b/>
        </w:rPr>
        <w:t>:</w:t>
      </w:r>
      <w:r w:rsidR="002C7372" w:rsidRPr="00C32220">
        <w:rPr>
          <w:b/>
        </w:rPr>
        <w:t>Core</w:t>
      </w:r>
      <w:proofErr w:type="spellEnd"/>
      <w:proofErr w:type="gramEnd"/>
      <w:r w:rsidR="002C7372">
        <w:t xml:space="preserve">, </w:t>
      </w:r>
      <w:proofErr w:type="spellStart"/>
      <w:r w:rsidR="002C7372" w:rsidRPr="00C32220">
        <w:rPr>
          <w:b/>
        </w:rPr>
        <w:t>Device</w:t>
      </w:r>
      <w:r w:rsidR="005528BD" w:rsidRPr="00C32220">
        <w:rPr>
          <w:b/>
        </w:rPr>
        <w:t>:</w:t>
      </w:r>
      <w:r w:rsidRPr="00C32220">
        <w:rPr>
          <w:b/>
        </w:rPr>
        <w:t>Startup</w:t>
      </w:r>
      <w:proofErr w:type="spellEnd"/>
      <w:r w:rsidR="005528BD">
        <w:t>.</w:t>
      </w:r>
      <w:r w:rsidR="005528BD" w:rsidRPr="005528BD">
        <w:t xml:space="preserve"> </w:t>
      </w:r>
      <w:r w:rsidR="00B259E2">
        <w:t xml:space="preserve">Select OK and open </w:t>
      </w:r>
      <w:r w:rsidR="00B259E2" w:rsidRPr="00D8115F">
        <w:rPr>
          <w:i/>
          <w:iCs/>
        </w:rPr>
        <w:t>Options For Target – C/</w:t>
      </w:r>
      <w:proofErr w:type="gramStart"/>
      <w:r w:rsidR="00B259E2" w:rsidRPr="00D8115F">
        <w:rPr>
          <w:i/>
          <w:iCs/>
        </w:rPr>
        <w:t>C++(</w:t>
      </w:r>
      <w:proofErr w:type="gramEnd"/>
      <w:r w:rsidR="00B259E2" w:rsidRPr="00D8115F">
        <w:rPr>
          <w:i/>
          <w:iCs/>
        </w:rPr>
        <w:t>AC6).</w:t>
      </w:r>
      <w:r w:rsidR="00B259E2">
        <w:t xml:space="preserve"> Select </w:t>
      </w:r>
      <w:r w:rsidR="00D8115F">
        <w:t xml:space="preserve">at </w:t>
      </w:r>
      <w:r w:rsidR="00B259E2" w:rsidRPr="00D8115F">
        <w:rPr>
          <w:i/>
          <w:iCs/>
        </w:rPr>
        <w:t>Language C</w:t>
      </w:r>
      <w:r w:rsidR="00B259E2">
        <w:t xml:space="preserve"> </w:t>
      </w:r>
      <w:r w:rsidR="00B259E2" w:rsidRPr="00B259E2">
        <w:rPr>
          <w:b/>
          <w:bCs/>
        </w:rPr>
        <w:t>C99</w:t>
      </w:r>
      <w:r w:rsidR="00B259E2">
        <w:t xml:space="preserve">. Return to the RTE. </w:t>
      </w:r>
    </w:p>
    <w:p w14:paraId="5D0960B0" w14:textId="166F024F" w:rsidR="00D8115F" w:rsidRDefault="007443EA" w:rsidP="00D8115F">
      <w:pPr>
        <w:pStyle w:val="Listenabsatz"/>
      </w:pPr>
      <w:r>
        <w:rPr>
          <w:noProof/>
        </w:rPr>
        <w:drawing>
          <wp:anchor distT="0" distB="0" distL="114300" distR="114300" simplePos="0" relativeHeight="251628544" behindDoc="1" locked="0" layoutInCell="1" allowOverlap="1" wp14:anchorId="474EDD92" wp14:editId="79A288AF">
            <wp:simplePos x="0" y="0"/>
            <wp:positionH relativeFrom="column">
              <wp:posOffset>3574596</wp:posOffset>
            </wp:positionH>
            <wp:positionV relativeFrom="paragraph">
              <wp:posOffset>32385</wp:posOffset>
            </wp:positionV>
            <wp:extent cx="2827655" cy="2360930"/>
            <wp:effectExtent l="0" t="0" r="0" b="1270"/>
            <wp:wrapTight wrapText="bothSides">
              <wp:wrapPolygon edited="0">
                <wp:start x="0" y="0"/>
                <wp:lineTo x="0" y="21437"/>
                <wp:lineTo x="21391" y="21437"/>
                <wp:lineTo x="21391" y="0"/>
                <wp:lineTo x="0" y="0"/>
              </wp:wrapPolygon>
            </wp:wrapTight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ADB3BC" w14:textId="34E36E7C" w:rsidR="00DA497F" w:rsidRDefault="005528BD" w:rsidP="00EA2F28">
      <w:pPr>
        <w:pStyle w:val="Listenabsatz"/>
        <w:numPr>
          <w:ilvl w:val="0"/>
          <w:numId w:val="15"/>
        </w:numPr>
      </w:pPr>
      <w:r w:rsidRPr="005528BD">
        <w:t xml:space="preserve">Most devices provide additional hardware abstraction layers listed under the </w:t>
      </w:r>
      <w:r w:rsidRPr="00D8115F">
        <w:rPr>
          <w:i/>
          <w:iCs/>
        </w:rPr>
        <w:t>Device</w:t>
      </w:r>
      <w:r w:rsidRPr="005528BD">
        <w:t xml:space="preserve"> component. The </w:t>
      </w:r>
      <w:r w:rsidRPr="00D8115F">
        <w:rPr>
          <w:i/>
          <w:iCs/>
        </w:rPr>
        <w:t>STM32Cube</w:t>
      </w:r>
      <w:r w:rsidRPr="005528BD">
        <w:t xml:space="preserve"> </w:t>
      </w:r>
      <w:r w:rsidRPr="00D8115F">
        <w:rPr>
          <w:i/>
          <w:iCs/>
        </w:rPr>
        <w:t>HAL</w:t>
      </w:r>
      <w:r w:rsidRPr="005528BD">
        <w:t xml:space="preserve"> is a list of available drivers for the STM32F429. It requires a framework. Select </w:t>
      </w:r>
      <w:r w:rsidRPr="00C32220">
        <w:rPr>
          <w:b/>
        </w:rPr>
        <w:t>STM32Cube Framework (API</w:t>
      </w:r>
      <w:proofErr w:type="gramStart"/>
      <w:r w:rsidRPr="00C32220">
        <w:rPr>
          <w:b/>
        </w:rPr>
        <w:t>):Classic</w:t>
      </w:r>
      <w:proofErr w:type="gramEnd"/>
      <w:r w:rsidRPr="005528BD">
        <w:t>. For more informa</w:t>
      </w:r>
      <w:r>
        <w:t xml:space="preserve">tion, click on the link </w:t>
      </w:r>
      <w:r w:rsidRPr="00B259E2">
        <w:rPr>
          <w:i/>
          <w:iCs/>
        </w:rPr>
        <w:t>STM32Cube Framewor</w:t>
      </w:r>
      <w:r w:rsidR="00A45CD5" w:rsidRPr="00B259E2">
        <w:rPr>
          <w:i/>
          <w:iCs/>
        </w:rPr>
        <w:t>k</w:t>
      </w:r>
      <w:r w:rsidR="00A45CD5" w:rsidRPr="00B259E2">
        <w:t xml:space="preserve"> </w:t>
      </w:r>
      <w:r w:rsidR="00A45CD5">
        <w:t>which opens the documentation</w:t>
      </w:r>
      <w:r w:rsidR="00B259E2">
        <w:t>.</w:t>
      </w:r>
    </w:p>
    <w:p w14:paraId="0FC2303B" w14:textId="5B38C915" w:rsidR="00D8115F" w:rsidRDefault="00D8115F" w:rsidP="00D8115F">
      <w:pPr>
        <w:pStyle w:val="Listenabsatz"/>
      </w:pPr>
    </w:p>
    <w:p w14:paraId="50D4EDBE" w14:textId="6C166157" w:rsidR="00DA497F" w:rsidRDefault="00DA497F" w:rsidP="00EA2F28">
      <w:pPr>
        <w:pStyle w:val="Listenabsatz"/>
        <w:numPr>
          <w:ilvl w:val="0"/>
          <w:numId w:val="15"/>
        </w:numPr>
      </w:pPr>
      <w:r>
        <w:t xml:space="preserve">In the </w:t>
      </w:r>
      <w:r w:rsidRPr="00D8115F">
        <w:rPr>
          <w:i/>
          <w:iCs/>
        </w:rPr>
        <w:t>S</w:t>
      </w:r>
      <w:r w:rsidR="00E65FAE" w:rsidRPr="00D8115F">
        <w:rPr>
          <w:i/>
          <w:iCs/>
        </w:rPr>
        <w:t>e</w:t>
      </w:r>
      <w:r w:rsidR="00D8115F">
        <w:rPr>
          <w:i/>
          <w:iCs/>
        </w:rPr>
        <w:t xml:space="preserve">l. </w:t>
      </w:r>
      <w:r w:rsidR="00D8115F">
        <w:t>c</w:t>
      </w:r>
      <w:r>
        <w:t>olumn</w:t>
      </w:r>
      <w:r w:rsidR="00D8115F">
        <w:t>,</w:t>
      </w:r>
      <w:r>
        <w:t xml:space="preserve"> </w:t>
      </w:r>
      <w:r w:rsidR="00D8115F">
        <w:t>you see</w:t>
      </w:r>
      <w:r>
        <w:t xml:space="preserve"> some orange blocks.</w:t>
      </w:r>
      <w:r w:rsidR="00A85784">
        <w:t xml:space="preserve"> </w:t>
      </w:r>
      <w:r>
        <w:t xml:space="preserve">Click on </w:t>
      </w:r>
      <w:r w:rsidRPr="00C32220">
        <w:rPr>
          <w:b/>
        </w:rPr>
        <w:t>Resolve</w:t>
      </w:r>
      <w:r>
        <w:t xml:space="preserve"> </w:t>
      </w:r>
      <w:r w:rsidR="00D8115F">
        <w:t xml:space="preserve">in the Validation Output window, </w:t>
      </w:r>
      <w:r w:rsidR="0055240F">
        <w:t>and these will turn green.</w:t>
      </w:r>
    </w:p>
    <w:p w14:paraId="6B4C2EAB" w14:textId="55B73A53" w:rsidR="00D8115F" w:rsidRDefault="00D8115F" w:rsidP="00D8115F">
      <w:pPr>
        <w:pStyle w:val="Listenabsatz"/>
      </w:pPr>
    </w:p>
    <w:p w14:paraId="34B3A84C" w14:textId="13D065A2" w:rsidR="00D8115F" w:rsidRDefault="00D8115F" w:rsidP="00D8115F">
      <w:pPr>
        <w:pStyle w:val="Listenabsatz"/>
      </w:pPr>
    </w:p>
    <w:p w14:paraId="13B15F94" w14:textId="63F3C1CE" w:rsidR="0055240F" w:rsidRDefault="0055240F" w:rsidP="00EA2F28">
      <w:pPr>
        <w:pStyle w:val="Listenabsatz"/>
        <w:numPr>
          <w:ilvl w:val="0"/>
          <w:numId w:val="15"/>
        </w:numPr>
      </w:pPr>
      <w:r>
        <w:t xml:space="preserve">Click </w:t>
      </w:r>
      <w:r w:rsidRPr="00C32220">
        <w:rPr>
          <w:b/>
        </w:rPr>
        <w:t>OK</w:t>
      </w:r>
      <w:r>
        <w:t xml:space="preserve"> to close this </w:t>
      </w:r>
      <w:proofErr w:type="gramStart"/>
      <w:r>
        <w:t>window</w:t>
      </w:r>
      <w:proofErr w:type="gramEnd"/>
    </w:p>
    <w:p w14:paraId="16AC642B" w14:textId="6B6A0BA4" w:rsidR="00335F7A" w:rsidRDefault="00335F7A" w:rsidP="00EA2F28">
      <w:pPr>
        <w:pStyle w:val="Listenabsatz"/>
        <w:numPr>
          <w:ilvl w:val="0"/>
          <w:numId w:val="15"/>
        </w:numPr>
      </w:pPr>
      <w:r>
        <w:t>In the P</w:t>
      </w:r>
      <w:r w:rsidR="00DA497F">
        <w:t>roject window</w:t>
      </w:r>
      <w:r w:rsidR="00445126">
        <w:t>,</w:t>
      </w:r>
      <w:r w:rsidR="00A85784">
        <w:t xml:space="preserve"> </w:t>
      </w:r>
      <w:r w:rsidR="00DA497F">
        <w:t xml:space="preserve">expand all the items and </w:t>
      </w:r>
      <w:r w:rsidR="00A45CD5">
        <w:t xml:space="preserve">have a look at </w:t>
      </w:r>
      <w:r w:rsidR="00DA497F">
        <w:t xml:space="preserve">the files </w:t>
      </w:r>
      <w:r w:rsidR="00445126">
        <w:t xml:space="preserve">that </w:t>
      </w:r>
      <w:r>
        <w:t>µ</w:t>
      </w:r>
      <w:r w:rsidR="00DA497F">
        <w:t>Vision has added t</w:t>
      </w:r>
      <w:r w:rsidR="005528BD">
        <w:t>o your project:</w:t>
      </w:r>
      <w:r w:rsidR="006509AE" w:rsidRPr="006509AE">
        <w:rPr>
          <w:noProof/>
        </w:rPr>
        <w:t xml:space="preserve"> </w:t>
      </w:r>
    </w:p>
    <w:p w14:paraId="6E8B9052" w14:textId="0DF269E2" w:rsidR="00430315" w:rsidRPr="00430315" w:rsidRDefault="00AA2722" w:rsidP="00430315">
      <w:pPr>
        <w:rPr>
          <w:b/>
        </w:rPr>
      </w:pPr>
      <w:r>
        <w:rPr>
          <w:noProof/>
        </w:rPr>
        <w:drawing>
          <wp:anchor distT="0" distB="0" distL="114300" distR="114300" simplePos="0" relativeHeight="251642880" behindDoc="1" locked="0" layoutInCell="1" allowOverlap="1" wp14:anchorId="3F6E7A6A" wp14:editId="584C520A">
            <wp:simplePos x="0" y="0"/>
            <wp:positionH relativeFrom="column">
              <wp:posOffset>4991100</wp:posOffset>
            </wp:positionH>
            <wp:positionV relativeFrom="paragraph">
              <wp:posOffset>26035</wp:posOffset>
            </wp:positionV>
            <wp:extent cx="1410335" cy="910590"/>
            <wp:effectExtent l="0" t="0" r="0" b="3810"/>
            <wp:wrapTight wrapText="bothSides">
              <wp:wrapPolygon edited="0">
                <wp:start x="0" y="0"/>
                <wp:lineTo x="0" y="21238"/>
                <wp:lineTo x="21299" y="21238"/>
                <wp:lineTo x="21299" y="0"/>
                <wp:lineTo x="0" y="0"/>
              </wp:wrapPolygon>
            </wp:wrapTight>
            <wp:docPr id="30" name="Grafik 3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ext enthält.&#10;&#10;Automatisch generierte Beschreibu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0335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315" w:rsidRPr="00430315">
        <w:rPr>
          <w:b/>
        </w:rPr>
        <w:t xml:space="preserve">Add the </w:t>
      </w:r>
      <w:proofErr w:type="spellStart"/>
      <w:r w:rsidR="00430315" w:rsidRPr="00430315">
        <w:rPr>
          <w:b/>
        </w:rPr>
        <w:t>main.c</w:t>
      </w:r>
      <w:proofErr w:type="spellEnd"/>
      <w:r w:rsidR="00430315" w:rsidRPr="00430315">
        <w:rPr>
          <w:b/>
        </w:rPr>
        <w:t xml:space="preserve"> file:</w:t>
      </w:r>
    </w:p>
    <w:p w14:paraId="7B2C9DA9" w14:textId="5D6CFDC9" w:rsidR="00DA497F" w:rsidRDefault="00DA497F" w:rsidP="00EA2F28">
      <w:pPr>
        <w:pStyle w:val="Listenabsatz"/>
        <w:numPr>
          <w:ilvl w:val="0"/>
          <w:numId w:val="16"/>
        </w:numPr>
      </w:pPr>
      <w:r>
        <w:t>Right</w:t>
      </w:r>
      <w:r w:rsidR="00445126">
        <w:t>-</w:t>
      </w:r>
      <w:r>
        <w:t>click on Source Group 1</w:t>
      </w:r>
      <w:r w:rsidR="00AA2722">
        <w:t xml:space="preserve"> -</w:t>
      </w:r>
      <w:r>
        <w:t xml:space="preserve">select </w:t>
      </w:r>
      <w:r w:rsidRPr="00C32220">
        <w:rPr>
          <w:b/>
        </w:rPr>
        <w:t xml:space="preserve">Add </w:t>
      </w:r>
      <w:r w:rsidR="00987ABA" w:rsidRPr="00C32220">
        <w:rPr>
          <w:b/>
        </w:rPr>
        <w:t>N</w:t>
      </w:r>
      <w:r w:rsidRPr="00C32220">
        <w:rPr>
          <w:b/>
        </w:rPr>
        <w:t xml:space="preserve">ew </w:t>
      </w:r>
      <w:r w:rsidR="00987ABA" w:rsidRPr="00C32220">
        <w:rPr>
          <w:b/>
        </w:rPr>
        <w:t>I</w:t>
      </w:r>
      <w:r w:rsidRPr="00C32220">
        <w:rPr>
          <w:b/>
        </w:rPr>
        <w:t xml:space="preserve">tem to </w:t>
      </w:r>
      <w:r w:rsidR="0055240F" w:rsidRPr="00C32220">
        <w:rPr>
          <w:b/>
        </w:rPr>
        <w:t>Group '</w:t>
      </w:r>
      <w:r w:rsidRPr="00C32220">
        <w:rPr>
          <w:b/>
        </w:rPr>
        <w:t>Source</w:t>
      </w:r>
      <w:r w:rsidR="0055240F" w:rsidRPr="00C32220">
        <w:rPr>
          <w:b/>
        </w:rPr>
        <w:t xml:space="preserve"> </w:t>
      </w:r>
      <w:r w:rsidRPr="00C32220">
        <w:rPr>
          <w:b/>
        </w:rPr>
        <w:t>Group</w:t>
      </w:r>
      <w:r w:rsidR="00EA7287" w:rsidRPr="00C32220">
        <w:rPr>
          <w:b/>
        </w:rPr>
        <w:t xml:space="preserve"> 1'</w:t>
      </w:r>
      <w:r w:rsidRPr="00C32220">
        <w:rPr>
          <w:b/>
        </w:rPr>
        <w:t>…</w:t>
      </w:r>
    </w:p>
    <w:p w14:paraId="6F864005" w14:textId="35B4ED78" w:rsidR="00430315" w:rsidRPr="00AA2722" w:rsidRDefault="00DA497F" w:rsidP="00AA2722">
      <w:pPr>
        <w:pStyle w:val="Listenabsatz"/>
        <w:numPr>
          <w:ilvl w:val="0"/>
          <w:numId w:val="16"/>
        </w:numPr>
      </w:pPr>
      <w:r>
        <w:t xml:space="preserve">In the window that opens, select </w:t>
      </w:r>
      <w:r w:rsidRPr="00C32220">
        <w:rPr>
          <w:b/>
        </w:rPr>
        <w:t>User Code Template</w:t>
      </w:r>
      <w:r w:rsidR="00EA7287">
        <w:t>.</w:t>
      </w:r>
      <w:r w:rsidR="00A85784">
        <w:t xml:space="preserve"> </w:t>
      </w:r>
      <w:r w:rsidR="00EA7287">
        <w:t>S</w:t>
      </w:r>
      <w:r>
        <w:t>elect</w:t>
      </w:r>
      <w:r w:rsidR="00445126">
        <w:t xml:space="preserve"> the</w:t>
      </w:r>
      <w:r>
        <w:t xml:space="preserve"> </w:t>
      </w:r>
      <w:r w:rsidR="00EA7287" w:rsidRPr="00C32220">
        <w:rPr>
          <w:b/>
        </w:rPr>
        <w:t>'main' module for STM32Cube</w:t>
      </w:r>
      <w:r w:rsidR="00B259E2">
        <w:rPr>
          <w:b/>
        </w:rPr>
        <w:t xml:space="preserve"> HAL</w:t>
      </w:r>
      <w:r w:rsidR="00EA7287">
        <w:t>.</w:t>
      </w:r>
      <w:r w:rsidR="005528BD">
        <w:t xml:space="preserve"> </w:t>
      </w:r>
      <w:r w:rsidR="005528BD" w:rsidRPr="005528BD">
        <w:t>It initializes the STM32Cube HAL and configures the clock system.</w:t>
      </w:r>
      <w:r w:rsidR="00AA2722">
        <w:t xml:space="preserve"> </w:t>
      </w:r>
      <w:r w:rsidR="00987ABA" w:rsidRPr="00AA2722">
        <w:rPr>
          <w:lang w:val="en-GB"/>
        </w:rPr>
        <w:t>Click</w:t>
      </w:r>
      <w:r w:rsidR="00EA7287" w:rsidRPr="00AA2722">
        <w:rPr>
          <w:lang w:val="en-GB"/>
        </w:rPr>
        <w:t xml:space="preserve"> on </w:t>
      </w:r>
      <w:r w:rsidR="00EA7287" w:rsidRPr="00AA2722">
        <w:rPr>
          <w:b/>
          <w:lang w:val="en-GB"/>
        </w:rPr>
        <w:t>Add</w:t>
      </w:r>
      <w:r w:rsidR="00EA7287" w:rsidRPr="00AA2722">
        <w:rPr>
          <w:lang w:val="en-GB"/>
        </w:rPr>
        <w:t>.</w:t>
      </w:r>
    </w:p>
    <w:p w14:paraId="0C52E772" w14:textId="74E9FD04" w:rsidR="0055240F" w:rsidRDefault="0055240F" w:rsidP="0055240F">
      <w:pPr>
        <w:rPr>
          <w:b/>
        </w:rPr>
      </w:pPr>
      <w:r w:rsidRPr="0055240F">
        <w:rPr>
          <w:b/>
        </w:rPr>
        <w:t xml:space="preserve">Set </w:t>
      </w:r>
      <w:r>
        <w:rPr>
          <w:b/>
        </w:rPr>
        <w:t xml:space="preserve">the </w:t>
      </w:r>
      <w:r w:rsidRPr="0055240F">
        <w:rPr>
          <w:b/>
        </w:rPr>
        <w:t>CPU Clock Speed:</w:t>
      </w:r>
    </w:p>
    <w:p w14:paraId="6385BBFB" w14:textId="353D4D3F" w:rsidR="005528BD" w:rsidRPr="005528BD" w:rsidRDefault="005528BD" w:rsidP="006509AE">
      <w:pPr>
        <w:rPr>
          <w:lang w:val="en-GB"/>
        </w:rPr>
      </w:pPr>
      <w:r w:rsidRPr="005528BD">
        <w:rPr>
          <w:lang w:val="en-GB"/>
        </w:rPr>
        <w:t xml:space="preserve">The external crystal oscillator on the development kit has a frequency of 8 </w:t>
      </w:r>
      <w:proofErr w:type="spellStart"/>
      <w:r w:rsidRPr="005528BD">
        <w:rPr>
          <w:lang w:val="en-GB"/>
        </w:rPr>
        <w:t>MHz.</w:t>
      </w:r>
      <w:proofErr w:type="spellEnd"/>
    </w:p>
    <w:p w14:paraId="606ECB14" w14:textId="39762BD1" w:rsidR="00335F7A" w:rsidRPr="006509AE" w:rsidRDefault="005C4C4F" w:rsidP="00EA2F28">
      <w:pPr>
        <w:pStyle w:val="Listenabsatz"/>
        <w:numPr>
          <w:ilvl w:val="0"/>
          <w:numId w:val="17"/>
        </w:num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35712" behindDoc="1" locked="0" layoutInCell="1" allowOverlap="1" wp14:anchorId="286F31E4" wp14:editId="13518819">
            <wp:simplePos x="0" y="0"/>
            <wp:positionH relativeFrom="column">
              <wp:posOffset>4980940</wp:posOffset>
            </wp:positionH>
            <wp:positionV relativeFrom="paragraph">
              <wp:posOffset>92075</wp:posOffset>
            </wp:positionV>
            <wp:extent cx="1416050" cy="398145"/>
            <wp:effectExtent l="0" t="0" r="0" b="1905"/>
            <wp:wrapTight wrapText="bothSides">
              <wp:wrapPolygon edited="0">
                <wp:start x="0" y="0"/>
                <wp:lineTo x="0" y="20670"/>
                <wp:lineTo x="21213" y="20670"/>
                <wp:lineTo x="21213" y="0"/>
                <wp:lineTo x="0" y="0"/>
              </wp:wrapPolygon>
            </wp:wrapTight>
            <wp:docPr id="1884" name="Grafik 1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" name="Grafik 188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Open the </w:t>
      </w:r>
      <w:r w:rsidRPr="005C4C4F">
        <w:rPr>
          <w:b/>
          <w:bCs/>
        </w:rPr>
        <w:t>Options for Target</w:t>
      </w:r>
      <w:r>
        <w:t xml:space="preserve"> tab. </w:t>
      </w:r>
      <w:r w:rsidR="00F7243A">
        <w:t xml:space="preserve">Select </w:t>
      </w:r>
      <w:r w:rsidR="00335F7A" w:rsidRPr="00931F79">
        <w:rPr>
          <w:b/>
        </w:rPr>
        <w:t>C/C++</w:t>
      </w:r>
      <w:r w:rsidR="00335F7A">
        <w:t>.</w:t>
      </w:r>
    </w:p>
    <w:p w14:paraId="1571B4F4" w14:textId="7B52FB0D" w:rsidR="00335F7A" w:rsidRPr="005C4C4F" w:rsidRDefault="00335F7A" w:rsidP="00EA2F28">
      <w:pPr>
        <w:pStyle w:val="Listenabsatz"/>
        <w:numPr>
          <w:ilvl w:val="0"/>
          <w:numId w:val="17"/>
        </w:numPr>
        <w:rPr>
          <w:lang w:val="en-GB"/>
        </w:rPr>
      </w:pPr>
      <w:r w:rsidRPr="006509AE">
        <w:rPr>
          <w:lang w:val="en-GB"/>
        </w:rPr>
        <w:t xml:space="preserve">Enter </w:t>
      </w:r>
      <w:r w:rsidRPr="00931F79">
        <w:rPr>
          <w:b/>
        </w:rPr>
        <w:t>HSE_VALUE=8000000</w:t>
      </w:r>
      <w:r w:rsidRPr="00335F7A">
        <w:t xml:space="preserve"> in the </w:t>
      </w:r>
      <w:r w:rsidRPr="00931F79">
        <w:rPr>
          <w:b/>
        </w:rPr>
        <w:t>Define</w:t>
      </w:r>
      <w:r w:rsidRPr="00335F7A">
        <w:t xml:space="preserve"> box</w:t>
      </w:r>
      <w:r w:rsidR="005528BD">
        <w:t>.</w:t>
      </w:r>
      <w:r w:rsidR="00A85784">
        <w:t xml:space="preserve"> </w:t>
      </w:r>
      <w:r w:rsidR="006509AE" w:rsidRPr="006509AE">
        <w:rPr>
          <w:lang w:val="en-GB"/>
        </w:rPr>
        <w:t xml:space="preserve">The HSE_VALUE represents the crystal frequency. </w:t>
      </w:r>
      <w:r w:rsidR="00430315">
        <w:t>This will set the CP</w:t>
      </w:r>
      <w:r w:rsidR="000373C7">
        <w:t xml:space="preserve">U clock to 168 MHz </w:t>
      </w:r>
      <w:r w:rsidR="00430315">
        <w:t>in system_stmf4xx.c.</w:t>
      </w:r>
    </w:p>
    <w:p w14:paraId="3876B5F1" w14:textId="25CCAFAD" w:rsidR="005C4C4F" w:rsidRPr="006509AE" w:rsidRDefault="005C4C4F" w:rsidP="00EA2F28">
      <w:pPr>
        <w:pStyle w:val="Listenabsatz"/>
        <w:numPr>
          <w:ilvl w:val="0"/>
          <w:numId w:val="17"/>
        </w:num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31616" behindDoc="1" locked="0" layoutInCell="1" allowOverlap="1" wp14:anchorId="265D7CD3" wp14:editId="4D7C253F">
            <wp:simplePos x="0" y="0"/>
            <wp:positionH relativeFrom="column">
              <wp:posOffset>4971415</wp:posOffset>
            </wp:positionH>
            <wp:positionV relativeFrom="paragraph">
              <wp:posOffset>92075</wp:posOffset>
            </wp:positionV>
            <wp:extent cx="1432560" cy="336550"/>
            <wp:effectExtent l="0" t="0" r="0" b="6350"/>
            <wp:wrapTight wrapText="bothSides">
              <wp:wrapPolygon edited="0">
                <wp:start x="0" y="0"/>
                <wp:lineTo x="0" y="20785"/>
                <wp:lineTo x="21255" y="20785"/>
                <wp:lineTo x="21255" y="0"/>
                <wp:lineTo x="0" y="0"/>
              </wp:wrapPolygon>
            </wp:wrapTight>
            <wp:docPr id="1883" name="Grafik 1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" name="Grafik 188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GB"/>
        </w:rPr>
        <w:t>Also, select</w:t>
      </w:r>
      <w:r w:rsidR="00CA2793">
        <w:rPr>
          <w:lang w:val="en-GB"/>
        </w:rPr>
        <w:t xml:space="preserve"> at </w:t>
      </w:r>
      <w:r w:rsidR="00CA2793" w:rsidRPr="00CA2793">
        <w:rPr>
          <w:i/>
          <w:iCs/>
          <w:lang w:val="en-GB"/>
        </w:rPr>
        <w:t>Warnings:</w:t>
      </w:r>
      <w:r>
        <w:rPr>
          <w:lang w:val="en-GB"/>
        </w:rPr>
        <w:t xml:space="preserve"> </w:t>
      </w:r>
      <w:r w:rsidRPr="005C4C4F">
        <w:rPr>
          <w:b/>
          <w:bCs/>
          <w:lang w:val="en-GB"/>
        </w:rPr>
        <w:t>AC5 Like Warnings</w:t>
      </w:r>
      <w:r>
        <w:rPr>
          <w:lang w:val="en-GB"/>
        </w:rPr>
        <w:t xml:space="preserve">. </w:t>
      </w:r>
    </w:p>
    <w:p w14:paraId="4637C3B1" w14:textId="7A056717" w:rsidR="00EA7287" w:rsidRDefault="00EA7287" w:rsidP="00EA2F28">
      <w:pPr>
        <w:pStyle w:val="Listenabsatz"/>
        <w:numPr>
          <w:ilvl w:val="0"/>
          <w:numId w:val="17"/>
        </w:numPr>
      </w:pPr>
      <w:r>
        <w:t xml:space="preserve">Click on </w:t>
      </w:r>
      <w:r w:rsidRPr="00931F79">
        <w:rPr>
          <w:b/>
        </w:rPr>
        <w:t>OK</w:t>
      </w:r>
      <w:r>
        <w:t xml:space="preserve"> to close this window.</w:t>
      </w:r>
    </w:p>
    <w:p w14:paraId="3C50DA7C" w14:textId="6579505C" w:rsidR="008941F1" w:rsidRDefault="00686034" w:rsidP="00EA2F28">
      <w:pPr>
        <w:pStyle w:val="Listenabsatz"/>
        <w:numPr>
          <w:ilvl w:val="0"/>
          <w:numId w:val="17"/>
        </w:numPr>
      </w:pPr>
      <w:r>
        <w:rPr>
          <w:noProof/>
        </w:rPr>
        <w:drawing>
          <wp:anchor distT="0" distB="0" distL="114300" distR="114300" simplePos="0" relativeHeight="251626496" behindDoc="1" locked="0" layoutInCell="1" allowOverlap="1" wp14:anchorId="598DA595" wp14:editId="3E58A38C">
            <wp:simplePos x="0" y="0"/>
            <wp:positionH relativeFrom="column">
              <wp:posOffset>4469130</wp:posOffset>
            </wp:positionH>
            <wp:positionV relativeFrom="paragraph">
              <wp:posOffset>152400</wp:posOffset>
            </wp:positionV>
            <wp:extent cx="1934845" cy="269875"/>
            <wp:effectExtent l="0" t="0" r="0" b="0"/>
            <wp:wrapTight wrapText="bothSides">
              <wp:wrapPolygon edited="0">
                <wp:start x="0" y="0"/>
                <wp:lineTo x="0" y="19821"/>
                <wp:lineTo x="21267" y="19821"/>
                <wp:lineTo x="21267" y="0"/>
                <wp:lineTo x="0" y="0"/>
              </wp:wrapPolygon>
            </wp:wrapTight>
            <wp:docPr id="10" name="Grafik 10" descr="Ein Bild, das Text, Brief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, Brief enthält.&#10;&#10;Automatisch generierte Beschreibu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1F1">
        <w:t xml:space="preserve">Open </w:t>
      </w:r>
      <w:proofErr w:type="spellStart"/>
      <w:r w:rsidR="008941F1">
        <w:t>main.c</w:t>
      </w:r>
      <w:proofErr w:type="spellEnd"/>
      <w:r w:rsidR="008941F1">
        <w:t xml:space="preserve">, search for </w:t>
      </w:r>
      <w:proofErr w:type="spellStart"/>
      <w:r w:rsidR="008941F1" w:rsidRPr="00CA2793">
        <w:rPr>
          <w:i/>
          <w:iCs/>
        </w:rPr>
        <w:t>SystemClock_</w:t>
      </w:r>
      <w:proofErr w:type="gramStart"/>
      <w:r w:rsidR="008941F1" w:rsidRPr="00CA2793">
        <w:rPr>
          <w:i/>
          <w:iCs/>
        </w:rPr>
        <w:t>Config</w:t>
      </w:r>
      <w:proofErr w:type="spellEnd"/>
      <w:r w:rsidR="008941F1">
        <w:t>(</w:t>
      </w:r>
      <w:proofErr w:type="gramEnd"/>
      <w:r w:rsidR="008941F1">
        <w:t xml:space="preserve">) and </w:t>
      </w:r>
      <w:r>
        <w:t>set</w:t>
      </w:r>
      <w:r w:rsidR="008941F1">
        <w:t xml:space="preserve"> </w:t>
      </w:r>
      <w:r w:rsidR="008941F1" w:rsidRPr="00686034">
        <w:rPr>
          <w:b/>
          <w:bCs/>
        </w:rPr>
        <w:t>8</w:t>
      </w:r>
      <w:r w:rsidR="008941F1">
        <w:t xml:space="preserve"> as </w:t>
      </w:r>
      <w:proofErr w:type="spellStart"/>
      <w:r w:rsidR="008941F1" w:rsidRPr="00686034">
        <w:rPr>
          <w:b/>
          <w:bCs/>
        </w:rPr>
        <w:t>RCC_OscInitStruct.PLL.PLLM</w:t>
      </w:r>
      <w:proofErr w:type="spellEnd"/>
    </w:p>
    <w:p w14:paraId="645B28FA" w14:textId="2154FF62" w:rsidR="006509AE" w:rsidRPr="006509AE" w:rsidRDefault="000373C7" w:rsidP="00EA2F28">
      <w:pPr>
        <w:pStyle w:val="Listenabsatz"/>
        <w:numPr>
          <w:ilvl w:val="0"/>
          <w:numId w:val="17"/>
        </w:numPr>
        <w:rPr>
          <w:lang w:val="en-GB"/>
        </w:rPr>
      </w:pPr>
      <w:r>
        <w:t xml:space="preserve">Select </w:t>
      </w:r>
      <w:r w:rsidRPr="00931F79">
        <w:rPr>
          <w:b/>
        </w:rPr>
        <w:t>File</w:t>
      </w:r>
      <w:r w:rsidR="00931F79" w:rsidRPr="00931F79">
        <w:rPr>
          <w:b/>
        </w:rPr>
        <w:t xml:space="preserve"> </w:t>
      </w:r>
      <w:r w:rsidR="00931F79" w:rsidRPr="00931F79">
        <w:rPr>
          <w:b/>
        </w:rPr>
        <w:sym w:font="Wingdings" w:char="F0E0"/>
      </w:r>
      <w:r w:rsidR="00931F79" w:rsidRPr="00931F79">
        <w:rPr>
          <w:b/>
        </w:rPr>
        <w:t xml:space="preserve"> </w:t>
      </w:r>
      <w:r w:rsidRPr="00931F79">
        <w:rPr>
          <w:b/>
        </w:rPr>
        <w:t>Save All</w:t>
      </w:r>
      <w:r>
        <w:t xml:space="preserve"> or</w:t>
      </w:r>
      <w:r w:rsidR="006509AE">
        <w:t xml:space="preserve"> press </w:t>
      </w:r>
      <w:r w:rsidR="006509AE">
        <w:rPr>
          <w:noProof/>
        </w:rPr>
        <w:drawing>
          <wp:inline distT="0" distB="0" distL="0" distR="0" wp14:anchorId="64E2D498" wp14:editId="6D02C905">
            <wp:extent cx="200025" cy="200025"/>
            <wp:effectExtent l="0" t="0" r="9525" b="9525"/>
            <wp:docPr id="165" name="Picture 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FEA32" w14:textId="1A158893" w:rsidR="00F27F1D" w:rsidRPr="006509AE" w:rsidRDefault="00335F7A" w:rsidP="00EA2F28">
      <w:pPr>
        <w:pStyle w:val="Listenabsatz"/>
        <w:numPr>
          <w:ilvl w:val="0"/>
          <w:numId w:val="17"/>
        </w:numPr>
        <w:rPr>
          <w:lang w:val="en-GB"/>
        </w:rPr>
      </w:pPr>
      <w:r>
        <w:t>Compile the project source files</w:t>
      </w:r>
      <w:r w:rsidR="0055240F">
        <w:t>:</w:t>
      </w:r>
      <w:r>
        <w:t xml:space="preserve"> </w:t>
      </w:r>
      <w:r>
        <w:rPr>
          <w:noProof/>
        </w:rPr>
        <w:drawing>
          <wp:inline distT="0" distB="0" distL="0" distR="0" wp14:anchorId="1EE6C40C" wp14:editId="15FBC452">
            <wp:extent cx="228600" cy="219075"/>
            <wp:effectExtent l="0" t="0" r="0" b="9525"/>
            <wp:docPr id="12" name="Picture 4" descr="bu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uil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5784">
        <w:t xml:space="preserve"> </w:t>
      </w:r>
      <w:r w:rsidR="00430315">
        <w:t>There will be no errors or warnings displayed in the Build Output window.</w:t>
      </w:r>
      <w:r w:rsidR="00A85784">
        <w:t xml:space="preserve"> </w:t>
      </w:r>
      <w:r w:rsidR="000373C7">
        <w:t xml:space="preserve">If you get any errors or warnings, please correct this before </w:t>
      </w:r>
      <w:r w:rsidR="00445126">
        <w:t>configuring</w:t>
      </w:r>
      <w:r w:rsidR="00EA7287">
        <w:t xml:space="preserve"> the ST-Link V2 Debug Adapter</w:t>
      </w:r>
      <w:r w:rsidR="000373C7">
        <w:t>.</w:t>
      </w:r>
    </w:p>
    <w:p w14:paraId="67083ECD" w14:textId="5E036603" w:rsidR="000373C7" w:rsidRPr="006509AE" w:rsidRDefault="00445126" w:rsidP="006120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lang w:val="en-GB"/>
        </w:rPr>
      </w:pPr>
      <w:r>
        <w:rPr>
          <w:b/>
        </w:rPr>
        <w:t>A</w:t>
      </w:r>
      <w:r w:rsidR="006509AE" w:rsidRPr="006509AE">
        <w:rPr>
          <w:b/>
        </w:rPr>
        <w:t>t this point</w:t>
      </w:r>
      <w:r w:rsidR="006509AE" w:rsidRPr="006509AE">
        <w:t xml:space="preserve">: We have created a new MDK 5 project called </w:t>
      </w:r>
      <w:proofErr w:type="spellStart"/>
      <w:r w:rsidR="006509AE" w:rsidRPr="006509AE">
        <w:t>USB.uvprojx</w:t>
      </w:r>
      <w:proofErr w:type="spellEnd"/>
      <w:r w:rsidR="006509AE" w:rsidRPr="006509AE">
        <w:t>. We have set the CPU</w:t>
      </w:r>
      <w:r w:rsidR="00931F79">
        <w:t xml:space="preserve"> </w:t>
      </w:r>
      <w:r w:rsidR="006509AE" w:rsidRPr="006509AE">
        <w:t xml:space="preserve">clock speed </w:t>
      </w:r>
      <w:r>
        <w:t xml:space="preserve">and </w:t>
      </w:r>
      <w:r w:rsidR="006509AE" w:rsidRPr="006509AE">
        <w:t xml:space="preserve">added the CMSIS environment, a </w:t>
      </w:r>
      <w:proofErr w:type="spellStart"/>
      <w:r w:rsidR="006509AE" w:rsidRPr="006509AE">
        <w:t>main.c</w:t>
      </w:r>
      <w:proofErr w:type="spellEnd"/>
      <w:r w:rsidR="006509AE" w:rsidRPr="006509AE">
        <w:t xml:space="preserve"> file and compiled the source files to test everything.</w:t>
      </w:r>
    </w:p>
    <w:p w14:paraId="425E38FB" w14:textId="7040F675" w:rsidR="00A45CD5" w:rsidRDefault="00A45CD5">
      <w:pPr>
        <w:spacing w:after="0"/>
        <w:rPr>
          <w:rFonts w:cs="Arial"/>
          <w:b/>
          <w:bCs/>
          <w:i/>
          <w:iCs/>
          <w:sz w:val="28"/>
          <w:szCs w:val="28"/>
          <w:lang w:val="en-GB"/>
        </w:rPr>
      </w:pPr>
      <w:r>
        <w:rPr>
          <w:lang w:val="en-GB"/>
        </w:rPr>
        <w:br w:type="page"/>
      </w:r>
    </w:p>
    <w:p w14:paraId="33BCCE59" w14:textId="77777777" w:rsidR="00F27F1D" w:rsidRPr="00335F7A" w:rsidRDefault="00335F7A" w:rsidP="00610E17">
      <w:pPr>
        <w:pStyle w:val="berschrift2"/>
        <w:rPr>
          <w:lang w:val="en-GB"/>
        </w:rPr>
      </w:pPr>
      <w:bookmarkStart w:id="12" w:name="_Toc406154372"/>
      <w:r w:rsidRPr="00335F7A">
        <w:rPr>
          <w:lang w:val="en-GB"/>
        </w:rPr>
        <w:lastRenderedPageBreak/>
        <w:t>S</w:t>
      </w:r>
      <w:r w:rsidR="00F27F1D" w:rsidRPr="00335F7A">
        <w:rPr>
          <w:lang w:val="en-GB"/>
        </w:rPr>
        <w:t xml:space="preserve">etup </w:t>
      </w:r>
      <w:r w:rsidRPr="00335F7A">
        <w:rPr>
          <w:lang w:val="en-GB"/>
        </w:rPr>
        <w:t xml:space="preserve">the </w:t>
      </w:r>
      <w:r w:rsidR="00F27F1D" w:rsidRPr="00335F7A">
        <w:rPr>
          <w:lang w:val="en-GB"/>
        </w:rPr>
        <w:t xml:space="preserve">Debug </w:t>
      </w:r>
      <w:r w:rsidRPr="00335F7A">
        <w:rPr>
          <w:lang w:val="en-GB"/>
        </w:rPr>
        <w:t>Adapter</w:t>
      </w:r>
      <w:bookmarkEnd w:id="12"/>
    </w:p>
    <w:p w14:paraId="6D450C03" w14:textId="0F399358" w:rsidR="00EA7287" w:rsidRPr="0061205B" w:rsidRDefault="00EA7287" w:rsidP="00EA7287">
      <w:pPr>
        <w:rPr>
          <w:rStyle w:val="Fett"/>
        </w:rPr>
      </w:pPr>
      <w:r w:rsidRPr="0061205B">
        <w:rPr>
          <w:rStyle w:val="Fett"/>
        </w:rPr>
        <w:t xml:space="preserve">Select the ST-Link V2 </w:t>
      </w:r>
      <w:r w:rsidR="001A1858">
        <w:rPr>
          <w:rStyle w:val="Fett"/>
        </w:rPr>
        <w:t>D</w:t>
      </w:r>
      <w:r w:rsidRPr="0061205B">
        <w:rPr>
          <w:rStyle w:val="Fett"/>
        </w:rPr>
        <w:t xml:space="preserve">ebug </w:t>
      </w:r>
      <w:r w:rsidR="001A1858">
        <w:rPr>
          <w:rStyle w:val="Fett"/>
        </w:rPr>
        <w:t>A</w:t>
      </w:r>
      <w:r w:rsidRPr="0061205B">
        <w:rPr>
          <w:rStyle w:val="Fett"/>
        </w:rPr>
        <w:t>dapter:</w:t>
      </w:r>
    </w:p>
    <w:p w14:paraId="0CEACD92" w14:textId="77777777" w:rsidR="00EA7287" w:rsidRPr="0061205B" w:rsidRDefault="0061205B" w:rsidP="00EA2F28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6A74DF6" wp14:editId="5A9D0827">
            <wp:simplePos x="0" y="0"/>
            <wp:positionH relativeFrom="column">
              <wp:posOffset>4561840</wp:posOffset>
            </wp:positionH>
            <wp:positionV relativeFrom="paragraph">
              <wp:posOffset>10795</wp:posOffset>
            </wp:positionV>
            <wp:extent cx="1916430" cy="389255"/>
            <wp:effectExtent l="0" t="0" r="7620" b="0"/>
            <wp:wrapTight wrapText="bothSides">
              <wp:wrapPolygon edited="0">
                <wp:start x="0" y="0"/>
                <wp:lineTo x="0" y="20085"/>
                <wp:lineTo x="21471" y="20085"/>
                <wp:lineTo x="21471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linkUS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43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7287">
        <w:t xml:space="preserve">Select Target Options </w:t>
      </w:r>
      <w:r w:rsidR="00EA7287">
        <w:rPr>
          <w:noProof/>
        </w:rPr>
        <w:drawing>
          <wp:inline distT="0" distB="0" distL="0" distR="0" wp14:anchorId="7F8DDB76" wp14:editId="00292F76">
            <wp:extent cx="206734" cy="178543"/>
            <wp:effectExtent l="0" t="0" r="3175" b="0"/>
            <wp:docPr id="4" name="Picture 1880" descr="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0" descr="option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7287">
        <w:t xml:space="preserve"> or ALT-F7</w:t>
      </w:r>
      <w:r w:rsidR="007E6017">
        <w:t>.</w:t>
      </w:r>
      <w:r w:rsidR="00A85784">
        <w:t xml:space="preserve"> </w:t>
      </w:r>
      <w:r w:rsidR="00335F7A" w:rsidRPr="0061205B">
        <w:rPr>
          <w:lang w:val="en-GB"/>
        </w:rPr>
        <w:t>S</w:t>
      </w:r>
      <w:r w:rsidR="00EA7287" w:rsidRPr="0061205B">
        <w:rPr>
          <w:lang w:val="en-GB"/>
        </w:rPr>
        <w:t xml:space="preserve">elect the </w:t>
      </w:r>
      <w:r w:rsidR="00EA7287" w:rsidRPr="00931F79">
        <w:rPr>
          <w:b/>
          <w:lang w:val="en-GB"/>
        </w:rPr>
        <w:t>Debug</w:t>
      </w:r>
      <w:r w:rsidR="00EA7287" w:rsidRPr="0061205B">
        <w:rPr>
          <w:lang w:val="en-GB"/>
        </w:rPr>
        <w:t xml:space="preserve"> tab.</w:t>
      </w:r>
    </w:p>
    <w:p w14:paraId="26DD24E5" w14:textId="2ED65F6D" w:rsidR="00F27F1D" w:rsidRPr="0061205B" w:rsidRDefault="00F7243A" w:rsidP="00EA2F28">
      <w:pPr>
        <w:pStyle w:val="Listenabsatz"/>
        <w:numPr>
          <w:ilvl w:val="0"/>
          <w:numId w:val="18"/>
        </w:numPr>
        <w:rPr>
          <w:lang w:val="en-GB"/>
        </w:rPr>
      </w:pPr>
      <w:r w:rsidRPr="0061205B">
        <w:rPr>
          <w:lang w:val="en-GB"/>
        </w:rPr>
        <w:t>In</w:t>
      </w:r>
      <w:r w:rsidR="00F27F1D" w:rsidRPr="0061205B">
        <w:rPr>
          <w:lang w:val="en-GB"/>
        </w:rPr>
        <w:t xml:space="preserve"> </w:t>
      </w:r>
      <w:r w:rsidRPr="0061205B">
        <w:rPr>
          <w:lang w:val="en-GB"/>
        </w:rPr>
        <w:t xml:space="preserve">the </w:t>
      </w:r>
      <w:r w:rsidR="00F27F1D" w:rsidRPr="00931F79">
        <w:rPr>
          <w:b/>
          <w:lang w:val="en-GB"/>
        </w:rPr>
        <w:t>Use</w:t>
      </w:r>
      <w:r w:rsidRPr="0061205B">
        <w:rPr>
          <w:lang w:val="en-GB"/>
        </w:rPr>
        <w:t xml:space="preserve"> bo</w:t>
      </w:r>
      <w:r w:rsidR="00931F79">
        <w:rPr>
          <w:lang w:val="en-GB"/>
        </w:rPr>
        <w:t>x</w:t>
      </w:r>
      <w:r w:rsidR="001A1858">
        <w:rPr>
          <w:lang w:val="en-GB"/>
        </w:rPr>
        <w:t>,</w:t>
      </w:r>
      <w:r w:rsidRPr="0061205B">
        <w:rPr>
          <w:lang w:val="en-GB"/>
        </w:rPr>
        <w:t xml:space="preserve"> select</w:t>
      </w:r>
      <w:r w:rsidR="00F27F1D" w:rsidRPr="0061205B">
        <w:rPr>
          <w:lang w:val="en-GB"/>
        </w:rPr>
        <w:t xml:space="preserve"> “ST-Link Debugger”</w:t>
      </w:r>
      <w:r w:rsidRPr="0061205B">
        <w:rPr>
          <w:lang w:val="en-GB"/>
        </w:rPr>
        <w:t>.</w:t>
      </w:r>
    </w:p>
    <w:p w14:paraId="0CDD2A47" w14:textId="77777777" w:rsidR="00F27F1D" w:rsidRPr="0061205B" w:rsidRDefault="00931F79" w:rsidP="00EA2F28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Click on </w:t>
      </w:r>
      <w:r w:rsidR="00F27F1D" w:rsidRPr="00931F79">
        <w:rPr>
          <w:b/>
          <w:lang w:val="en-GB"/>
        </w:rPr>
        <w:t>Settings</w:t>
      </w:r>
      <w:r>
        <w:rPr>
          <w:lang w:val="en-GB"/>
        </w:rPr>
        <w:t>.</w:t>
      </w:r>
      <w:r w:rsidR="00F27F1D" w:rsidRPr="0061205B">
        <w:rPr>
          <w:lang w:val="en-GB"/>
        </w:rPr>
        <w:t xml:space="preserve"> </w:t>
      </w:r>
      <w:r w:rsidR="00F7243A" w:rsidRPr="0061205B">
        <w:rPr>
          <w:lang w:val="en-GB"/>
        </w:rPr>
        <w:t xml:space="preserve">In the </w:t>
      </w:r>
      <w:r w:rsidR="00F27F1D" w:rsidRPr="00931F79">
        <w:rPr>
          <w:b/>
          <w:lang w:val="en-GB"/>
        </w:rPr>
        <w:t>Port</w:t>
      </w:r>
      <w:r w:rsidR="00F27F1D" w:rsidRPr="0061205B">
        <w:rPr>
          <w:lang w:val="en-GB"/>
        </w:rPr>
        <w:t xml:space="preserve"> </w:t>
      </w:r>
      <w:r w:rsidR="00F7243A" w:rsidRPr="0061205B">
        <w:rPr>
          <w:lang w:val="en-GB"/>
        </w:rPr>
        <w:t xml:space="preserve">box, select </w:t>
      </w:r>
      <w:r w:rsidR="00F27F1D" w:rsidRPr="00931F79">
        <w:rPr>
          <w:b/>
          <w:lang w:val="en-GB"/>
        </w:rPr>
        <w:t>SW</w:t>
      </w:r>
      <w:r w:rsidR="00F27F1D" w:rsidRPr="0061205B">
        <w:rPr>
          <w:lang w:val="en-GB"/>
        </w:rPr>
        <w:t xml:space="preserve"> (for Serial-Wire Debug</w:t>
      </w:r>
      <w:r w:rsidR="007E6017" w:rsidRPr="0061205B">
        <w:rPr>
          <w:lang w:val="en-GB"/>
        </w:rPr>
        <w:t xml:space="preserve"> SWD</w:t>
      </w:r>
      <w:r w:rsidR="00F27F1D" w:rsidRPr="0061205B">
        <w:rPr>
          <w:lang w:val="en-GB"/>
        </w:rPr>
        <w:t>)</w:t>
      </w:r>
      <w:r w:rsidR="00EA7287" w:rsidRPr="0061205B">
        <w:rPr>
          <w:lang w:val="en-GB"/>
        </w:rPr>
        <w:t>.</w:t>
      </w:r>
    </w:p>
    <w:p w14:paraId="1BABAB67" w14:textId="7117A4DF" w:rsidR="0061205B" w:rsidRDefault="00EA7287" w:rsidP="00EA2F28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noProof/>
        </w:rPr>
        <w:drawing>
          <wp:anchor distT="0" distB="0" distL="114300" distR="114300" simplePos="0" relativeHeight="251636736" behindDoc="1" locked="0" layoutInCell="1" allowOverlap="1" wp14:anchorId="470E836E" wp14:editId="39DEE62C">
            <wp:simplePos x="0" y="0"/>
            <wp:positionH relativeFrom="column">
              <wp:posOffset>4402455</wp:posOffset>
            </wp:positionH>
            <wp:positionV relativeFrom="paragraph">
              <wp:posOffset>62230</wp:posOffset>
            </wp:positionV>
            <wp:extent cx="2076450" cy="487045"/>
            <wp:effectExtent l="0" t="0" r="0" b="8255"/>
            <wp:wrapTight wrapText="bothSides">
              <wp:wrapPolygon edited="0">
                <wp:start x="0" y="0"/>
                <wp:lineTo x="0" y="21121"/>
                <wp:lineTo x="21402" y="21121"/>
                <wp:lineTo x="21402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devic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243A" w:rsidRPr="0061205B">
        <w:rPr>
          <w:lang w:val="en-GB"/>
        </w:rPr>
        <w:t xml:space="preserve">In the </w:t>
      </w:r>
      <w:r w:rsidR="00F7243A" w:rsidRPr="00445126">
        <w:rPr>
          <w:b/>
          <w:bCs/>
          <w:lang w:val="en-GB"/>
        </w:rPr>
        <w:t>SWDIO</w:t>
      </w:r>
      <w:r w:rsidR="00F7243A" w:rsidRPr="0061205B">
        <w:rPr>
          <w:lang w:val="en-GB"/>
        </w:rPr>
        <w:t xml:space="preserve"> box</w:t>
      </w:r>
      <w:r w:rsidR="001A1858">
        <w:rPr>
          <w:lang w:val="en-GB"/>
        </w:rPr>
        <w:t>,</w:t>
      </w:r>
      <w:r w:rsidR="00F7243A" w:rsidRPr="0061205B">
        <w:rPr>
          <w:lang w:val="en-GB"/>
        </w:rPr>
        <w:t xml:space="preserve"> you must see a valid IDCODE and </w:t>
      </w:r>
      <w:r w:rsidR="00F7243A" w:rsidRPr="00931F79">
        <w:rPr>
          <w:b/>
          <w:lang w:val="en-GB"/>
        </w:rPr>
        <w:t>ARM CoreSight SW-DP</w:t>
      </w:r>
      <w:r w:rsidR="00931F79">
        <w:rPr>
          <w:lang w:val="en-GB"/>
        </w:rPr>
        <w:t>.</w:t>
      </w:r>
      <w:r w:rsidR="00A85784" w:rsidRPr="0061205B">
        <w:rPr>
          <w:lang w:val="en-GB"/>
        </w:rPr>
        <w:t xml:space="preserve"> </w:t>
      </w:r>
      <w:r w:rsidR="00F7243A" w:rsidRPr="0061205B">
        <w:rPr>
          <w:lang w:val="en-GB"/>
        </w:rPr>
        <w:t xml:space="preserve">This indicates </w:t>
      </w:r>
      <w:r w:rsidR="0061205B">
        <w:rPr>
          <w:lang w:val="en-GB"/>
        </w:rPr>
        <w:t xml:space="preserve">that </w:t>
      </w:r>
      <w:r w:rsidR="00F7243A" w:rsidRPr="0061205B">
        <w:rPr>
          <w:lang w:val="en-GB"/>
        </w:rPr>
        <w:t xml:space="preserve">µVision is connected to the </w:t>
      </w:r>
      <w:r w:rsidRPr="0061205B">
        <w:rPr>
          <w:lang w:val="en-GB"/>
        </w:rPr>
        <w:t>STM32's debug module</w:t>
      </w:r>
      <w:r w:rsidR="00F7243A" w:rsidRPr="0061205B">
        <w:rPr>
          <w:lang w:val="en-GB"/>
        </w:rPr>
        <w:t>.</w:t>
      </w:r>
    </w:p>
    <w:p w14:paraId="23DB5E72" w14:textId="79F378AC" w:rsidR="00F7243A" w:rsidRPr="0061205B" w:rsidRDefault="00F7243A" w:rsidP="0061205B">
      <w:pPr>
        <w:rPr>
          <w:b/>
          <w:i/>
          <w:color w:val="FF0000"/>
          <w:lang w:val="en-GB"/>
        </w:rPr>
      </w:pPr>
      <w:r w:rsidRPr="0061205B">
        <w:rPr>
          <w:b/>
          <w:i/>
          <w:color w:val="FF0000"/>
          <w:lang w:val="en-GB"/>
        </w:rPr>
        <w:t xml:space="preserve">If you see an error or nothing in the SWDIO box, you must fix this before </w:t>
      </w:r>
      <w:r w:rsidR="001A1858">
        <w:rPr>
          <w:b/>
          <w:i/>
          <w:color w:val="FF0000"/>
          <w:lang w:val="en-GB"/>
        </w:rPr>
        <w:t>continuing</w:t>
      </w:r>
      <w:r w:rsidRPr="0061205B">
        <w:rPr>
          <w:b/>
          <w:i/>
          <w:color w:val="FF0000"/>
          <w:lang w:val="en-GB"/>
        </w:rPr>
        <w:t>.</w:t>
      </w:r>
      <w:r w:rsidR="00A85784" w:rsidRPr="0061205B">
        <w:rPr>
          <w:b/>
          <w:i/>
          <w:color w:val="FF0000"/>
          <w:lang w:val="en-GB"/>
        </w:rPr>
        <w:t xml:space="preserve"> </w:t>
      </w:r>
      <w:r w:rsidR="00E170D9" w:rsidRPr="0061205B">
        <w:rPr>
          <w:b/>
          <w:i/>
          <w:color w:val="FF0000"/>
          <w:lang w:val="en-GB"/>
        </w:rPr>
        <w:t>Make sure the board is connected.</w:t>
      </w:r>
    </w:p>
    <w:p w14:paraId="31C2EE97" w14:textId="77777777" w:rsidR="00EA7287" w:rsidRPr="0061205B" w:rsidRDefault="00EA7287" w:rsidP="00EA7287">
      <w:pPr>
        <w:rPr>
          <w:rStyle w:val="Fett"/>
        </w:rPr>
      </w:pPr>
      <w:r w:rsidRPr="0061205B">
        <w:rPr>
          <w:rStyle w:val="Fett"/>
        </w:rPr>
        <w:t>Configure the Serial Wire Viewer (SWV):</w:t>
      </w:r>
    </w:p>
    <w:p w14:paraId="1E47F305" w14:textId="796C7F91" w:rsidR="0061205B" w:rsidRPr="0061205B" w:rsidRDefault="00EA7287" w:rsidP="00EA2F28">
      <w:pPr>
        <w:pStyle w:val="Listenabsatz"/>
        <w:numPr>
          <w:ilvl w:val="0"/>
          <w:numId w:val="19"/>
        </w:numPr>
        <w:rPr>
          <w:lang w:val="en-GB"/>
        </w:rPr>
      </w:pPr>
      <w:r>
        <w:rPr>
          <w:noProof/>
        </w:rPr>
        <w:drawing>
          <wp:anchor distT="0" distB="0" distL="114300" distR="114300" simplePos="0" relativeHeight="251634688" behindDoc="1" locked="0" layoutInCell="1" allowOverlap="1" wp14:anchorId="0D2E78CD" wp14:editId="618A57A7">
            <wp:simplePos x="0" y="0"/>
            <wp:positionH relativeFrom="column">
              <wp:posOffset>4202430</wp:posOffset>
            </wp:positionH>
            <wp:positionV relativeFrom="paragraph">
              <wp:posOffset>13335</wp:posOffset>
            </wp:positionV>
            <wp:extent cx="2274570" cy="219075"/>
            <wp:effectExtent l="0" t="0" r="0" b="9525"/>
            <wp:wrapTight wrapText="bothSides">
              <wp:wrapPolygon edited="0">
                <wp:start x="0" y="0"/>
                <wp:lineTo x="0" y="20661"/>
                <wp:lineTo x="21347" y="20661"/>
                <wp:lineTo x="21347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57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205B">
        <w:rPr>
          <w:lang w:val="en-GB"/>
        </w:rPr>
        <w:t xml:space="preserve">Select the </w:t>
      </w:r>
      <w:r w:rsidRPr="00931F79">
        <w:rPr>
          <w:b/>
          <w:lang w:val="en-GB"/>
        </w:rPr>
        <w:t>Trace</w:t>
      </w:r>
      <w:r w:rsidRPr="0061205B">
        <w:rPr>
          <w:lang w:val="en-GB"/>
        </w:rPr>
        <w:t xml:space="preserve"> tab.</w:t>
      </w:r>
      <w:r w:rsidR="00A85784" w:rsidRPr="0061205B">
        <w:rPr>
          <w:lang w:val="en-GB"/>
        </w:rPr>
        <w:t xml:space="preserve"> </w:t>
      </w:r>
      <w:r w:rsidRPr="0061205B">
        <w:rPr>
          <w:lang w:val="en-GB"/>
        </w:rPr>
        <w:t xml:space="preserve">In the </w:t>
      </w:r>
      <w:r w:rsidRPr="00931F79">
        <w:rPr>
          <w:b/>
          <w:lang w:val="en-GB"/>
        </w:rPr>
        <w:t>Core Clock</w:t>
      </w:r>
      <w:r w:rsidRPr="0061205B">
        <w:rPr>
          <w:lang w:val="en-GB"/>
        </w:rPr>
        <w:t xml:space="preserve"> box, enter </w:t>
      </w:r>
      <w:r w:rsidRPr="00931F79">
        <w:rPr>
          <w:b/>
          <w:lang w:val="en-GB"/>
        </w:rPr>
        <w:t>168 MHz</w:t>
      </w:r>
      <w:r w:rsidRPr="0061205B">
        <w:rPr>
          <w:lang w:val="en-GB"/>
        </w:rPr>
        <w:t xml:space="preserve"> and select </w:t>
      </w:r>
      <w:r w:rsidRPr="00931F79">
        <w:rPr>
          <w:b/>
          <w:lang w:val="en-GB"/>
        </w:rPr>
        <w:t>Trace</w:t>
      </w:r>
      <w:r w:rsidR="00492A29" w:rsidRPr="00931F79">
        <w:rPr>
          <w:b/>
          <w:lang w:val="en-GB"/>
        </w:rPr>
        <w:t xml:space="preserve"> Enable</w:t>
      </w:r>
      <w:r w:rsidRPr="0061205B">
        <w:rPr>
          <w:lang w:val="en-GB"/>
        </w:rPr>
        <w:t>.</w:t>
      </w:r>
      <w:r w:rsidR="00A85784" w:rsidRPr="0061205B">
        <w:rPr>
          <w:lang w:val="en-GB"/>
        </w:rPr>
        <w:t xml:space="preserve"> </w:t>
      </w:r>
      <w:r w:rsidR="00724F25" w:rsidRPr="0061205B">
        <w:rPr>
          <w:lang w:val="en-GB"/>
        </w:rPr>
        <w:t>This sets the speed of the SWV UART signal and debugger timing displays.</w:t>
      </w:r>
      <w:r w:rsidR="00A85784" w:rsidRPr="0061205B">
        <w:rPr>
          <w:lang w:val="en-GB"/>
        </w:rPr>
        <w:t xml:space="preserve"> </w:t>
      </w:r>
      <w:r w:rsidR="002B3F20" w:rsidRPr="0061205B">
        <w:rPr>
          <w:lang w:val="en-GB"/>
        </w:rPr>
        <w:t xml:space="preserve">Unselect </w:t>
      </w:r>
      <w:r w:rsidR="002B3F20" w:rsidRPr="00931F79">
        <w:rPr>
          <w:b/>
          <w:lang w:val="en-GB"/>
        </w:rPr>
        <w:t>EXCTRC</w:t>
      </w:r>
      <w:r w:rsidR="00492A29" w:rsidRPr="0061205B">
        <w:rPr>
          <w:lang w:val="en-GB"/>
        </w:rPr>
        <w:t xml:space="preserve"> </w:t>
      </w:r>
      <w:r w:rsidR="00931F79">
        <w:rPr>
          <w:lang w:val="en-GB"/>
        </w:rPr>
        <w:t>(</w:t>
      </w:r>
      <w:r w:rsidR="00492A29" w:rsidRPr="0061205B">
        <w:rPr>
          <w:lang w:val="en-GB"/>
        </w:rPr>
        <w:t>Exception Tracing</w:t>
      </w:r>
      <w:r w:rsidR="00931F79">
        <w:rPr>
          <w:lang w:val="en-GB"/>
        </w:rPr>
        <w:t>)</w:t>
      </w:r>
      <w:r w:rsidR="002B3F20" w:rsidRPr="0061205B">
        <w:rPr>
          <w:lang w:val="en-GB"/>
        </w:rPr>
        <w:t>.</w:t>
      </w:r>
      <w:r w:rsidR="0061205B">
        <w:rPr>
          <w:lang w:val="en-GB"/>
        </w:rPr>
        <w:t xml:space="preserve"> L</w:t>
      </w:r>
      <w:r w:rsidRPr="0061205B">
        <w:rPr>
          <w:lang w:val="en-GB"/>
        </w:rPr>
        <w:t>eave all other settings at their defaults.</w:t>
      </w:r>
      <w:r w:rsidR="00445126">
        <w:rPr>
          <w:lang w:val="en-GB"/>
        </w:rPr>
        <w:t xml:space="preserve"> </w:t>
      </w:r>
    </w:p>
    <w:p w14:paraId="4942CA54" w14:textId="77777777" w:rsidR="00EA7287" w:rsidRPr="0061205B" w:rsidRDefault="007876D5" w:rsidP="0061205B">
      <w:pPr>
        <w:rPr>
          <w:lang w:val="en-GB"/>
        </w:rPr>
      </w:pPr>
      <w:r w:rsidRPr="0061205B">
        <w:rPr>
          <w:b/>
          <w:noProof/>
          <w:color w:val="FF0000"/>
        </w:rPr>
        <w:t>Note:</w:t>
      </w:r>
      <w:r w:rsidR="00A85784" w:rsidRPr="0061205B">
        <w:rPr>
          <w:noProof/>
          <w:color w:val="FF0000"/>
        </w:rPr>
        <w:t xml:space="preserve"> </w:t>
      </w:r>
      <w:r w:rsidR="002B3F20">
        <w:rPr>
          <w:noProof/>
        </w:rPr>
        <w:t>Solder Bridge SB9 must be bridged for SWV to function.</w:t>
      </w:r>
    </w:p>
    <w:p w14:paraId="2258C53F" w14:textId="77777777" w:rsidR="00EA7287" w:rsidRPr="0061205B" w:rsidRDefault="00EA7287" w:rsidP="0061205B">
      <w:pPr>
        <w:rPr>
          <w:rStyle w:val="Fett"/>
        </w:rPr>
      </w:pPr>
      <w:r w:rsidRPr="0061205B">
        <w:rPr>
          <w:rStyle w:val="Fett"/>
        </w:rPr>
        <w:t>Select the Flash programming algorithm:</w:t>
      </w:r>
    </w:p>
    <w:p w14:paraId="4293B55D" w14:textId="77777777" w:rsidR="00F27F1D" w:rsidRPr="0061205B" w:rsidRDefault="0061205B" w:rsidP="00EA2F28">
      <w:pPr>
        <w:pStyle w:val="Listenabsatz"/>
        <w:numPr>
          <w:ilvl w:val="0"/>
          <w:numId w:val="19"/>
        </w:numPr>
        <w:rPr>
          <w:lang w:val="en-GB"/>
        </w:rPr>
      </w:pPr>
      <w:r>
        <w:rPr>
          <w:noProof/>
        </w:rPr>
        <w:drawing>
          <wp:anchor distT="0" distB="0" distL="114300" distR="114300" simplePos="0" relativeHeight="251632640" behindDoc="1" locked="0" layoutInCell="1" allowOverlap="1" wp14:anchorId="1E4617EC" wp14:editId="2EADC83D">
            <wp:simplePos x="0" y="0"/>
            <wp:positionH relativeFrom="column">
              <wp:posOffset>3534410</wp:posOffset>
            </wp:positionH>
            <wp:positionV relativeFrom="paragraph">
              <wp:posOffset>33020</wp:posOffset>
            </wp:positionV>
            <wp:extent cx="2948940" cy="367030"/>
            <wp:effectExtent l="0" t="0" r="3810" b="0"/>
            <wp:wrapTight wrapText="bothSides">
              <wp:wrapPolygon edited="0">
                <wp:start x="0" y="0"/>
                <wp:lineTo x="0" y="20180"/>
                <wp:lineTo x="21488" y="20180"/>
                <wp:lineTo x="2148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ash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7287" w:rsidRPr="0061205B">
        <w:rPr>
          <w:lang w:val="en-GB"/>
        </w:rPr>
        <w:t xml:space="preserve">Select the </w:t>
      </w:r>
      <w:r w:rsidR="00EA7287" w:rsidRPr="00931F79">
        <w:rPr>
          <w:b/>
          <w:lang w:val="en-GB"/>
        </w:rPr>
        <w:t>Flash Download</w:t>
      </w:r>
      <w:r w:rsidR="00EA7287" w:rsidRPr="0061205B">
        <w:rPr>
          <w:lang w:val="en-GB"/>
        </w:rPr>
        <w:t xml:space="preserve"> tab.</w:t>
      </w:r>
    </w:p>
    <w:p w14:paraId="37A18275" w14:textId="39FF054B" w:rsidR="00F7243A" w:rsidRPr="0061205B" w:rsidRDefault="00F7243A" w:rsidP="00EA2F28">
      <w:pPr>
        <w:pStyle w:val="Listenabsatz"/>
        <w:numPr>
          <w:ilvl w:val="0"/>
          <w:numId w:val="19"/>
        </w:numPr>
        <w:rPr>
          <w:lang w:val="en-GB"/>
        </w:rPr>
      </w:pPr>
      <w:r w:rsidRPr="0061205B">
        <w:rPr>
          <w:lang w:val="en-GB"/>
        </w:rPr>
        <w:t>Confirm</w:t>
      </w:r>
      <w:r w:rsidR="00445126">
        <w:rPr>
          <w:lang w:val="en-GB"/>
        </w:rPr>
        <w:t xml:space="preserve"> the</w:t>
      </w:r>
      <w:r w:rsidRPr="0061205B">
        <w:rPr>
          <w:lang w:val="en-GB"/>
        </w:rPr>
        <w:t xml:space="preserve"> </w:t>
      </w:r>
      <w:r w:rsidRPr="00445126">
        <w:rPr>
          <w:i/>
          <w:iCs/>
          <w:lang w:val="en-GB"/>
        </w:rPr>
        <w:t>STM32F4xx 2 MB</w:t>
      </w:r>
      <w:r w:rsidRPr="0061205B">
        <w:rPr>
          <w:lang w:val="en-GB"/>
        </w:rPr>
        <w:t xml:space="preserve"> Flash programming algorithm is selected</w:t>
      </w:r>
      <w:r w:rsidR="00EA7287" w:rsidRPr="0061205B">
        <w:rPr>
          <w:lang w:val="en-GB"/>
        </w:rPr>
        <w:t xml:space="preserve"> as shown here:</w:t>
      </w:r>
      <w:r w:rsidR="00EA7287" w:rsidRPr="0061205B">
        <w:rPr>
          <w:lang w:val="en-GB"/>
        </w:rPr>
        <w:br/>
      </w:r>
      <w:r w:rsidRPr="0061205B">
        <w:rPr>
          <w:lang w:val="en-GB"/>
        </w:rPr>
        <w:t xml:space="preserve">If not, click on </w:t>
      </w:r>
      <w:r w:rsidRPr="00931F79">
        <w:rPr>
          <w:b/>
          <w:lang w:val="en-GB"/>
        </w:rPr>
        <w:t>Add</w:t>
      </w:r>
      <w:r w:rsidRPr="0061205B">
        <w:rPr>
          <w:lang w:val="en-GB"/>
        </w:rPr>
        <w:t xml:space="preserve"> to choose it.</w:t>
      </w:r>
    </w:p>
    <w:p w14:paraId="4A169BE5" w14:textId="77777777" w:rsidR="00F7243A" w:rsidRPr="0061205B" w:rsidRDefault="00EA7287" w:rsidP="00EA2F28">
      <w:pPr>
        <w:pStyle w:val="Listenabsatz"/>
        <w:numPr>
          <w:ilvl w:val="0"/>
          <w:numId w:val="19"/>
        </w:numPr>
        <w:rPr>
          <w:lang w:val="en-GB"/>
        </w:rPr>
      </w:pPr>
      <w:r w:rsidRPr="0061205B">
        <w:rPr>
          <w:lang w:val="en-GB"/>
        </w:rPr>
        <w:t xml:space="preserve">Click on </w:t>
      </w:r>
      <w:r w:rsidRPr="00931F79">
        <w:rPr>
          <w:b/>
          <w:lang w:val="en-GB"/>
        </w:rPr>
        <w:t>OK</w:t>
      </w:r>
      <w:r w:rsidRPr="0061205B">
        <w:rPr>
          <w:lang w:val="en-GB"/>
        </w:rPr>
        <w:t xml:space="preserve"> twice</w:t>
      </w:r>
      <w:r w:rsidR="00F7243A" w:rsidRPr="0061205B">
        <w:rPr>
          <w:lang w:val="en-GB"/>
        </w:rPr>
        <w:t xml:space="preserve"> to return to the main menu.</w:t>
      </w:r>
    </w:p>
    <w:p w14:paraId="7B03CA9F" w14:textId="746C9899" w:rsidR="007C5803" w:rsidRPr="0061205B" w:rsidRDefault="00762404" w:rsidP="00EA2F28">
      <w:pPr>
        <w:pStyle w:val="Listenabsatz"/>
        <w:numPr>
          <w:ilvl w:val="0"/>
          <w:numId w:val="19"/>
        </w:numPr>
        <w:rPr>
          <w:lang w:val="en-GB"/>
        </w:rPr>
      </w:pPr>
      <w:r>
        <w:t>Next, enter</w:t>
      </w:r>
      <w:r w:rsidR="00EA7287" w:rsidRPr="0061205B">
        <w:rPr>
          <w:lang w:val="en-GB"/>
        </w:rPr>
        <w:t xml:space="preserve"> µVision's </w:t>
      </w:r>
      <w:r w:rsidR="00EA7287" w:rsidRPr="00445126">
        <w:rPr>
          <w:b/>
          <w:bCs/>
          <w:lang w:val="en-GB"/>
        </w:rPr>
        <w:t>Debug mode</w:t>
      </w:r>
      <w:r w:rsidR="00F7243A" w:rsidRPr="0061205B">
        <w:rPr>
          <w:lang w:val="en-GB"/>
        </w:rPr>
        <w:t>:</w:t>
      </w:r>
      <w:r w:rsidR="00A85784" w:rsidRPr="0061205B">
        <w:rPr>
          <w:lang w:val="en-GB"/>
        </w:rPr>
        <w:t xml:space="preserve"> </w:t>
      </w:r>
      <w:r w:rsidR="00F7243A">
        <w:rPr>
          <w:noProof/>
        </w:rPr>
        <w:drawing>
          <wp:inline distT="0" distB="0" distL="0" distR="0" wp14:anchorId="7885C76A" wp14:editId="3F40338E">
            <wp:extent cx="190500" cy="200025"/>
            <wp:effectExtent l="0" t="0" r="0" b="9525"/>
            <wp:docPr id="17" name="Picture 6" descr="db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bu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1281A" w14:textId="77777777" w:rsidR="00EA7287" w:rsidRDefault="00EA7287" w:rsidP="00EA2F28">
      <w:pPr>
        <w:pStyle w:val="Listenabsatz"/>
        <w:numPr>
          <w:ilvl w:val="0"/>
          <w:numId w:val="19"/>
        </w:numPr>
      </w:pPr>
      <w:r>
        <w:t>Click on the RUN icon</w:t>
      </w:r>
      <w:r w:rsidR="00A85784">
        <w:t xml:space="preserve"> </w:t>
      </w:r>
      <w:r>
        <w:rPr>
          <w:noProof/>
        </w:rPr>
        <w:drawing>
          <wp:inline distT="0" distB="0" distL="0" distR="0" wp14:anchorId="1D06A6C7" wp14:editId="2338F21E">
            <wp:extent cx="190500" cy="190500"/>
            <wp:effectExtent l="0" t="0" r="0" b="0"/>
            <wp:docPr id="21" name="Picture 7" descr="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u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1F79">
        <w:t>.</w:t>
      </w:r>
      <w:r w:rsidR="00A85784">
        <w:t xml:space="preserve"> </w:t>
      </w:r>
      <w:r>
        <w:t xml:space="preserve"> </w:t>
      </w:r>
    </w:p>
    <w:p w14:paraId="04EC4E7B" w14:textId="4D1FD1B2" w:rsidR="00EA7287" w:rsidRPr="0061205B" w:rsidRDefault="00EA7287" w:rsidP="00EA2F28">
      <w:pPr>
        <w:pStyle w:val="Listenabsatz"/>
        <w:numPr>
          <w:ilvl w:val="0"/>
          <w:numId w:val="19"/>
        </w:numPr>
        <w:rPr>
          <w:lang w:val="en-GB"/>
        </w:rPr>
      </w:pPr>
      <w:r w:rsidRPr="0061205B">
        <w:rPr>
          <w:lang w:val="en-GB"/>
        </w:rPr>
        <w:t>The program is now running</w:t>
      </w:r>
      <w:r w:rsidR="0061205B">
        <w:rPr>
          <w:lang w:val="en-GB"/>
        </w:rPr>
        <w:t>.</w:t>
      </w:r>
      <w:r w:rsidR="00931F79">
        <w:rPr>
          <w:lang w:val="en-GB"/>
        </w:rPr>
        <w:t xml:space="preserve"> </w:t>
      </w:r>
    </w:p>
    <w:p w14:paraId="788B80C6" w14:textId="77777777" w:rsidR="00EA7287" w:rsidRPr="0061205B" w:rsidRDefault="00EA7287" w:rsidP="00EA7287">
      <w:pPr>
        <w:rPr>
          <w:rStyle w:val="Fett"/>
        </w:rPr>
      </w:pPr>
      <w:r w:rsidRPr="0061205B">
        <w:rPr>
          <w:rStyle w:val="Fett"/>
        </w:rPr>
        <w:t xml:space="preserve">Insert a </w:t>
      </w:r>
      <w:r w:rsidR="0055240F" w:rsidRPr="0061205B">
        <w:rPr>
          <w:rStyle w:val="Fett"/>
        </w:rPr>
        <w:t xml:space="preserve">global </w:t>
      </w:r>
      <w:r w:rsidRPr="0061205B">
        <w:rPr>
          <w:rStyle w:val="Fett"/>
        </w:rPr>
        <w:t>variable in the Watch window:</w:t>
      </w:r>
    </w:p>
    <w:p w14:paraId="1AD81FB2" w14:textId="77777777" w:rsidR="00EA7287" w:rsidRPr="0061205B" w:rsidRDefault="0055240F" w:rsidP="00EA2F28">
      <w:pPr>
        <w:pStyle w:val="Listenabsatz"/>
        <w:numPr>
          <w:ilvl w:val="0"/>
          <w:numId w:val="20"/>
        </w:numPr>
        <w:rPr>
          <w:lang w:val="en-GB"/>
        </w:rPr>
      </w:pPr>
      <w:r w:rsidRPr="0061205B">
        <w:rPr>
          <w:lang w:val="en-GB"/>
        </w:rPr>
        <w:t xml:space="preserve">In </w:t>
      </w:r>
      <w:r w:rsidR="007876D5" w:rsidRPr="0061205B">
        <w:rPr>
          <w:lang w:val="en-GB"/>
        </w:rPr>
        <w:t>the P</w:t>
      </w:r>
      <w:r w:rsidRPr="0061205B">
        <w:rPr>
          <w:lang w:val="en-GB"/>
        </w:rPr>
        <w:t xml:space="preserve">roject </w:t>
      </w:r>
      <w:r w:rsidR="002476E6" w:rsidRPr="0061205B">
        <w:rPr>
          <w:lang w:val="en-GB"/>
        </w:rPr>
        <w:t>tab</w:t>
      </w:r>
      <w:r w:rsidR="00492A29" w:rsidRPr="0061205B">
        <w:rPr>
          <w:lang w:val="en-GB"/>
        </w:rPr>
        <w:t xml:space="preserve"> under </w:t>
      </w:r>
      <w:r w:rsidR="00492A29" w:rsidRPr="00931F79">
        <w:rPr>
          <w:b/>
          <w:lang w:val="en-GB"/>
        </w:rPr>
        <w:t>Device</w:t>
      </w:r>
      <w:r w:rsidRPr="0061205B">
        <w:rPr>
          <w:lang w:val="en-GB"/>
        </w:rPr>
        <w:t>, d</w:t>
      </w:r>
      <w:r w:rsidR="002476E6" w:rsidRPr="0061205B">
        <w:rPr>
          <w:lang w:val="en-GB"/>
        </w:rPr>
        <w:t>ouble-</w:t>
      </w:r>
      <w:r w:rsidR="00EA7287" w:rsidRPr="0061205B">
        <w:rPr>
          <w:lang w:val="en-GB"/>
        </w:rPr>
        <w:t xml:space="preserve">click on </w:t>
      </w:r>
      <w:r w:rsidR="00EA7287" w:rsidRPr="00931F79">
        <w:rPr>
          <w:b/>
          <w:lang w:val="en-GB"/>
        </w:rPr>
        <w:t>system_stm32</w:t>
      </w:r>
      <w:r w:rsidR="00492A29" w:rsidRPr="00931F79">
        <w:rPr>
          <w:b/>
          <w:lang w:val="en-GB"/>
        </w:rPr>
        <w:t>f4</w:t>
      </w:r>
      <w:r w:rsidR="00EA7287" w:rsidRPr="00931F79">
        <w:rPr>
          <w:b/>
          <w:lang w:val="en-GB"/>
        </w:rPr>
        <w:t>xx.c</w:t>
      </w:r>
      <w:r w:rsidR="00EA7287" w:rsidRPr="0061205B">
        <w:rPr>
          <w:lang w:val="en-GB"/>
        </w:rPr>
        <w:t xml:space="preserve"> to open it up.</w:t>
      </w:r>
    </w:p>
    <w:p w14:paraId="7044BB90" w14:textId="61D123BD" w:rsidR="007C5803" w:rsidRPr="0061205B" w:rsidRDefault="00EA7287" w:rsidP="00EA2F28">
      <w:pPr>
        <w:pStyle w:val="Listenabsatz"/>
        <w:numPr>
          <w:ilvl w:val="0"/>
          <w:numId w:val="20"/>
        </w:numPr>
        <w:rPr>
          <w:lang w:val="en-GB"/>
        </w:rPr>
      </w:pPr>
      <w:r w:rsidRPr="0061205B">
        <w:rPr>
          <w:lang w:val="en-GB"/>
        </w:rPr>
        <w:t xml:space="preserve">Find the variable </w:t>
      </w:r>
      <w:proofErr w:type="spellStart"/>
      <w:r w:rsidRPr="00445126">
        <w:rPr>
          <w:i/>
          <w:iCs/>
          <w:lang w:val="en-GB"/>
        </w:rPr>
        <w:t>SystemCoreClock</w:t>
      </w:r>
      <w:proofErr w:type="spellEnd"/>
      <w:r w:rsidRPr="0061205B">
        <w:rPr>
          <w:lang w:val="en-GB"/>
        </w:rPr>
        <w:t>.</w:t>
      </w:r>
      <w:r w:rsidR="00A85784" w:rsidRPr="0061205B">
        <w:rPr>
          <w:lang w:val="en-GB"/>
        </w:rPr>
        <w:t xml:space="preserve"> </w:t>
      </w:r>
      <w:r w:rsidRPr="0061205B">
        <w:rPr>
          <w:lang w:val="en-GB"/>
        </w:rPr>
        <w:t>It is declared near line 13</w:t>
      </w:r>
      <w:r w:rsidR="004A62A0">
        <w:rPr>
          <w:lang w:val="en-GB"/>
        </w:rPr>
        <w:t>7</w:t>
      </w:r>
      <w:r w:rsidRPr="0061205B">
        <w:rPr>
          <w:lang w:val="en-GB"/>
        </w:rPr>
        <w:t>.</w:t>
      </w:r>
    </w:p>
    <w:p w14:paraId="17DC8398" w14:textId="4206303D" w:rsidR="00EA7287" w:rsidRDefault="00EA7287" w:rsidP="00EA2F28">
      <w:pPr>
        <w:pStyle w:val="Listenabsatz"/>
        <w:numPr>
          <w:ilvl w:val="0"/>
          <w:numId w:val="20"/>
        </w:numPr>
      </w:pPr>
      <w:r w:rsidRPr="0061205B">
        <w:rPr>
          <w:lang w:val="en-GB"/>
        </w:rPr>
        <w:t>Right</w:t>
      </w:r>
      <w:r w:rsidR="001A1858">
        <w:rPr>
          <w:lang w:val="en-GB"/>
        </w:rPr>
        <w:t>-</w:t>
      </w:r>
      <w:r w:rsidRPr="0061205B">
        <w:rPr>
          <w:lang w:val="en-GB"/>
        </w:rPr>
        <w:t xml:space="preserve">click on it and select </w:t>
      </w:r>
      <w:r w:rsidRPr="00931F79">
        <w:rPr>
          <w:b/>
        </w:rPr>
        <w:t xml:space="preserve">Add </w:t>
      </w:r>
      <w:proofErr w:type="spellStart"/>
      <w:r w:rsidRPr="00931F79">
        <w:rPr>
          <w:b/>
          <w:lang w:val="en-GB"/>
        </w:rPr>
        <w:t>SystemCoreClock</w:t>
      </w:r>
      <w:proofErr w:type="spellEnd"/>
      <w:r w:rsidRPr="00931F79">
        <w:rPr>
          <w:b/>
        </w:rPr>
        <w:t xml:space="preserve"> to…</w:t>
      </w:r>
      <w:r>
        <w:t xml:space="preserve"> and select </w:t>
      </w:r>
      <w:r w:rsidRPr="00931F79">
        <w:rPr>
          <w:b/>
        </w:rPr>
        <w:t>Watch 1</w:t>
      </w:r>
      <w:r>
        <w:t>.</w:t>
      </w:r>
      <w:r w:rsidR="00A85784">
        <w:t xml:space="preserve"> </w:t>
      </w:r>
      <w:r w:rsidRPr="00445126">
        <w:rPr>
          <w:i/>
          <w:iCs/>
        </w:rPr>
        <w:t>Watch 1</w:t>
      </w:r>
      <w:r>
        <w:t xml:space="preserve"> will automatically open if it is not already open</w:t>
      </w:r>
      <w:r w:rsidR="007E6017">
        <w:t xml:space="preserve"> and display this variable</w:t>
      </w:r>
      <w:r>
        <w:t>.</w:t>
      </w:r>
    </w:p>
    <w:p w14:paraId="01B11080" w14:textId="6D437098" w:rsidR="00EA7287" w:rsidRDefault="00492A29" w:rsidP="00EA2F28">
      <w:pPr>
        <w:pStyle w:val="Listenabsatz"/>
        <w:numPr>
          <w:ilvl w:val="0"/>
          <w:numId w:val="20"/>
        </w:numPr>
      </w:pPr>
      <w:r>
        <w:t>In the Watch 1 window, r</w:t>
      </w:r>
      <w:r w:rsidR="00EA7287">
        <w:t>ight</w:t>
      </w:r>
      <w:r w:rsidR="001A1858">
        <w:t>-</w:t>
      </w:r>
      <w:r w:rsidR="00EA7287">
        <w:t xml:space="preserve">click on </w:t>
      </w:r>
      <w:proofErr w:type="spellStart"/>
      <w:r w:rsidR="00EA7287">
        <w:t>SystemCoreClock</w:t>
      </w:r>
      <w:proofErr w:type="spellEnd"/>
      <w:r w:rsidR="00EA7287">
        <w:t xml:space="preserve"> in the Name column and unselect </w:t>
      </w:r>
      <w:r w:rsidR="00EA7287" w:rsidRPr="00931F79">
        <w:rPr>
          <w:b/>
        </w:rPr>
        <w:t>Hexadecimal Display</w:t>
      </w:r>
      <w:r w:rsidR="00EA7287">
        <w:t>.</w:t>
      </w:r>
    </w:p>
    <w:p w14:paraId="00D2AD69" w14:textId="50B90403" w:rsidR="00EA7287" w:rsidRDefault="00445126" w:rsidP="00BB2325">
      <w:pPr>
        <w:pStyle w:val="Listenabsatz"/>
      </w:pPr>
      <w:r>
        <w:rPr>
          <w:noProof/>
        </w:rPr>
        <w:drawing>
          <wp:anchor distT="0" distB="0" distL="114300" distR="114300" simplePos="0" relativeHeight="251625472" behindDoc="1" locked="0" layoutInCell="1" allowOverlap="1" wp14:anchorId="6AD52891" wp14:editId="5BBEB5FD">
            <wp:simplePos x="0" y="0"/>
            <wp:positionH relativeFrom="column">
              <wp:posOffset>4040470</wp:posOffset>
            </wp:positionH>
            <wp:positionV relativeFrom="paragraph">
              <wp:posOffset>6385</wp:posOffset>
            </wp:positionV>
            <wp:extent cx="2363470" cy="800100"/>
            <wp:effectExtent l="0" t="0" r="0" b="0"/>
            <wp:wrapTight wrapText="bothSides">
              <wp:wrapPolygon edited="0">
                <wp:start x="0" y="0"/>
                <wp:lineTo x="0" y="21086"/>
                <wp:lineTo x="21414" y="21086"/>
                <wp:lineTo x="2141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tchclock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A7287" w:rsidRPr="0061205B">
        <w:rPr>
          <w:lang w:val="en-GB"/>
        </w:rPr>
        <w:t>SystemCoreClock</w:t>
      </w:r>
      <w:proofErr w:type="spellEnd"/>
      <w:r w:rsidR="00EA7287">
        <w:t xml:space="preserve"> will now be displayed </w:t>
      </w:r>
      <w:r w:rsidR="00931F79">
        <w:t xml:space="preserve">with </w:t>
      </w:r>
      <w:r w:rsidR="00EA7287">
        <w:t xml:space="preserve">the correct frequency of 168 </w:t>
      </w:r>
      <w:proofErr w:type="spellStart"/>
      <w:r w:rsidR="00EA7287">
        <w:t>MHz</w:t>
      </w:r>
      <w:r>
        <w:t>.</w:t>
      </w:r>
      <w:proofErr w:type="spellEnd"/>
    </w:p>
    <w:p w14:paraId="2D533D63" w14:textId="66D6DAAF" w:rsidR="00EA7287" w:rsidRPr="0061205B" w:rsidRDefault="00EA7287" w:rsidP="00BB2325">
      <w:pPr>
        <w:pStyle w:val="Listenabsatz"/>
        <w:rPr>
          <w:lang w:val="en-GB"/>
        </w:rPr>
      </w:pPr>
      <w:r w:rsidRPr="00BB2325">
        <w:rPr>
          <w:b/>
          <w:color w:val="FF0000"/>
          <w:lang w:val="en-GB"/>
        </w:rPr>
        <w:t>Note</w:t>
      </w:r>
      <w:r w:rsidR="00BB2325" w:rsidRPr="00BB2325">
        <w:rPr>
          <w:b/>
          <w:color w:val="FF0000"/>
          <w:lang w:val="en-GB"/>
        </w:rPr>
        <w:t>:</w:t>
      </w:r>
      <w:r w:rsidRPr="0061205B">
        <w:rPr>
          <w:lang w:val="en-GB"/>
        </w:rPr>
        <w:t xml:space="preserve"> </w:t>
      </w:r>
      <w:r w:rsidR="00931F79">
        <w:rPr>
          <w:lang w:val="en-GB"/>
        </w:rPr>
        <w:t>Y</w:t>
      </w:r>
      <w:r w:rsidRPr="0061205B">
        <w:rPr>
          <w:lang w:val="en-GB"/>
        </w:rPr>
        <w:t xml:space="preserve">ou can add variables to the Watch and Memory windows while </w:t>
      </w:r>
      <w:r w:rsidR="001A1858">
        <w:rPr>
          <w:lang w:val="en-GB"/>
        </w:rPr>
        <w:t>running your program</w:t>
      </w:r>
      <w:r w:rsidRPr="0061205B">
        <w:rPr>
          <w:lang w:val="en-GB"/>
        </w:rPr>
        <w:t>.</w:t>
      </w:r>
    </w:p>
    <w:p w14:paraId="6D66B7D4" w14:textId="4E0228C9" w:rsidR="00EA7287" w:rsidRPr="0061205B" w:rsidRDefault="00445126" w:rsidP="00EA2F28">
      <w:pPr>
        <w:pStyle w:val="Listenabsatz"/>
        <w:numPr>
          <w:ilvl w:val="0"/>
          <w:numId w:val="20"/>
        </w:numPr>
        <w:rPr>
          <w:lang w:val="en-GB"/>
        </w:rPr>
      </w:pPr>
      <w:bookmarkStart w:id="13" w:name="_Hlk130993371"/>
      <w:r>
        <w:rPr>
          <w:noProof/>
          <w:lang w:val="en-GB"/>
        </w:rPr>
        <w:drawing>
          <wp:anchor distT="0" distB="0" distL="114300" distR="114300" simplePos="0" relativeHeight="251686912" behindDoc="1" locked="0" layoutInCell="1" allowOverlap="1" wp14:anchorId="0E700ADD" wp14:editId="58AF6892">
            <wp:simplePos x="0" y="0"/>
            <wp:positionH relativeFrom="column">
              <wp:posOffset>3352165</wp:posOffset>
            </wp:positionH>
            <wp:positionV relativeFrom="paragraph">
              <wp:posOffset>381789</wp:posOffset>
            </wp:positionV>
            <wp:extent cx="3051175" cy="818515"/>
            <wp:effectExtent l="0" t="0" r="0" b="635"/>
            <wp:wrapTight wrapText="bothSides">
              <wp:wrapPolygon edited="0">
                <wp:start x="0" y="0"/>
                <wp:lineTo x="0" y="21114"/>
                <wp:lineTo x="21443" y="21114"/>
                <wp:lineTo x="21443" y="0"/>
                <wp:lineTo x="0" y="0"/>
              </wp:wrapPolygon>
            </wp:wrapTight>
            <wp:docPr id="1169" name="Grafik 1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" name="Grafik 116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287" w:rsidRPr="0061205B">
        <w:rPr>
          <w:lang w:val="en-GB"/>
        </w:rPr>
        <w:t xml:space="preserve">Stop the program. </w:t>
      </w:r>
      <w:r w:rsidR="00987ABA">
        <w:rPr>
          <w:noProof/>
        </w:rPr>
        <w:drawing>
          <wp:inline distT="0" distB="0" distL="0" distR="0" wp14:anchorId="763FE96B" wp14:editId="0CEAB772">
            <wp:extent cx="171450" cy="161925"/>
            <wp:effectExtent l="0" t="0" r="0" b="9525"/>
            <wp:docPr id="27" name="Picture 19" descr="s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to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5784" w:rsidRPr="0061205B">
        <w:rPr>
          <w:lang w:val="en-GB"/>
        </w:rPr>
        <w:t xml:space="preserve"> </w:t>
      </w:r>
      <w:r>
        <w:rPr>
          <w:lang w:val="en-GB"/>
        </w:rPr>
        <w:t xml:space="preserve">See the </w:t>
      </w:r>
      <w:r>
        <w:rPr>
          <w:b/>
          <w:bCs/>
          <w:i/>
          <w:iCs/>
          <w:lang w:val="en-GB"/>
        </w:rPr>
        <w:t>Disassembly</w:t>
      </w:r>
      <w:r>
        <w:rPr>
          <w:lang w:val="en-GB"/>
        </w:rPr>
        <w:t xml:space="preserve"> window. </w:t>
      </w:r>
      <w:r w:rsidR="00EA7287" w:rsidRPr="0061205B">
        <w:rPr>
          <w:lang w:val="en-GB"/>
        </w:rPr>
        <w:t xml:space="preserve">The program counter (R15) will be at a B instruction in the </w:t>
      </w:r>
      <w:proofErr w:type="spellStart"/>
      <w:r w:rsidR="00EA7287" w:rsidRPr="00445126">
        <w:rPr>
          <w:i/>
          <w:iCs/>
          <w:lang w:val="en-GB"/>
        </w:rPr>
        <w:t>SysTick_Handler</w:t>
      </w:r>
      <w:proofErr w:type="spellEnd"/>
      <w:r w:rsidR="00931F79">
        <w:rPr>
          <w:lang w:val="en-GB"/>
        </w:rPr>
        <w:t xml:space="preserve">. </w:t>
      </w:r>
      <w:r w:rsidR="005553F5" w:rsidRPr="0061205B">
        <w:rPr>
          <w:lang w:val="en-GB"/>
        </w:rPr>
        <w:t>The</w:t>
      </w:r>
      <w:r w:rsidR="00EA7287" w:rsidRPr="0061205B">
        <w:rPr>
          <w:lang w:val="en-GB"/>
        </w:rPr>
        <w:t xml:space="preserve"> B instruction is a branch </w:t>
      </w:r>
      <w:r w:rsidR="001A1858">
        <w:rPr>
          <w:lang w:val="en-GB"/>
        </w:rPr>
        <w:t>of</w:t>
      </w:r>
      <w:r w:rsidR="00EA7287" w:rsidRPr="0061205B">
        <w:rPr>
          <w:lang w:val="en-GB"/>
        </w:rPr>
        <w:t xml:space="preserve"> itself.</w:t>
      </w:r>
      <w:r w:rsidR="002476E6" w:rsidRPr="002476E6">
        <w:t xml:space="preserve"> </w:t>
      </w:r>
      <w:r w:rsidR="002476E6" w:rsidRPr="0061205B">
        <w:rPr>
          <w:lang w:val="en-GB"/>
        </w:rPr>
        <w:t xml:space="preserve">Stopping in the </w:t>
      </w:r>
      <w:proofErr w:type="spellStart"/>
      <w:r w:rsidR="002476E6" w:rsidRPr="0061205B">
        <w:rPr>
          <w:lang w:val="en-GB"/>
        </w:rPr>
        <w:t>SysTick</w:t>
      </w:r>
      <w:proofErr w:type="spellEnd"/>
      <w:r w:rsidR="002476E6" w:rsidRPr="0061205B">
        <w:rPr>
          <w:lang w:val="en-GB"/>
        </w:rPr>
        <w:t xml:space="preserve"> Handler can be avoided by adding the user code template "Exception Handlers and Peripheral IRQ". As we </w:t>
      </w:r>
      <w:r>
        <w:rPr>
          <w:lang w:val="en-GB"/>
        </w:rPr>
        <w:t>will</w:t>
      </w:r>
      <w:r w:rsidR="002476E6" w:rsidRPr="0061205B">
        <w:rPr>
          <w:lang w:val="en-GB"/>
        </w:rPr>
        <w:t xml:space="preserve"> use </w:t>
      </w:r>
      <w:r w:rsidR="00BB2325">
        <w:rPr>
          <w:lang w:val="en-GB"/>
        </w:rPr>
        <w:t xml:space="preserve">CMSIS-RTOS </w:t>
      </w:r>
      <w:r w:rsidR="002476E6" w:rsidRPr="0061205B">
        <w:rPr>
          <w:lang w:val="en-GB"/>
        </w:rPr>
        <w:t>RTX, this is not required here.</w:t>
      </w:r>
    </w:p>
    <w:bookmarkEnd w:id="13"/>
    <w:p w14:paraId="18A727E8" w14:textId="77777777" w:rsidR="00987ABA" w:rsidRPr="0061205B" w:rsidRDefault="00987ABA" w:rsidP="00EA2F28">
      <w:pPr>
        <w:pStyle w:val="Listenabsatz"/>
        <w:numPr>
          <w:ilvl w:val="0"/>
          <w:numId w:val="20"/>
        </w:numPr>
        <w:rPr>
          <w:lang w:val="en-GB"/>
        </w:rPr>
      </w:pPr>
      <w:r w:rsidRPr="0061205B">
        <w:rPr>
          <w:lang w:val="en-GB"/>
        </w:rPr>
        <w:t xml:space="preserve">The yellow arrow </w:t>
      </w:r>
      <w:r w:rsidR="00BB2325">
        <w:rPr>
          <w:noProof/>
        </w:rPr>
        <w:drawing>
          <wp:inline distT="0" distB="0" distL="0" distR="0" wp14:anchorId="238C3BF3" wp14:editId="55E4A135">
            <wp:extent cx="95250" cy="1619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05B">
        <w:rPr>
          <w:lang w:val="en-GB"/>
        </w:rPr>
        <w:t>is the program Counter (PC).</w:t>
      </w:r>
    </w:p>
    <w:p w14:paraId="5FB2B018" w14:textId="77777777" w:rsidR="00190EB9" w:rsidRDefault="00987ABA" w:rsidP="00EA2F28">
      <w:pPr>
        <w:pStyle w:val="Listenabsatz"/>
        <w:numPr>
          <w:ilvl w:val="0"/>
          <w:numId w:val="20"/>
        </w:numPr>
      </w:pPr>
      <w:r>
        <w:t>E</w:t>
      </w:r>
      <w:r w:rsidR="00190EB9">
        <w:t>xit Debug mode.</w:t>
      </w:r>
      <w:r w:rsidR="00A85784">
        <w:t xml:space="preserve"> </w:t>
      </w:r>
      <w:r w:rsidR="00190EB9">
        <w:rPr>
          <w:noProof/>
        </w:rPr>
        <w:drawing>
          <wp:inline distT="0" distB="0" distL="0" distR="0" wp14:anchorId="3F09567B" wp14:editId="6447798F">
            <wp:extent cx="190500" cy="200025"/>
            <wp:effectExtent l="0" t="0" r="0" b="9525"/>
            <wp:docPr id="28" name="Picture 20" descr="db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bu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A6720" w14:textId="08CDB55E" w:rsidR="00BB2325" w:rsidRDefault="001A1858" w:rsidP="00BB23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</w:pPr>
      <w:r>
        <w:rPr>
          <w:b/>
        </w:rPr>
        <w:t>A</w:t>
      </w:r>
      <w:r w:rsidR="00BB2325" w:rsidRPr="00BB2325">
        <w:rPr>
          <w:b/>
        </w:rPr>
        <w:t>t this point:</w:t>
      </w:r>
      <w:r w:rsidR="00BB2325" w:rsidRPr="00BB2325">
        <w:t xml:space="preserve"> We have selected the debug adapter, enabled the Serial Wire Viewer trace (SWV</w:t>
      </w:r>
      <w:proofErr w:type="gramStart"/>
      <w:r w:rsidR="00BB2325" w:rsidRPr="00BB2325">
        <w:t>)</w:t>
      </w:r>
      <w:proofErr w:type="gramEnd"/>
      <w:r w:rsidR="00BB2325" w:rsidRPr="00BB2325">
        <w:t xml:space="preserve"> and selected the Flash programmer. We also demonstrated how to display the CPU clock in a Watch window.</w:t>
      </w:r>
    </w:p>
    <w:p w14:paraId="40F331BC" w14:textId="77777777" w:rsidR="00BB2325" w:rsidRDefault="00BB2325">
      <w:pPr>
        <w:spacing w:after="0"/>
        <w:rPr>
          <w:rFonts w:ascii="Arial" w:hAnsi="Arial" w:cs="Arial"/>
          <w:b/>
          <w:bCs/>
          <w:kern w:val="32"/>
          <w:sz w:val="28"/>
          <w:szCs w:val="32"/>
          <w:lang w:val="en-GB"/>
        </w:rPr>
      </w:pPr>
      <w:r>
        <w:rPr>
          <w:lang w:val="en-GB"/>
        </w:rPr>
        <w:br w:type="page"/>
      </w:r>
    </w:p>
    <w:p w14:paraId="4CC7BD7B" w14:textId="77777777" w:rsidR="00610E17" w:rsidRDefault="00610E17" w:rsidP="00BA018C">
      <w:pPr>
        <w:pStyle w:val="berschrift1"/>
        <w:rPr>
          <w:lang w:val="en-GB"/>
        </w:rPr>
      </w:pPr>
      <w:bookmarkStart w:id="14" w:name="_Toc406154373"/>
      <w:r>
        <w:rPr>
          <w:lang w:val="en-GB"/>
        </w:rPr>
        <w:lastRenderedPageBreak/>
        <w:t>Step 2: Add CMSIS-RTOS</w:t>
      </w:r>
      <w:bookmarkEnd w:id="14"/>
    </w:p>
    <w:p w14:paraId="25BCFCC4" w14:textId="77777777" w:rsidR="00BA018C" w:rsidRDefault="00BA018C" w:rsidP="00610E17">
      <w:pPr>
        <w:pStyle w:val="berschrift2"/>
        <w:rPr>
          <w:lang w:val="en-GB"/>
        </w:rPr>
      </w:pPr>
      <w:bookmarkStart w:id="15" w:name="_Toc406154374"/>
      <w:r w:rsidRPr="00903DFE">
        <w:rPr>
          <w:lang w:val="en-GB"/>
        </w:rPr>
        <w:t xml:space="preserve">Add and configure CMSIS-RTOS </w:t>
      </w:r>
      <w:r w:rsidR="00190EB9">
        <w:rPr>
          <w:lang w:val="en-GB"/>
        </w:rPr>
        <w:t xml:space="preserve">RTX </w:t>
      </w:r>
      <w:r w:rsidRPr="00903DFE">
        <w:rPr>
          <w:lang w:val="en-GB"/>
        </w:rPr>
        <w:t xml:space="preserve">for a simple </w:t>
      </w:r>
      <w:r w:rsidR="00190EB9">
        <w:rPr>
          <w:lang w:val="en-GB"/>
        </w:rPr>
        <w:t>B</w:t>
      </w:r>
      <w:r w:rsidRPr="00903DFE">
        <w:rPr>
          <w:lang w:val="en-GB"/>
        </w:rPr>
        <w:t xml:space="preserve">linky </w:t>
      </w:r>
      <w:proofErr w:type="gramStart"/>
      <w:r w:rsidRPr="00903DFE">
        <w:rPr>
          <w:lang w:val="en-GB"/>
        </w:rPr>
        <w:t>application</w:t>
      </w:r>
      <w:bookmarkEnd w:id="15"/>
      <w:proofErr w:type="gramEnd"/>
    </w:p>
    <w:p w14:paraId="5E399FF3" w14:textId="25BB2737" w:rsidR="001F79AF" w:rsidRPr="00C32220" w:rsidRDefault="00EC6506" w:rsidP="001F79AF">
      <w:pPr>
        <w:rPr>
          <w:rStyle w:val="Fett"/>
        </w:rPr>
      </w:pPr>
      <w:r>
        <w:rPr>
          <w:noProof/>
        </w:rPr>
        <w:drawing>
          <wp:anchor distT="0" distB="0" distL="114300" distR="114300" simplePos="0" relativeHeight="251629568" behindDoc="1" locked="0" layoutInCell="1" allowOverlap="1" wp14:anchorId="7949005F" wp14:editId="6B6296AF">
            <wp:simplePos x="0" y="0"/>
            <wp:positionH relativeFrom="column">
              <wp:posOffset>4080601</wp:posOffset>
            </wp:positionH>
            <wp:positionV relativeFrom="paragraph">
              <wp:posOffset>46418</wp:posOffset>
            </wp:positionV>
            <wp:extent cx="2256155" cy="778510"/>
            <wp:effectExtent l="0" t="0" r="0" b="2540"/>
            <wp:wrapTight wrapText="bothSides">
              <wp:wrapPolygon edited="0">
                <wp:start x="0" y="0"/>
                <wp:lineTo x="0" y="21142"/>
                <wp:lineTo x="21339" y="21142"/>
                <wp:lineTo x="21339" y="0"/>
                <wp:lineTo x="0" y="0"/>
              </wp:wrapPolygon>
            </wp:wrapTight>
            <wp:docPr id="1177" name="Grafik 117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" name="Grafik 1177" descr="Ein Bild, das Tisch enthält.&#10;&#10;Automatisch generierte Beschreibu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9AF" w:rsidRPr="00C32220">
        <w:rPr>
          <w:rStyle w:val="Fett"/>
        </w:rPr>
        <w:t>Select and Configure RTX RTOS:</w:t>
      </w:r>
    </w:p>
    <w:p w14:paraId="63BA28AF" w14:textId="2EDFC570" w:rsidR="00190EB9" w:rsidRDefault="00190EB9" w:rsidP="00EA2F28">
      <w:pPr>
        <w:pStyle w:val="Listenabsatz"/>
        <w:numPr>
          <w:ilvl w:val="0"/>
          <w:numId w:val="21"/>
        </w:numPr>
      </w:pPr>
      <w:r w:rsidRPr="00F67DA0">
        <w:t xml:space="preserve">Open the </w:t>
      </w:r>
      <w:r>
        <w:t xml:space="preserve">Manage </w:t>
      </w:r>
      <w:r w:rsidRPr="00F67DA0">
        <w:t>Run</w:t>
      </w:r>
      <w:r>
        <w:t>-</w:t>
      </w:r>
      <w:r w:rsidRPr="00F67DA0">
        <w:t xml:space="preserve">Time Environment </w:t>
      </w:r>
      <w:r w:rsidR="000312AF">
        <w:t xml:space="preserve">(RTE) </w:t>
      </w:r>
      <w:r w:rsidRPr="00F67DA0">
        <w:t xml:space="preserve">window: </w:t>
      </w:r>
      <w:r>
        <w:rPr>
          <w:noProof/>
        </w:rPr>
        <w:drawing>
          <wp:inline distT="0" distB="0" distL="0" distR="0" wp14:anchorId="1A8B5924" wp14:editId="6EE78142">
            <wp:extent cx="161925" cy="161925"/>
            <wp:effectExtent l="0" t="0" r="9525" b="9525"/>
            <wp:docPr id="80" name="Picture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7B7A1A1" w14:textId="3932D2AF" w:rsidR="00190EB9" w:rsidRDefault="00161176" w:rsidP="00EA2F28">
      <w:pPr>
        <w:pStyle w:val="Listenabsatz"/>
        <w:numPr>
          <w:ilvl w:val="0"/>
          <w:numId w:val="21"/>
        </w:numPr>
        <w:rPr>
          <w:lang w:val="en-GB"/>
        </w:rPr>
      </w:pPr>
      <w:r w:rsidRPr="00C32220">
        <w:rPr>
          <w:lang w:val="en-GB"/>
        </w:rPr>
        <w:t xml:space="preserve">Under </w:t>
      </w:r>
      <w:proofErr w:type="gramStart"/>
      <w:r w:rsidRPr="00CE6F00">
        <w:rPr>
          <w:b/>
          <w:lang w:val="en-GB"/>
        </w:rPr>
        <w:t>CMSIS</w:t>
      </w:r>
      <w:r w:rsidR="00C32220" w:rsidRPr="00CE6F00">
        <w:rPr>
          <w:b/>
          <w:lang w:val="en-GB"/>
        </w:rPr>
        <w:t>:</w:t>
      </w:r>
      <w:r w:rsidR="00190EB9" w:rsidRPr="00CE6F00">
        <w:rPr>
          <w:b/>
          <w:lang w:val="en-GB"/>
        </w:rPr>
        <w:t>RTOS</w:t>
      </w:r>
      <w:proofErr w:type="gramEnd"/>
      <w:r w:rsidR="004A62A0">
        <w:rPr>
          <w:b/>
          <w:lang w:val="en-GB"/>
        </w:rPr>
        <w:t>2</w:t>
      </w:r>
      <w:r w:rsidR="00190EB9" w:rsidRPr="00CE6F00">
        <w:rPr>
          <w:b/>
          <w:lang w:val="en-GB"/>
        </w:rPr>
        <w:t xml:space="preserve"> (API)</w:t>
      </w:r>
      <w:r w:rsidR="001A1858" w:rsidRPr="001A1858">
        <w:rPr>
          <w:bCs/>
          <w:lang w:val="en-GB"/>
        </w:rPr>
        <w:t>,</w:t>
      </w:r>
      <w:r w:rsidR="00190EB9" w:rsidRPr="00C32220">
        <w:rPr>
          <w:lang w:val="en-GB"/>
        </w:rPr>
        <w:t xml:space="preserve"> select </w:t>
      </w:r>
      <w:r w:rsidR="00190EB9" w:rsidRPr="00CE6F00">
        <w:rPr>
          <w:b/>
          <w:lang w:val="en-GB"/>
        </w:rPr>
        <w:t>Keil RTX</w:t>
      </w:r>
      <w:r w:rsidR="004A62A0">
        <w:rPr>
          <w:b/>
          <w:lang w:val="en-GB"/>
        </w:rPr>
        <w:t>5</w:t>
      </w:r>
      <w:r w:rsidR="00190EB9" w:rsidRPr="00C32220">
        <w:rPr>
          <w:lang w:val="en-GB"/>
        </w:rPr>
        <w:t xml:space="preserve"> </w:t>
      </w:r>
      <w:r w:rsidR="00EC6506">
        <w:rPr>
          <w:lang w:val="en-GB"/>
        </w:rPr>
        <w:t xml:space="preserve">with Variant </w:t>
      </w:r>
      <w:r w:rsidR="00EC6506" w:rsidRPr="00EC6506">
        <w:rPr>
          <w:b/>
          <w:bCs/>
          <w:lang w:val="en-GB"/>
        </w:rPr>
        <w:t>Source</w:t>
      </w:r>
      <w:r w:rsidR="00EC6506">
        <w:rPr>
          <w:lang w:val="en-GB"/>
        </w:rPr>
        <w:t xml:space="preserve"> </w:t>
      </w:r>
      <w:r w:rsidR="00190EB9" w:rsidRPr="00C32220">
        <w:rPr>
          <w:lang w:val="en-GB"/>
        </w:rPr>
        <w:t>as shown</w:t>
      </w:r>
      <w:r w:rsidR="0055240F" w:rsidRPr="00C32220">
        <w:rPr>
          <w:lang w:val="en-GB"/>
        </w:rPr>
        <w:t xml:space="preserve"> here</w:t>
      </w:r>
    </w:p>
    <w:p w14:paraId="6DC94788" w14:textId="08EB5912" w:rsidR="000312AF" w:rsidRPr="00C32220" w:rsidRDefault="000312AF" w:rsidP="00EA2F28">
      <w:pPr>
        <w:pStyle w:val="Listenabsatz"/>
        <w:numPr>
          <w:ilvl w:val="0"/>
          <w:numId w:val="21"/>
        </w:numPr>
        <w:rPr>
          <w:lang w:val="en-GB"/>
        </w:rPr>
      </w:pPr>
      <w:r>
        <w:rPr>
          <w:lang w:val="en-GB"/>
        </w:rPr>
        <w:t>Press OK</w:t>
      </w:r>
    </w:p>
    <w:p w14:paraId="29A52A1A" w14:textId="68179FB2" w:rsidR="00190EB9" w:rsidRPr="000312AF" w:rsidRDefault="00190EB9" w:rsidP="00EA2F28">
      <w:pPr>
        <w:pStyle w:val="Listenabsatz"/>
        <w:numPr>
          <w:ilvl w:val="0"/>
          <w:numId w:val="21"/>
        </w:numPr>
        <w:rPr>
          <w:i/>
          <w:iCs/>
          <w:lang w:val="en-GB"/>
        </w:rPr>
      </w:pPr>
      <w:r w:rsidRPr="00C32220">
        <w:rPr>
          <w:lang w:val="en-GB"/>
        </w:rPr>
        <w:t xml:space="preserve">In the </w:t>
      </w:r>
      <w:r w:rsidRPr="000312AF">
        <w:rPr>
          <w:i/>
          <w:iCs/>
          <w:lang w:val="en-GB"/>
        </w:rPr>
        <w:t>Project</w:t>
      </w:r>
      <w:r w:rsidRPr="00C32220">
        <w:rPr>
          <w:lang w:val="en-GB"/>
        </w:rPr>
        <w:t xml:space="preserve"> </w:t>
      </w:r>
      <w:r w:rsidR="000312AF">
        <w:rPr>
          <w:lang w:val="en-GB"/>
        </w:rPr>
        <w:t>w</w:t>
      </w:r>
      <w:r w:rsidRPr="00C32220">
        <w:rPr>
          <w:lang w:val="en-GB"/>
        </w:rPr>
        <w:t xml:space="preserve">indow, note </w:t>
      </w:r>
      <w:r w:rsidR="004A62A0">
        <w:rPr>
          <w:lang w:val="en-GB"/>
        </w:rPr>
        <w:t xml:space="preserve">that </w:t>
      </w:r>
      <w:r w:rsidR="00C32220">
        <w:rPr>
          <w:lang w:val="en-GB"/>
        </w:rPr>
        <w:t xml:space="preserve">new </w:t>
      </w:r>
      <w:r w:rsidRPr="00C32220">
        <w:rPr>
          <w:lang w:val="en-GB"/>
        </w:rPr>
        <w:t xml:space="preserve">files are added under </w:t>
      </w:r>
      <w:r w:rsidR="000312AF">
        <w:rPr>
          <w:lang w:val="en-GB"/>
        </w:rPr>
        <w:t xml:space="preserve">the </w:t>
      </w:r>
      <w:r w:rsidRPr="000312AF">
        <w:rPr>
          <w:i/>
          <w:iCs/>
          <w:lang w:val="en-GB"/>
        </w:rPr>
        <w:t>CMSIS</w:t>
      </w:r>
      <w:r w:rsidRPr="00C32220">
        <w:rPr>
          <w:lang w:val="en-GB"/>
        </w:rPr>
        <w:t xml:space="preserve"> heading</w:t>
      </w:r>
      <w:r w:rsidR="000312AF">
        <w:rPr>
          <w:lang w:val="en-GB"/>
        </w:rPr>
        <w:t xml:space="preserve"> – </w:t>
      </w:r>
      <w:proofErr w:type="gramStart"/>
      <w:r w:rsidR="000312AF">
        <w:rPr>
          <w:lang w:val="en-GB"/>
        </w:rPr>
        <w:t>e.g.</w:t>
      </w:r>
      <w:proofErr w:type="gramEnd"/>
      <w:r w:rsidR="00987ABA" w:rsidRPr="00C32220">
        <w:rPr>
          <w:lang w:val="en-GB"/>
        </w:rPr>
        <w:t xml:space="preserve"> </w:t>
      </w:r>
      <w:r w:rsidR="00C32220" w:rsidRPr="000312AF">
        <w:rPr>
          <w:i/>
          <w:iCs/>
          <w:lang w:val="en-GB"/>
        </w:rPr>
        <w:t>RTX_CM4</w:t>
      </w:r>
      <w:r w:rsidR="004A62A0" w:rsidRPr="000312AF">
        <w:rPr>
          <w:i/>
          <w:iCs/>
          <w:lang w:val="en-GB"/>
        </w:rPr>
        <w:t>F</w:t>
      </w:r>
      <w:r w:rsidR="00C32220" w:rsidRPr="000312AF">
        <w:rPr>
          <w:i/>
          <w:iCs/>
          <w:lang w:val="en-GB"/>
        </w:rPr>
        <w:t>.lib</w:t>
      </w:r>
      <w:r w:rsidR="004A62A0" w:rsidRPr="000312AF">
        <w:rPr>
          <w:i/>
          <w:iCs/>
          <w:lang w:val="en-GB"/>
        </w:rPr>
        <w:t xml:space="preserve">, </w:t>
      </w:r>
      <w:proofErr w:type="spellStart"/>
      <w:r w:rsidR="004A62A0" w:rsidRPr="000312AF">
        <w:rPr>
          <w:i/>
          <w:iCs/>
          <w:lang w:val="en-GB"/>
        </w:rPr>
        <w:t>rtx_lib.c</w:t>
      </w:r>
      <w:proofErr w:type="spellEnd"/>
      <w:r w:rsidR="004A62A0">
        <w:rPr>
          <w:lang w:val="en-GB"/>
        </w:rPr>
        <w:t xml:space="preserve">, </w:t>
      </w:r>
      <w:proofErr w:type="spellStart"/>
      <w:r w:rsidR="00C32220" w:rsidRPr="000312AF">
        <w:rPr>
          <w:i/>
          <w:iCs/>
          <w:lang w:val="en-GB"/>
        </w:rPr>
        <w:t>RTX_Conf</w:t>
      </w:r>
      <w:r w:rsidR="004A62A0" w:rsidRPr="000312AF">
        <w:rPr>
          <w:i/>
          <w:iCs/>
          <w:lang w:val="en-GB"/>
        </w:rPr>
        <w:t>ig.c</w:t>
      </w:r>
      <w:proofErr w:type="spellEnd"/>
      <w:r w:rsidR="004A62A0" w:rsidRPr="000312AF">
        <w:rPr>
          <w:i/>
          <w:iCs/>
          <w:lang w:val="en-GB"/>
        </w:rPr>
        <w:t xml:space="preserve"> </w:t>
      </w:r>
      <w:r w:rsidR="004A62A0" w:rsidRPr="000312AF">
        <w:rPr>
          <w:lang w:val="en-GB"/>
        </w:rPr>
        <w:t>and</w:t>
      </w:r>
      <w:r w:rsidR="004A62A0" w:rsidRPr="000312AF">
        <w:rPr>
          <w:i/>
          <w:iCs/>
          <w:lang w:val="en-GB"/>
        </w:rPr>
        <w:t xml:space="preserve"> </w:t>
      </w:r>
      <w:proofErr w:type="spellStart"/>
      <w:r w:rsidR="004A62A0" w:rsidRPr="000312AF">
        <w:rPr>
          <w:i/>
          <w:iCs/>
          <w:lang w:val="en-GB"/>
        </w:rPr>
        <w:t>RTX_Config.h</w:t>
      </w:r>
      <w:proofErr w:type="spellEnd"/>
    </w:p>
    <w:p w14:paraId="02AFF5A1" w14:textId="77777777" w:rsidR="00EB2C91" w:rsidRPr="00C32220" w:rsidRDefault="00EB2C91" w:rsidP="00EB2C91">
      <w:pPr>
        <w:pStyle w:val="Listenabsatz"/>
        <w:rPr>
          <w:lang w:val="en-GB"/>
        </w:rPr>
      </w:pPr>
    </w:p>
    <w:p w14:paraId="55EE1407" w14:textId="65875387" w:rsidR="004A62A0" w:rsidRDefault="00EB2C91" w:rsidP="001F79AF">
      <w:pPr>
        <w:rPr>
          <w:rStyle w:val="Fett"/>
        </w:rPr>
      </w:pPr>
      <w:r w:rsidRPr="00CE6F00">
        <w:rPr>
          <w:rStyle w:val="Fett"/>
        </w:rPr>
        <w:t xml:space="preserve">Add </w:t>
      </w:r>
      <w:r>
        <w:rPr>
          <w:rStyle w:val="Fett"/>
        </w:rPr>
        <w:t>a Thread Template</w:t>
      </w:r>
      <w:r w:rsidRPr="00CE6F00">
        <w:rPr>
          <w:rStyle w:val="Fett"/>
        </w:rPr>
        <w:t xml:space="preserve"> </w:t>
      </w:r>
    </w:p>
    <w:p w14:paraId="70AB857B" w14:textId="643C77BA" w:rsidR="00EB2C91" w:rsidRDefault="00EB2C91" w:rsidP="00EB2C91">
      <w:pPr>
        <w:pStyle w:val="Listenabsatz"/>
        <w:numPr>
          <w:ilvl w:val="0"/>
          <w:numId w:val="22"/>
        </w:numPr>
        <w:rPr>
          <w:lang w:val="en-GB"/>
        </w:rPr>
      </w:pPr>
      <w:r w:rsidRPr="00CE6F00">
        <w:rPr>
          <w:lang w:val="en-GB"/>
        </w:rPr>
        <w:t>In the Project window under Target 1, right</w:t>
      </w:r>
      <w:r w:rsidR="001A1858">
        <w:rPr>
          <w:lang w:val="en-GB"/>
        </w:rPr>
        <w:t>-</w:t>
      </w:r>
      <w:r w:rsidRPr="00CE6F00">
        <w:rPr>
          <w:lang w:val="en-GB"/>
        </w:rPr>
        <w:t xml:space="preserve">click </w:t>
      </w:r>
      <w:r w:rsidRPr="00CE6F00">
        <w:rPr>
          <w:b/>
          <w:lang w:val="en-GB"/>
        </w:rPr>
        <w:t>Source Group 1</w:t>
      </w:r>
      <w:r w:rsidRPr="00CE6F00">
        <w:rPr>
          <w:lang w:val="en-GB"/>
        </w:rPr>
        <w:t xml:space="preserve"> and select </w:t>
      </w:r>
      <w:r w:rsidRPr="00CE6F00">
        <w:rPr>
          <w:b/>
          <w:lang w:val="en-GB"/>
        </w:rPr>
        <w:t>Add New Item Group 'Source Group 1'</w:t>
      </w:r>
      <w:r>
        <w:rPr>
          <w:lang w:val="en-GB"/>
        </w:rPr>
        <w:t>…</w:t>
      </w:r>
    </w:p>
    <w:p w14:paraId="0BA3FC31" w14:textId="77777777" w:rsidR="00B677CF" w:rsidRDefault="00145278" w:rsidP="00145278">
      <w:pPr>
        <w:pStyle w:val="Listenabsatz"/>
        <w:numPr>
          <w:ilvl w:val="0"/>
          <w:numId w:val="22"/>
        </w:numPr>
        <w:rPr>
          <w:lang w:val="en-GB"/>
        </w:rPr>
      </w:pPr>
      <w:r w:rsidRPr="00CE6F00">
        <w:rPr>
          <w:lang w:val="en-GB"/>
        </w:rPr>
        <w:t xml:space="preserve">In the window that opens, select </w:t>
      </w:r>
      <w:r w:rsidRPr="00CE6F00">
        <w:rPr>
          <w:b/>
          <w:lang w:val="en-GB"/>
        </w:rPr>
        <w:t>User Code Template</w:t>
      </w:r>
      <w:r w:rsidRPr="00CE6F00">
        <w:rPr>
          <w:lang w:val="en-GB"/>
        </w:rPr>
        <w:t xml:space="preserve">. </w:t>
      </w:r>
    </w:p>
    <w:p w14:paraId="29749F2B" w14:textId="119E9417" w:rsidR="00145278" w:rsidRPr="00CE6F00" w:rsidRDefault="00145278" w:rsidP="00145278">
      <w:pPr>
        <w:pStyle w:val="Listenabsatz"/>
        <w:numPr>
          <w:ilvl w:val="0"/>
          <w:numId w:val="22"/>
        </w:numPr>
        <w:rPr>
          <w:lang w:val="en-GB"/>
        </w:rPr>
      </w:pPr>
      <w:r w:rsidRPr="00CE6F00">
        <w:rPr>
          <w:lang w:val="en-GB"/>
        </w:rPr>
        <w:t>Select</w:t>
      </w:r>
      <w:r w:rsidR="00B677CF">
        <w:rPr>
          <w:lang w:val="en-GB"/>
        </w:rPr>
        <w:t xml:space="preserve"> at the CMSIS component the</w:t>
      </w:r>
      <w:r w:rsidRPr="00CE6F00">
        <w:rPr>
          <w:lang w:val="en-GB"/>
        </w:rPr>
        <w:t xml:space="preserve"> </w:t>
      </w:r>
      <w:r w:rsidRPr="00CE6F00">
        <w:rPr>
          <w:b/>
          <w:lang w:val="en-GB"/>
        </w:rPr>
        <w:t>CMSIS-RTOS</w:t>
      </w:r>
      <w:r>
        <w:rPr>
          <w:b/>
          <w:lang w:val="en-GB"/>
        </w:rPr>
        <w:t>2</w:t>
      </w:r>
      <w:r w:rsidRPr="00CE6F00">
        <w:rPr>
          <w:b/>
          <w:lang w:val="en-GB"/>
        </w:rPr>
        <w:t xml:space="preserve"> </w:t>
      </w:r>
      <w:r>
        <w:rPr>
          <w:b/>
          <w:lang w:val="en-GB"/>
        </w:rPr>
        <w:t>Thread</w:t>
      </w:r>
      <w:r w:rsidRPr="00CE6F00">
        <w:rPr>
          <w:lang w:val="en-GB"/>
        </w:rPr>
        <w:t>.</w:t>
      </w:r>
    </w:p>
    <w:p w14:paraId="460E30D8" w14:textId="5B7DCA1E" w:rsidR="00145278" w:rsidRDefault="007848D4" w:rsidP="00130CFB">
      <w:pPr>
        <w:pStyle w:val="Listenabsatz"/>
        <w:numPr>
          <w:ilvl w:val="0"/>
          <w:numId w:val="22"/>
        </w:num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27520" behindDoc="1" locked="0" layoutInCell="1" allowOverlap="1" wp14:anchorId="559F3839" wp14:editId="6986F644">
            <wp:simplePos x="0" y="0"/>
            <wp:positionH relativeFrom="column">
              <wp:posOffset>4347399</wp:posOffset>
            </wp:positionH>
            <wp:positionV relativeFrom="paragraph">
              <wp:posOffset>2700</wp:posOffset>
            </wp:positionV>
            <wp:extent cx="2094865" cy="518795"/>
            <wp:effectExtent l="0" t="0" r="635" b="0"/>
            <wp:wrapTight wrapText="bothSides">
              <wp:wrapPolygon edited="0">
                <wp:start x="0" y="0"/>
                <wp:lineTo x="0" y="20622"/>
                <wp:lineTo x="21410" y="20622"/>
                <wp:lineTo x="21410" y="0"/>
                <wp:lineTo x="0" y="0"/>
              </wp:wrapPolygon>
            </wp:wrapTight>
            <wp:docPr id="1155" name="Grafik 115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" name="Grafik 1155" descr="Ein Bild, das Text enthält.&#10;&#10;Automatisch generierte Beschreibu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5278" w:rsidRPr="00CE6F00">
        <w:rPr>
          <w:lang w:val="en-GB"/>
        </w:rPr>
        <w:t xml:space="preserve">Click on </w:t>
      </w:r>
      <w:r w:rsidR="00145278" w:rsidRPr="00CE6F00">
        <w:rPr>
          <w:b/>
          <w:lang w:val="en-GB"/>
        </w:rPr>
        <w:t>Add</w:t>
      </w:r>
      <w:r w:rsidR="00145278" w:rsidRPr="00CE6F00">
        <w:rPr>
          <w:lang w:val="en-GB"/>
        </w:rPr>
        <w:t>. Note</w:t>
      </w:r>
      <w:r w:rsidR="001A1858">
        <w:rPr>
          <w:lang w:val="en-GB"/>
        </w:rPr>
        <w:t xml:space="preserve"> that</w:t>
      </w:r>
      <w:r w:rsidR="00145278" w:rsidRPr="00CE6F00">
        <w:rPr>
          <w:lang w:val="en-GB"/>
        </w:rPr>
        <w:t xml:space="preserve"> </w:t>
      </w:r>
      <w:proofErr w:type="spellStart"/>
      <w:r w:rsidR="00145278" w:rsidRPr="001A1858">
        <w:rPr>
          <w:i/>
          <w:iCs/>
          <w:lang w:val="en-GB"/>
        </w:rPr>
        <w:t>Thread.c</w:t>
      </w:r>
      <w:proofErr w:type="spellEnd"/>
      <w:r w:rsidR="00145278" w:rsidRPr="00CE6F00">
        <w:rPr>
          <w:lang w:val="en-GB"/>
        </w:rPr>
        <w:t xml:space="preserve"> is added to the Source Group 1 in the Project window.</w:t>
      </w:r>
    </w:p>
    <w:p w14:paraId="04622037" w14:textId="1A405765" w:rsidR="00130CFB" w:rsidRPr="00130CFB" w:rsidRDefault="00130CFB" w:rsidP="00130CFB">
      <w:pPr>
        <w:pStyle w:val="Listenabsatz"/>
        <w:numPr>
          <w:ilvl w:val="0"/>
          <w:numId w:val="22"/>
        </w:numPr>
        <w:rPr>
          <w:lang w:val="en-GB"/>
        </w:rPr>
      </w:pPr>
      <w:r>
        <w:rPr>
          <w:lang w:val="en-GB"/>
        </w:rPr>
        <w:t xml:space="preserve">In </w:t>
      </w:r>
      <w:proofErr w:type="spellStart"/>
      <w:r w:rsidRPr="00B677CF">
        <w:rPr>
          <w:i/>
          <w:iCs/>
          <w:lang w:val="en-GB"/>
        </w:rPr>
        <w:t>main.c</w:t>
      </w:r>
      <w:proofErr w:type="spellEnd"/>
      <w:r>
        <w:rPr>
          <w:lang w:val="en-GB"/>
        </w:rPr>
        <w:t xml:space="preserve"> near line 79</w:t>
      </w:r>
      <w:r w:rsidR="001A1858">
        <w:rPr>
          <w:lang w:val="en-GB"/>
        </w:rPr>
        <w:t>,</w:t>
      </w:r>
      <w:r>
        <w:rPr>
          <w:lang w:val="en-GB"/>
        </w:rPr>
        <w:t xml:space="preserve"> enter </w:t>
      </w:r>
      <w:r w:rsidRPr="00130CFB">
        <w:rPr>
          <w:rFonts w:ascii="Courier New" w:hAnsi="Courier New" w:cs="Courier New"/>
          <w:b/>
          <w:bCs/>
          <w:lang w:val="en-GB"/>
        </w:rPr>
        <w:t xml:space="preserve">extern </w:t>
      </w:r>
      <w:r w:rsidR="000312AF">
        <w:rPr>
          <w:rFonts w:ascii="Courier New" w:hAnsi="Courier New" w:cs="Courier New"/>
          <w:b/>
          <w:bCs/>
          <w:lang w:val="en-GB"/>
        </w:rPr>
        <w:t>int</w:t>
      </w:r>
      <w:r w:rsidRPr="00130CFB">
        <w:rPr>
          <w:rFonts w:ascii="Courier New" w:hAnsi="Courier New" w:cs="Courier New"/>
          <w:b/>
          <w:bCs/>
          <w:lang w:val="en-GB"/>
        </w:rPr>
        <w:t xml:space="preserve"> </w:t>
      </w:r>
      <w:proofErr w:type="spellStart"/>
      <w:r w:rsidRPr="00130CFB">
        <w:rPr>
          <w:rFonts w:ascii="Courier New" w:hAnsi="Courier New" w:cs="Courier New"/>
          <w:b/>
          <w:bCs/>
          <w:lang w:val="en-GB"/>
        </w:rPr>
        <w:t>Init_Thread</w:t>
      </w:r>
      <w:proofErr w:type="spellEnd"/>
      <w:r w:rsidRPr="00130CFB">
        <w:rPr>
          <w:rFonts w:ascii="Courier New" w:hAnsi="Courier New" w:cs="Courier New"/>
          <w:b/>
          <w:bCs/>
          <w:lang w:val="en-GB"/>
        </w:rPr>
        <w:t>(void</w:t>
      </w:r>
      <w:proofErr w:type="gramStart"/>
      <w:r w:rsidR="00B677CF">
        <w:rPr>
          <w:rFonts w:ascii="Courier New" w:hAnsi="Courier New" w:cs="Courier New"/>
          <w:b/>
          <w:bCs/>
          <w:lang w:val="en-GB"/>
        </w:rPr>
        <w:t>)</w:t>
      </w:r>
      <w:r w:rsidRPr="00130CFB">
        <w:rPr>
          <w:rFonts w:ascii="Courier New" w:hAnsi="Courier New" w:cs="Courier New"/>
          <w:b/>
          <w:bCs/>
          <w:lang w:val="en-GB"/>
        </w:rPr>
        <w:t>;</w:t>
      </w:r>
      <w:proofErr w:type="gramEnd"/>
    </w:p>
    <w:p w14:paraId="5FBDE936" w14:textId="0A2A2F07" w:rsidR="007848D4" w:rsidRPr="007848D4" w:rsidRDefault="00130CFB" w:rsidP="007848D4">
      <w:pPr>
        <w:pStyle w:val="Listenabsatz"/>
        <w:numPr>
          <w:ilvl w:val="0"/>
          <w:numId w:val="22"/>
        </w:numPr>
        <w:rPr>
          <w:lang w:val="en-GB"/>
        </w:rPr>
      </w:pPr>
      <w:r>
        <w:rPr>
          <w:lang w:val="en-GB"/>
        </w:rPr>
        <w:t xml:space="preserve">and </w:t>
      </w:r>
      <w:r w:rsidR="00CB071B">
        <w:rPr>
          <w:lang w:val="en-GB"/>
        </w:rPr>
        <w:t xml:space="preserve">after </w:t>
      </w:r>
      <w:r w:rsidR="00CB071B" w:rsidRPr="000312AF">
        <w:rPr>
          <w:i/>
          <w:iCs/>
          <w:color w:val="00B050"/>
          <w:lang w:val="en-GB"/>
        </w:rPr>
        <w:t>/* Add your application code here */</w:t>
      </w:r>
      <w:r w:rsidR="00CB071B" w:rsidRPr="000312AF">
        <w:rPr>
          <w:color w:val="00B050"/>
          <w:lang w:val="en-GB"/>
        </w:rPr>
        <w:t xml:space="preserve"> </w:t>
      </w:r>
      <w:r w:rsidR="00CB071B">
        <w:rPr>
          <w:lang w:val="en-GB"/>
        </w:rPr>
        <w:t xml:space="preserve">enter </w:t>
      </w:r>
      <w:proofErr w:type="spellStart"/>
      <w:r w:rsidR="00CB071B" w:rsidRPr="00CB071B">
        <w:rPr>
          <w:rFonts w:ascii="Courier New" w:hAnsi="Courier New" w:cs="Courier New"/>
          <w:b/>
          <w:bCs/>
          <w:lang w:val="en-GB"/>
        </w:rPr>
        <w:t>Init_</w:t>
      </w:r>
      <w:proofErr w:type="gramStart"/>
      <w:r w:rsidR="00CB071B" w:rsidRPr="00CB071B">
        <w:rPr>
          <w:rFonts w:ascii="Courier New" w:hAnsi="Courier New" w:cs="Courier New"/>
          <w:b/>
          <w:bCs/>
          <w:lang w:val="en-GB"/>
        </w:rPr>
        <w:t>Thread</w:t>
      </w:r>
      <w:proofErr w:type="spellEnd"/>
      <w:r w:rsidR="00CB071B" w:rsidRPr="00CB071B">
        <w:rPr>
          <w:rFonts w:ascii="Courier New" w:hAnsi="Courier New" w:cs="Courier New"/>
          <w:b/>
          <w:bCs/>
          <w:lang w:val="en-GB"/>
        </w:rPr>
        <w:t>(</w:t>
      </w:r>
      <w:proofErr w:type="gramEnd"/>
      <w:r w:rsidR="00CB071B" w:rsidRPr="00CB071B">
        <w:rPr>
          <w:rFonts w:ascii="Courier New" w:hAnsi="Courier New" w:cs="Courier New"/>
          <w:b/>
          <w:bCs/>
          <w:lang w:val="en-GB"/>
        </w:rPr>
        <w:t>);</w:t>
      </w:r>
    </w:p>
    <w:p w14:paraId="139C5D14" w14:textId="77777777" w:rsidR="00EB2C91" w:rsidRPr="00EB2C91" w:rsidRDefault="00EB2C91" w:rsidP="001F79AF">
      <w:pPr>
        <w:rPr>
          <w:rStyle w:val="Fett"/>
          <w:lang w:val="en-GB"/>
        </w:rPr>
      </w:pPr>
    </w:p>
    <w:p w14:paraId="2F7479CA" w14:textId="092B1C6C" w:rsidR="001F79AF" w:rsidRPr="00CE6F00" w:rsidRDefault="001F79AF" w:rsidP="001F79AF">
      <w:pPr>
        <w:rPr>
          <w:rStyle w:val="Fett"/>
        </w:rPr>
      </w:pPr>
      <w:r w:rsidRPr="00CE6F00">
        <w:rPr>
          <w:rStyle w:val="Fett"/>
        </w:rPr>
        <w:t xml:space="preserve">Add the </w:t>
      </w:r>
      <w:proofErr w:type="spellStart"/>
      <w:r w:rsidRPr="00CE6F00">
        <w:rPr>
          <w:rStyle w:val="Fett"/>
        </w:rPr>
        <w:t>Timer.c</w:t>
      </w:r>
      <w:proofErr w:type="spellEnd"/>
      <w:r w:rsidRPr="00CE6F00">
        <w:rPr>
          <w:rStyle w:val="Fett"/>
        </w:rPr>
        <w:t xml:space="preserve"> source file</w:t>
      </w:r>
      <w:r w:rsidR="007E6017" w:rsidRPr="00CE6F00">
        <w:rPr>
          <w:rStyle w:val="Fett"/>
        </w:rPr>
        <w:t xml:space="preserve"> and add Timer Initialization Function Call</w:t>
      </w:r>
      <w:r w:rsidRPr="00CE6F00">
        <w:rPr>
          <w:rStyle w:val="Fett"/>
        </w:rPr>
        <w:t>:</w:t>
      </w:r>
    </w:p>
    <w:p w14:paraId="2270F6A1" w14:textId="6F308224" w:rsidR="001F79AF" w:rsidRPr="00145278" w:rsidRDefault="001F79AF" w:rsidP="00145278">
      <w:pPr>
        <w:pStyle w:val="Listenabsatz"/>
        <w:numPr>
          <w:ilvl w:val="0"/>
          <w:numId w:val="72"/>
        </w:numPr>
        <w:rPr>
          <w:lang w:val="en-GB"/>
        </w:rPr>
      </w:pPr>
      <w:r w:rsidRPr="00145278">
        <w:rPr>
          <w:lang w:val="en-GB"/>
        </w:rPr>
        <w:t>In the Project window under Target 1, right</w:t>
      </w:r>
      <w:r w:rsidR="001A1858">
        <w:rPr>
          <w:lang w:val="en-GB"/>
        </w:rPr>
        <w:t>-</w:t>
      </w:r>
      <w:r w:rsidRPr="00145278">
        <w:rPr>
          <w:lang w:val="en-GB"/>
        </w:rPr>
        <w:t xml:space="preserve">click </w:t>
      </w:r>
      <w:r w:rsidR="00BF35FC" w:rsidRPr="00145278">
        <w:rPr>
          <w:b/>
          <w:lang w:val="en-GB"/>
        </w:rPr>
        <w:t>Source Group 1</w:t>
      </w:r>
      <w:r w:rsidRPr="00145278">
        <w:rPr>
          <w:lang w:val="en-GB"/>
        </w:rPr>
        <w:t xml:space="preserve"> and select </w:t>
      </w:r>
      <w:r w:rsidR="0055240F" w:rsidRPr="00145278">
        <w:rPr>
          <w:b/>
          <w:lang w:val="en-GB"/>
        </w:rPr>
        <w:t xml:space="preserve">Add </w:t>
      </w:r>
      <w:r w:rsidR="00BF35FC" w:rsidRPr="00145278">
        <w:rPr>
          <w:b/>
          <w:lang w:val="en-GB"/>
        </w:rPr>
        <w:t>Ne</w:t>
      </w:r>
      <w:r w:rsidRPr="00145278">
        <w:rPr>
          <w:b/>
          <w:lang w:val="en-GB"/>
        </w:rPr>
        <w:t xml:space="preserve">w Item Group </w:t>
      </w:r>
      <w:r w:rsidR="007E6017" w:rsidRPr="00145278">
        <w:rPr>
          <w:b/>
          <w:lang w:val="en-GB"/>
        </w:rPr>
        <w:t>'</w:t>
      </w:r>
      <w:r w:rsidRPr="00145278">
        <w:rPr>
          <w:b/>
          <w:lang w:val="en-GB"/>
        </w:rPr>
        <w:t xml:space="preserve">Source </w:t>
      </w:r>
      <w:r w:rsidR="0055240F" w:rsidRPr="00145278">
        <w:rPr>
          <w:b/>
          <w:lang w:val="en-GB"/>
        </w:rPr>
        <w:t xml:space="preserve">Group </w:t>
      </w:r>
      <w:r w:rsidRPr="00145278">
        <w:rPr>
          <w:b/>
          <w:lang w:val="en-GB"/>
        </w:rPr>
        <w:t>1</w:t>
      </w:r>
      <w:r w:rsidR="007E6017" w:rsidRPr="00145278">
        <w:rPr>
          <w:b/>
          <w:lang w:val="en-GB"/>
        </w:rPr>
        <w:t>'</w:t>
      </w:r>
      <w:r w:rsidR="00CE6F00" w:rsidRPr="00145278">
        <w:rPr>
          <w:lang w:val="en-GB"/>
        </w:rPr>
        <w:t>…</w:t>
      </w:r>
    </w:p>
    <w:p w14:paraId="62B23376" w14:textId="73B93110" w:rsidR="00BF35FC" w:rsidRPr="00145278" w:rsidRDefault="001F79AF" w:rsidP="00145278">
      <w:pPr>
        <w:pStyle w:val="Listenabsatz"/>
        <w:numPr>
          <w:ilvl w:val="0"/>
          <w:numId w:val="72"/>
        </w:numPr>
        <w:rPr>
          <w:lang w:val="en-GB"/>
        </w:rPr>
      </w:pPr>
      <w:r w:rsidRPr="00145278">
        <w:rPr>
          <w:lang w:val="en-GB"/>
        </w:rPr>
        <w:t xml:space="preserve">In the window that opens, select </w:t>
      </w:r>
      <w:r w:rsidR="007E6017" w:rsidRPr="00145278">
        <w:rPr>
          <w:b/>
          <w:lang w:val="en-GB"/>
        </w:rPr>
        <w:t>User Code Template</w:t>
      </w:r>
      <w:r w:rsidR="007E6017" w:rsidRPr="00145278">
        <w:rPr>
          <w:lang w:val="en-GB"/>
        </w:rPr>
        <w:t>.</w:t>
      </w:r>
      <w:r w:rsidR="00A85784" w:rsidRPr="00145278">
        <w:rPr>
          <w:lang w:val="en-GB"/>
        </w:rPr>
        <w:t xml:space="preserve"> </w:t>
      </w:r>
      <w:r w:rsidR="007E6017" w:rsidRPr="00145278">
        <w:rPr>
          <w:lang w:val="en-GB"/>
        </w:rPr>
        <w:t>S</w:t>
      </w:r>
      <w:r w:rsidRPr="00145278">
        <w:rPr>
          <w:lang w:val="en-GB"/>
        </w:rPr>
        <w:t xml:space="preserve">elect </w:t>
      </w:r>
      <w:r w:rsidR="00BF35FC" w:rsidRPr="00145278">
        <w:rPr>
          <w:b/>
          <w:lang w:val="en-GB"/>
        </w:rPr>
        <w:t>CMSIS-RTOS</w:t>
      </w:r>
      <w:r w:rsidR="00E356E1" w:rsidRPr="00145278">
        <w:rPr>
          <w:b/>
          <w:lang w:val="en-GB"/>
        </w:rPr>
        <w:t>2</w:t>
      </w:r>
      <w:r w:rsidR="00BF35FC" w:rsidRPr="00145278">
        <w:rPr>
          <w:b/>
          <w:lang w:val="en-GB"/>
        </w:rPr>
        <w:t xml:space="preserve"> Timer</w:t>
      </w:r>
      <w:r w:rsidRPr="00145278">
        <w:rPr>
          <w:lang w:val="en-GB"/>
        </w:rPr>
        <w:t>.</w:t>
      </w:r>
    </w:p>
    <w:p w14:paraId="696D1FD0" w14:textId="7A7D30AC" w:rsidR="001F79AF" w:rsidRPr="00CE6F00" w:rsidRDefault="001F79AF" w:rsidP="00145278">
      <w:pPr>
        <w:pStyle w:val="Listenabsatz"/>
        <w:numPr>
          <w:ilvl w:val="0"/>
          <w:numId w:val="72"/>
        </w:numPr>
        <w:rPr>
          <w:lang w:val="en-GB"/>
        </w:rPr>
      </w:pPr>
      <w:r w:rsidRPr="00CE6F00">
        <w:rPr>
          <w:lang w:val="en-GB"/>
        </w:rPr>
        <w:t xml:space="preserve">Click on </w:t>
      </w:r>
      <w:r w:rsidRPr="00CE6F00">
        <w:rPr>
          <w:b/>
          <w:lang w:val="en-GB"/>
        </w:rPr>
        <w:t>Add</w:t>
      </w:r>
      <w:r w:rsidRPr="00CE6F00">
        <w:rPr>
          <w:lang w:val="en-GB"/>
        </w:rPr>
        <w:t>.</w:t>
      </w:r>
      <w:r w:rsidR="00A85784" w:rsidRPr="00CE6F00">
        <w:rPr>
          <w:lang w:val="en-GB"/>
        </w:rPr>
        <w:t xml:space="preserve"> </w:t>
      </w:r>
      <w:r w:rsidRPr="00CE6F00">
        <w:rPr>
          <w:lang w:val="en-GB"/>
        </w:rPr>
        <w:t>Note</w:t>
      </w:r>
      <w:r w:rsidRPr="00152A0F">
        <w:rPr>
          <w:i/>
          <w:iCs/>
          <w:lang w:val="en-GB"/>
        </w:rPr>
        <w:t xml:space="preserve"> </w:t>
      </w:r>
      <w:proofErr w:type="spellStart"/>
      <w:r w:rsidRPr="00152A0F">
        <w:rPr>
          <w:i/>
          <w:iCs/>
          <w:lang w:val="en-GB"/>
        </w:rPr>
        <w:t>Timer.c</w:t>
      </w:r>
      <w:proofErr w:type="spellEnd"/>
      <w:r w:rsidRPr="00152A0F">
        <w:rPr>
          <w:i/>
          <w:iCs/>
          <w:lang w:val="en-GB"/>
        </w:rPr>
        <w:t xml:space="preserve"> </w:t>
      </w:r>
      <w:r w:rsidRPr="00CE6F00">
        <w:rPr>
          <w:lang w:val="en-GB"/>
        </w:rPr>
        <w:t>is added to the Source Group 1 in the Project window.</w:t>
      </w:r>
    </w:p>
    <w:p w14:paraId="7F3C717A" w14:textId="24857EA7" w:rsidR="00CE6F00" w:rsidRPr="00CE6F00" w:rsidRDefault="00152A0F" w:rsidP="00145278">
      <w:pPr>
        <w:pStyle w:val="Listenabsatz"/>
        <w:numPr>
          <w:ilvl w:val="0"/>
          <w:numId w:val="72"/>
        </w:numPr>
      </w:pPr>
      <w:r>
        <w:rPr>
          <w:noProof/>
          <w:lang w:val="en-GB"/>
        </w:rPr>
        <w:drawing>
          <wp:anchor distT="0" distB="0" distL="114300" distR="114300" simplePos="0" relativeHeight="251651072" behindDoc="1" locked="0" layoutInCell="1" allowOverlap="1" wp14:anchorId="30662979" wp14:editId="63C65F2B">
            <wp:simplePos x="0" y="0"/>
            <wp:positionH relativeFrom="column">
              <wp:posOffset>4524215</wp:posOffset>
            </wp:positionH>
            <wp:positionV relativeFrom="paragraph">
              <wp:posOffset>76417</wp:posOffset>
            </wp:positionV>
            <wp:extent cx="1797685" cy="817880"/>
            <wp:effectExtent l="0" t="0" r="0" b="1270"/>
            <wp:wrapTight wrapText="bothSides">
              <wp:wrapPolygon edited="0">
                <wp:start x="0" y="0"/>
                <wp:lineTo x="0" y="21130"/>
                <wp:lineTo x="21287" y="21130"/>
                <wp:lineTo x="21287" y="0"/>
                <wp:lineTo x="0" y="0"/>
              </wp:wrapPolygon>
            </wp:wrapTight>
            <wp:docPr id="1174" name="Grafik 117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" name="Grafik 1174" descr="Ein Bild, das Text enthält.&#10;&#10;Automatisch generierte Beschreibu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685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9AF" w:rsidRPr="00CE6F00">
        <w:rPr>
          <w:lang w:val="en-GB"/>
        </w:rPr>
        <w:t xml:space="preserve">In </w:t>
      </w:r>
      <w:proofErr w:type="spellStart"/>
      <w:r>
        <w:rPr>
          <w:b/>
          <w:bCs/>
          <w:lang w:val="en-GB"/>
        </w:rPr>
        <w:t>Thread</w:t>
      </w:r>
      <w:r w:rsidR="001F79AF" w:rsidRPr="000E7A10">
        <w:rPr>
          <w:b/>
          <w:bCs/>
          <w:lang w:val="en-GB"/>
        </w:rPr>
        <w:t>.c</w:t>
      </w:r>
      <w:proofErr w:type="spellEnd"/>
      <w:r w:rsidR="00A85784" w:rsidRPr="00CE6F00">
        <w:rPr>
          <w:lang w:val="en-GB"/>
        </w:rPr>
        <w:t xml:space="preserve"> </w:t>
      </w:r>
      <w:r w:rsidR="0055240F" w:rsidRPr="00CE6F00">
        <w:rPr>
          <w:lang w:val="en-GB"/>
        </w:rPr>
        <w:t xml:space="preserve">near line </w:t>
      </w:r>
      <w:r>
        <w:rPr>
          <w:lang w:val="en-GB"/>
        </w:rPr>
        <w:t>10</w:t>
      </w:r>
      <w:r w:rsidR="0055240F" w:rsidRPr="00CE6F00">
        <w:rPr>
          <w:lang w:val="en-GB"/>
        </w:rPr>
        <w:t>, add this line:</w:t>
      </w:r>
      <w:r w:rsidR="00CE6F00" w:rsidRPr="00CE6F00">
        <w:rPr>
          <w:lang w:val="en-GB"/>
        </w:rPr>
        <w:t xml:space="preserve"> </w:t>
      </w:r>
      <w:r w:rsidR="00CE6F00" w:rsidRPr="00CE6F00">
        <w:rPr>
          <w:rStyle w:val="CodeChar"/>
          <w:lang w:val="en-GB"/>
        </w:rPr>
        <w:t xml:space="preserve">extern </w:t>
      </w:r>
      <w:r w:rsidR="000312AF">
        <w:rPr>
          <w:rStyle w:val="CodeChar"/>
          <w:lang w:val="en-GB"/>
        </w:rPr>
        <w:t>int</w:t>
      </w:r>
      <w:r w:rsidR="00CE6F00" w:rsidRPr="00CE6F00">
        <w:rPr>
          <w:rStyle w:val="CodeChar"/>
          <w:lang w:val="en-GB"/>
        </w:rPr>
        <w:t xml:space="preserve"> </w:t>
      </w:r>
      <w:proofErr w:type="spellStart"/>
      <w:r w:rsidR="00CE6F00" w:rsidRPr="00CE6F00">
        <w:rPr>
          <w:rStyle w:val="CodeChar"/>
          <w:lang w:val="en-GB"/>
        </w:rPr>
        <w:t>Init_Timers</w:t>
      </w:r>
      <w:proofErr w:type="spellEnd"/>
      <w:r w:rsidR="00CE6F00" w:rsidRPr="00CE6F00">
        <w:rPr>
          <w:rStyle w:val="CodeChar"/>
          <w:lang w:val="en-GB"/>
        </w:rPr>
        <w:t>(void</w:t>
      </w:r>
      <w:proofErr w:type="gramStart"/>
      <w:r w:rsidR="00CE6F00" w:rsidRPr="00CE6F00">
        <w:rPr>
          <w:rStyle w:val="CodeChar"/>
          <w:lang w:val="en-GB"/>
        </w:rPr>
        <w:t>);</w:t>
      </w:r>
      <w:proofErr w:type="gramEnd"/>
    </w:p>
    <w:p w14:paraId="4CDA4DBB" w14:textId="2A32E94C" w:rsidR="00724F25" w:rsidRDefault="000E7A10" w:rsidP="00145278">
      <w:pPr>
        <w:pStyle w:val="Listenabsatz"/>
        <w:numPr>
          <w:ilvl w:val="0"/>
          <w:numId w:val="72"/>
        </w:numPr>
      </w:pPr>
      <w:r>
        <w:rPr>
          <w:lang w:val="en-GB"/>
        </w:rPr>
        <w:t xml:space="preserve">…and </w:t>
      </w:r>
      <w:r w:rsidR="00F432A8">
        <w:rPr>
          <w:lang w:val="en-GB"/>
        </w:rPr>
        <w:t xml:space="preserve">in </w:t>
      </w:r>
      <w:r w:rsidR="00152A0F">
        <w:rPr>
          <w:lang w:val="en-GB"/>
        </w:rPr>
        <w:t xml:space="preserve">function </w:t>
      </w:r>
      <w:proofErr w:type="gramStart"/>
      <w:r w:rsidR="000312AF" w:rsidRPr="000312AF">
        <w:rPr>
          <w:i/>
          <w:iCs/>
          <w:lang w:val="en-GB"/>
        </w:rPr>
        <w:t>Thread</w:t>
      </w:r>
      <w:r w:rsidRPr="000312AF">
        <w:rPr>
          <w:i/>
          <w:iCs/>
          <w:lang w:val="en-GB"/>
        </w:rPr>
        <w:t>(</w:t>
      </w:r>
      <w:proofErr w:type="gramEnd"/>
      <w:r w:rsidRPr="000312AF">
        <w:rPr>
          <w:i/>
          <w:iCs/>
          <w:lang w:val="en-GB"/>
        </w:rPr>
        <w:t>)</w:t>
      </w:r>
      <w:r w:rsidR="00E170D9" w:rsidRPr="00CE6F00">
        <w:rPr>
          <w:lang w:val="en-GB"/>
        </w:rPr>
        <w:t xml:space="preserve"> add</w:t>
      </w:r>
      <w:r w:rsidR="00CE6F00">
        <w:rPr>
          <w:lang w:val="en-GB"/>
        </w:rPr>
        <w:t xml:space="preserve"> </w:t>
      </w:r>
      <w:proofErr w:type="spellStart"/>
      <w:r w:rsidR="00CE6F00" w:rsidRPr="00CE6F00">
        <w:rPr>
          <w:rStyle w:val="CodeChar"/>
          <w:lang w:val="en-GB"/>
        </w:rPr>
        <w:t>Init_Timers</w:t>
      </w:r>
      <w:proofErr w:type="spellEnd"/>
      <w:r w:rsidR="00CE6F00" w:rsidRPr="00CE6F00">
        <w:rPr>
          <w:rStyle w:val="CodeChar"/>
          <w:lang w:val="en-GB"/>
        </w:rPr>
        <w:t>();</w:t>
      </w:r>
      <w:r w:rsidR="00CE6F00">
        <w:rPr>
          <w:lang w:val="en-GB"/>
        </w:rPr>
        <w:br/>
      </w:r>
      <w:proofErr w:type="spellStart"/>
      <w:r w:rsidR="00724F25" w:rsidRPr="000312AF">
        <w:rPr>
          <w:i/>
          <w:iCs/>
        </w:rPr>
        <w:t>Init_Timers</w:t>
      </w:r>
      <w:proofErr w:type="spellEnd"/>
      <w:r w:rsidR="000312AF">
        <w:rPr>
          <w:i/>
          <w:iCs/>
        </w:rPr>
        <w:t>()</w:t>
      </w:r>
      <w:r w:rsidR="00724F25">
        <w:t xml:space="preserve"> creates two timers:</w:t>
      </w:r>
      <w:r w:rsidR="00A85784">
        <w:t xml:space="preserve"> </w:t>
      </w:r>
      <w:r w:rsidR="00724F25" w:rsidRPr="001A1858">
        <w:rPr>
          <w:i/>
          <w:iCs/>
        </w:rPr>
        <w:t>Timer1</w:t>
      </w:r>
      <w:r w:rsidR="00724F25">
        <w:t xml:space="preserve"> (a one-shot) and </w:t>
      </w:r>
      <w:r w:rsidR="00724F25" w:rsidRPr="001A1858">
        <w:rPr>
          <w:i/>
          <w:iCs/>
        </w:rPr>
        <w:t>Timer2</w:t>
      </w:r>
      <w:r w:rsidR="001A1858">
        <w:t>,</w:t>
      </w:r>
      <w:r w:rsidR="00724F25">
        <w:t xml:space="preserve"> which is a 1</w:t>
      </w:r>
      <w:r w:rsidR="001A1858">
        <w:t>-</w:t>
      </w:r>
      <w:r w:rsidR="00724F25">
        <w:t>second periodic timer.</w:t>
      </w:r>
      <w:r w:rsidR="00A85784">
        <w:t xml:space="preserve"> </w:t>
      </w:r>
      <w:r w:rsidR="00724F25">
        <w:t>Timer2 calls a callback function.</w:t>
      </w:r>
    </w:p>
    <w:p w14:paraId="6DE4D4E0" w14:textId="6F3377BD" w:rsidR="001F79AF" w:rsidRDefault="001F79AF" w:rsidP="00145278">
      <w:pPr>
        <w:pStyle w:val="Listenabsatz"/>
        <w:numPr>
          <w:ilvl w:val="0"/>
          <w:numId w:val="72"/>
        </w:numPr>
      </w:pPr>
      <w:r>
        <w:t xml:space="preserve">Select </w:t>
      </w:r>
      <w:r w:rsidRPr="00811F54">
        <w:rPr>
          <w:b/>
        </w:rPr>
        <w:t>File</w:t>
      </w:r>
      <w:r w:rsidR="00811F54" w:rsidRPr="00811F54">
        <w:rPr>
          <w:b/>
        </w:rPr>
        <w:t xml:space="preserve"> </w:t>
      </w:r>
      <w:r w:rsidR="00811F54" w:rsidRPr="00811F54">
        <w:rPr>
          <w:b/>
        </w:rPr>
        <w:sym w:font="Wingdings" w:char="F0E0"/>
      </w:r>
      <w:r w:rsidR="00811F54" w:rsidRPr="00811F54">
        <w:rPr>
          <w:b/>
        </w:rPr>
        <w:t xml:space="preserve"> </w:t>
      </w:r>
      <w:r w:rsidRPr="00811F54">
        <w:rPr>
          <w:b/>
        </w:rPr>
        <w:t>Save All</w:t>
      </w:r>
      <w:r>
        <w:t xml:space="preserve"> or</w:t>
      </w:r>
      <w:r w:rsidR="00A85784">
        <w:t xml:space="preserve"> </w:t>
      </w:r>
      <w:r>
        <w:rPr>
          <w:noProof/>
        </w:rPr>
        <w:drawing>
          <wp:inline distT="0" distB="0" distL="0" distR="0" wp14:anchorId="25BC9493" wp14:editId="4E9C8D90">
            <wp:extent cx="200025" cy="200025"/>
            <wp:effectExtent l="0" t="0" r="9525" b="9525"/>
            <wp:docPr id="31" name="Picture 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7EC77C53" w14:textId="10F6D45E" w:rsidR="001F79AF" w:rsidRPr="00CE6F00" w:rsidRDefault="001F79AF" w:rsidP="00145278">
      <w:pPr>
        <w:pStyle w:val="Listenabsatz"/>
        <w:numPr>
          <w:ilvl w:val="0"/>
          <w:numId w:val="72"/>
        </w:numPr>
        <w:rPr>
          <w:lang w:val="en-GB"/>
        </w:rPr>
      </w:pPr>
      <w:r>
        <w:t xml:space="preserve">Compile the project source files by clicking on the Rebuild icon </w:t>
      </w:r>
      <w:r>
        <w:rPr>
          <w:noProof/>
        </w:rPr>
        <w:drawing>
          <wp:inline distT="0" distB="0" distL="0" distR="0" wp14:anchorId="66EFB60F" wp14:editId="15285B1B">
            <wp:extent cx="228600" cy="219075"/>
            <wp:effectExtent l="0" t="0" r="0" b="9525"/>
            <wp:docPr id="1152" name="Picture 4" descr="bu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uil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F54">
        <w:t>.</w:t>
      </w:r>
      <w:r w:rsidR="0055240F">
        <w:t xml:space="preserve"> There will be no errors or warnings</w:t>
      </w:r>
      <w:r w:rsidR="00987ABA">
        <w:t xml:space="preserve"> in the Build Output window</w:t>
      </w:r>
      <w:r w:rsidR="0055240F">
        <w:t>.</w:t>
      </w:r>
      <w:r w:rsidR="00A85784">
        <w:t xml:space="preserve"> </w:t>
      </w:r>
      <w:r w:rsidR="005553F5">
        <w:t>If there are any errors or warnings, please correct them before continuing.</w:t>
      </w:r>
    </w:p>
    <w:p w14:paraId="45F96C2C" w14:textId="77777777" w:rsidR="00E170D9" w:rsidRPr="00811F54" w:rsidRDefault="00E170D9" w:rsidP="00E170D9">
      <w:pPr>
        <w:rPr>
          <w:rStyle w:val="Fett"/>
        </w:rPr>
      </w:pPr>
      <w:r w:rsidRPr="00811F54">
        <w:rPr>
          <w:rStyle w:val="Fett"/>
        </w:rPr>
        <w:t>Demonstrating the Timer is Working:</w:t>
      </w:r>
    </w:p>
    <w:p w14:paraId="0CB79CBE" w14:textId="77777777" w:rsidR="00F711F2" w:rsidRPr="00811F54" w:rsidRDefault="00F711F2" w:rsidP="00EA2F28">
      <w:pPr>
        <w:pStyle w:val="Listenabsatz"/>
        <w:numPr>
          <w:ilvl w:val="0"/>
          <w:numId w:val="23"/>
        </w:numPr>
        <w:rPr>
          <w:lang w:val="en-GB"/>
        </w:rPr>
      </w:pPr>
      <w:r w:rsidRPr="00811F54">
        <w:rPr>
          <w:lang w:val="en-GB"/>
        </w:rPr>
        <w:t>Program the Flash and enter Debug mode:</w:t>
      </w:r>
      <w:r w:rsidR="00A85784" w:rsidRPr="00811F54">
        <w:rPr>
          <w:lang w:val="en-GB"/>
        </w:rPr>
        <w:t xml:space="preserve"> </w:t>
      </w:r>
      <w:r>
        <w:rPr>
          <w:noProof/>
        </w:rPr>
        <w:drawing>
          <wp:inline distT="0" distB="0" distL="0" distR="0" wp14:anchorId="483BE5BD" wp14:editId="3CE94FB6">
            <wp:extent cx="190500" cy="200025"/>
            <wp:effectExtent l="0" t="0" r="0" b="9525"/>
            <wp:docPr id="1153" name="Picture 6" descr="db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bu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5784" w:rsidRPr="00811F54">
        <w:rPr>
          <w:lang w:val="en-GB"/>
        </w:rPr>
        <w:t xml:space="preserve"> </w:t>
      </w:r>
      <w:r>
        <w:t>Click on the RUN icon.</w:t>
      </w:r>
      <w:r w:rsidR="00A85784">
        <w:t xml:space="preserve"> </w:t>
      </w:r>
      <w:r>
        <w:rPr>
          <w:noProof/>
        </w:rPr>
        <w:drawing>
          <wp:inline distT="0" distB="0" distL="0" distR="0" wp14:anchorId="5DA3E0F7" wp14:editId="72FA5A7D">
            <wp:extent cx="190500" cy="190500"/>
            <wp:effectExtent l="0" t="0" r="0" b="0"/>
            <wp:docPr id="1154" name="Picture 7" descr="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u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77F79" w14:textId="77777777" w:rsidR="00F711F2" w:rsidRPr="00811F54" w:rsidRDefault="00F711F2" w:rsidP="00EA2F28">
      <w:pPr>
        <w:pStyle w:val="Listenabsatz"/>
        <w:numPr>
          <w:ilvl w:val="0"/>
          <w:numId w:val="23"/>
        </w:numPr>
        <w:rPr>
          <w:lang w:val="en-GB"/>
        </w:rPr>
      </w:pPr>
      <w:r>
        <w:t>The program is running.</w:t>
      </w:r>
    </w:p>
    <w:p w14:paraId="4E820A91" w14:textId="42EB45E4" w:rsidR="00E170D9" w:rsidRPr="00811F54" w:rsidRDefault="00811F54" w:rsidP="00EA2F28">
      <w:pPr>
        <w:pStyle w:val="Listenabsatz"/>
        <w:numPr>
          <w:ilvl w:val="0"/>
          <w:numId w:val="23"/>
        </w:numPr>
        <w:rPr>
          <w:lang w:val="en-GB"/>
        </w:rPr>
      </w:pPr>
      <w:r>
        <w:rPr>
          <w:noProof/>
        </w:rPr>
        <w:drawing>
          <wp:anchor distT="0" distB="0" distL="114300" distR="114300" simplePos="0" relativeHeight="251641856" behindDoc="1" locked="0" layoutInCell="1" allowOverlap="1" wp14:anchorId="25916DB9" wp14:editId="4B4CB1C3">
            <wp:simplePos x="0" y="0"/>
            <wp:positionH relativeFrom="column">
              <wp:posOffset>3150870</wp:posOffset>
            </wp:positionH>
            <wp:positionV relativeFrom="paragraph">
              <wp:posOffset>17145</wp:posOffset>
            </wp:positionV>
            <wp:extent cx="3256915" cy="462280"/>
            <wp:effectExtent l="0" t="0" r="635" b="0"/>
            <wp:wrapTight wrapText="bothSides">
              <wp:wrapPolygon edited="0">
                <wp:start x="0" y="0"/>
                <wp:lineTo x="0" y="20473"/>
                <wp:lineTo x="21478" y="20473"/>
                <wp:lineTo x="21478" y="0"/>
                <wp:lineTo x="0" y="0"/>
              </wp:wrapPolygon>
            </wp:wrapTight>
            <wp:docPr id="1157" name="Picture 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back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70D9">
        <w:t xml:space="preserve">In </w:t>
      </w:r>
      <w:proofErr w:type="spellStart"/>
      <w:r w:rsidR="00E170D9" w:rsidRPr="000312AF">
        <w:rPr>
          <w:i/>
          <w:iCs/>
        </w:rPr>
        <w:t>Timer.c</w:t>
      </w:r>
      <w:proofErr w:type="spellEnd"/>
      <w:r w:rsidR="00E170D9">
        <w:t xml:space="preserve">, </w:t>
      </w:r>
      <w:r w:rsidR="000312AF">
        <w:t xml:space="preserve">at the </w:t>
      </w:r>
      <w:r w:rsidR="000312AF" w:rsidRPr="000312AF">
        <w:rPr>
          <w:i/>
          <w:iCs/>
        </w:rPr>
        <w:t>Timer2_</w:t>
      </w:r>
      <w:proofErr w:type="gramStart"/>
      <w:r w:rsidR="000312AF" w:rsidRPr="000312AF">
        <w:rPr>
          <w:i/>
          <w:iCs/>
        </w:rPr>
        <w:t>Callback(</w:t>
      </w:r>
      <w:proofErr w:type="gramEnd"/>
      <w:r w:rsidR="000312AF" w:rsidRPr="000312AF">
        <w:rPr>
          <w:i/>
          <w:iCs/>
        </w:rPr>
        <w:t>)</w:t>
      </w:r>
      <w:r w:rsidR="000312AF">
        <w:t xml:space="preserve"> function, </w:t>
      </w:r>
      <w:r w:rsidR="00E170D9">
        <w:t>near line 32, set a breakpoint by clicking on the gr</w:t>
      </w:r>
      <w:r w:rsidR="001A1858">
        <w:t>e</w:t>
      </w:r>
      <w:r w:rsidR="00E170D9">
        <w:t>y box.</w:t>
      </w:r>
      <w:r w:rsidR="00A85784">
        <w:t xml:space="preserve"> </w:t>
      </w:r>
      <w:r w:rsidR="00E170D9">
        <w:t>A red circle will appear.</w:t>
      </w:r>
      <w:r w:rsidR="00A85784">
        <w:t xml:space="preserve"> </w:t>
      </w:r>
      <w:r w:rsidR="00E170D9">
        <w:t>The gr</w:t>
      </w:r>
      <w:r w:rsidR="001A1858">
        <w:t>e</w:t>
      </w:r>
      <w:r w:rsidR="00E170D9">
        <w:t>y box indicates that assembly language instructions are present</w:t>
      </w:r>
      <w:r w:rsidR="001A1858">
        <w:t>,</w:t>
      </w:r>
      <w:r w:rsidR="00E170D9">
        <w:t xml:space="preserve"> and a hardware breakpoint will be legal.</w:t>
      </w:r>
    </w:p>
    <w:p w14:paraId="6DDC2CB2" w14:textId="77777777" w:rsidR="00E170D9" w:rsidRPr="00811F54" w:rsidRDefault="00E170D9" w:rsidP="00EA2F28">
      <w:pPr>
        <w:pStyle w:val="Listenabsatz"/>
        <w:numPr>
          <w:ilvl w:val="0"/>
          <w:numId w:val="23"/>
        </w:numPr>
        <w:rPr>
          <w:lang w:val="en-GB"/>
        </w:rPr>
      </w:pPr>
      <w:r>
        <w:t xml:space="preserve">The program will </w:t>
      </w:r>
      <w:r w:rsidR="007E6017">
        <w:t xml:space="preserve">soon </w:t>
      </w:r>
      <w:r>
        <w:t>stop here.</w:t>
      </w:r>
    </w:p>
    <w:p w14:paraId="32ABA891" w14:textId="4EE11210" w:rsidR="00E170D9" w:rsidRPr="00811F54" w:rsidRDefault="00E170D9" w:rsidP="00EA2F28">
      <w:pPr>
        <w:pStyle w:val="Listenabsatz"/>
        <w:numPr>
          <w:ilvl w:val="0"/>
          <w:numId w:val="23"/>
        </w:numPr>
        <w:rPr>
          <w:lang w:val="en-GB"/>
        </w:rPr>
      </w:pPr>
      <w:r>
        <w:t xml:space="preserve">Click on RUN </w:t>
      </w:r>
      <w:r>
        <w:rPr>
          <w:noProof/>
        </w:rPr>
        <w:drawing>
          <wp:inline distT="0" distB="0" distL="0" distR="0" wp14:anchorId="29B0CECC" wp14:editId="7EFA3AE7">
            <wp:extent cx="190500" cy="190500"/>
            <wp:effectExtent l="0" t="0" r="0" b="0"/>
            <wp:docPr id="1158" name="Picture 7" descr="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u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1858">
        <w:t>,</w:t>
      </w:r>
      <w:r>
        <w:t xml:space="preserve"> and in 1 second</w:t>
      </w:r>
      <w:r w:rsidR="001A1858">
        <w:t>, and</w:t>
      </w:r>
      <w:r>
        <w:t xml:space="preserve"> it will stop here again when the Timer</w:t>
      </w:r>
      <w:r w:rsidR="007E6017">
        <w:t>2</w:t>
      </w:r>
      <w:r>
        <w:t xml:space="preserve"> is activated.</w:t>
      </w:r>
    </w:p>
    <w:p w14:paraId="7E6E9EE9" w14:textId="77777777" w:rsidR="00987ABA" w:rsidRPr="00811F54" w:rsidRDefault="00987ABA" w:rsidP="00EA2F28">
      <w:pPr>
        <w:pStyle w:val="Listenabsatz"/>
        <w:numPr>
          <w:ilvl w:val="0"/>
          <w:numId w:val="23"/>
        </w:numPr>
        <w:rPr>
          <w:lang w:val="en-GB"/>
        </w:rPr>
      </w:pPr>
      <w:r>
        <w:t>Remove the breakpoint for the next step.</w:t>
      </w:r>
    </w:p>
    <w:p w14:paraId="74D3417C" w14:textId="2EC7A3EC" w:rsidR="0055240F" w:rsidRPr="00811F54" w:rsidRDefault="001A1858" w:rsidP="00811F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lang w:val="en-GB"/>
        </w:rPr>
      </w:pPr>
      <w:r>
        <w:rPr>
          <w:b/>
        </w:rPr>
        <w:t>A</w:t>
      </w:r>
      <w:r w:rsidRPr="00BB2325">
        <w:rPr>
          <w:b/>
        </w:rPr>
        <w:t>t this point:</w:t>
      </w:r>
      <w:r w:rsidRPr="00BB2325">
        <w:t xml:space="preserve"> </w:t>
      </w:r>
      <w:r w:rsidR="00D43103" w:rsidRPr="00811F54">
        <w:rPr>
          <w:lang w:val="en-GB"/>
        </w:rPr>
        <w:t>We added the RTX RTOS to your project.</w:t>
      </w:r>
      <w:r w:rsidR="00811F54">
        <w:rPr>
          <w:lang w:val="en-GB"/>
        </w:rPr>
        <w:t xml:space="preserve"> </w:t>
      </w:r>
      <w:r w:rsidR="00D43103" w:rsidRPr="00811F54">
        <w:rPr>
          <w:lang w:val="en-GB"/>
        </w:rPr>
        <w:t xml:space="preserve">We enabled a periodic Timer and demonstrated that the program </w:t>
      </w:r>
      <w:r w:rsidR="000312AF">
        <w:rPr>
          <w:lang w:val="en-GB"/>
        </w:rPr>
        <w:t>wa</w:t>
      </w:r>
      <w:r w:rsidR="00D43103" w:rsidRPr="00811F54">
        <w:rPr>
          <w:lang w:val="en-GB"/>
        </w:rPr>
        <w:t>s running.</w:t>
      </w:r>
    </w:p>
    <w:p w14:paraId="6784212A" w14:textId="77777777" w:rsidR="00E170D9" w:rsidRDefault="00D43103">
      <w:pPr>
        <w:spacing w:after="0"/>
        <w:rPr>
          <w:b/>
          <w:lang w:val="en-GB"/>
        </w:rPr>
      </w:pPr>
      <w:r>
        <w:rPr>
          <w:b/>
          <w:lang w:val="en-GB"/>
        </w:rPr>
        <w:br w:type="page"/>
      </w:r>
      <w:r w:rsidR="00E170D9">
        <w:rPr>
          <w:b/>
          <w:lang w:val="en-GB"/>
        </w:rPr>
        <w:lastRenderedPageBreak/>
        <w:t>Blink the LED:</w:t>
      </w:r>
    </w:p>
    <w:p w14:paraId="52F9307B" w14:textId="77777777" w:rsidR="00E170D9" w:rsidRDefault="00987ABA" w:rsidP="00EA2F28">
      <w:pPr>
        <w:pStyle w:val="Listenabsatz"/>
        <w:numPr>
          <w:ilvl w:val="0"/>
          <w:numId w:val="24"/>
        </w:numPr>
      </w:pPr>
      <w:r>
        <w:t>E</w:t>
      </w:r>
      <w:r w:rsidR="00E170D9">
        <w:t>xit Debug mode.</w:t>
      </w:r>
      <w:r w:rsidR="00A85784">
        <w:t xml:space="preserve"> </w:t>
      </w:r>
      <w:r w:rsidR="00E170D9">
        <w:rPr>
          <w:noProof/>
        </w:rPr>
        <w:drawing>
          <wp:inline distT="0" distB="0" distL="0" distR="0" wp14:anchorId="60B2A51B" wp14:editId="4074D9F2">
            <wp:extent cx="190500" cy="200025"/>
            <wp:effectExtent l="0" t="0" r="0" b="9525"/>
            <wp:docPr id="1160" name="Picture 20" descr="db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bu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5D1EC" w14:textId="77777777" w:rsidR="0055240F" w:rsidRDefault="00724F25" w:rsidP="00EA2F28">
      <w:pPr>
        <w:pStyle w:val="Listenabsatz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DD9EA49" wp14:editId="61CD3A22">
            <wp:simplePos x="0" y="0"/>
            <wp:positionH relativeFrom="column">
              <wp:posOffset>3413760</wp:posOffset>
            </wp:positionH>
            <wp:positionV relativeFrom="paragraph">
              <wp:posOffset>225425</wp:posOffset>
            </wp:positionV>
            <wp:extent cx="2922905" cy="874395"/>
            <wp:effectExtent l="0" t="0" r="0" b="1905"/>
            <wp:wrapTight wrapText="bothSides">
              <wp:wrapPolygon edited="0">
                <wp:start x="0" y="0"/>
                <wp:lineTo x="0" y="21176"/>
                <wp:lineTo x="21398" y="21176"/>
                <wp:lineTo x="2139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_BSP2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240F" w:rsidRPr="00F67DA0">
        <w:t xml:space="preserve">Open the </w:t>
      </w:r>
      <w:r w:rsidR="0055240F">
        <w:t xml:space="preserve">Manage </w:t>
      </w:r>
      <w:r w:rsidR="0055240F" w:rsidRPr="00F67DA0">
        <w:t>Run</w:t>
      </w:r>
      <w:r w:rsidR="0055240F">
        <w:t>-</w:t>
      </w:r>
      <w:r w:rsidR="0055240F" w:rsidRPr="00F67DA0">
        <w:t xml:space="preserve">Time Environment window: </w:t>
      </w:r>
      <w:r w:rsidR="0055240F">
        <w:rPr>
          <w:noProof/>
        </w:rPr>
        <w:drawing>
          <wp:inline distT="0" distB="0" distL="0" distR="0" wp14:anchorId="2416E5C4" wp14:editId="1D795A76">
            <wp:extent cx="161925" cy="161925"/>
            <wp:effectExtent l="0" t="0" r="9525" b="9525"/>
            <wp:docPr id="294" name="Picture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40F">
        <w:t xml:space="preserve"> </w:t>
      </w:r>
    </w:p>
    <w:p w14:paraId="0C133283" w14:textId="77777777" w:rsidR="00724F25" w:rsidRDefault="00724F25" w:rsidP="00EA2F28">
      <w:pPr>
        <w:pStyle w:val="Listenabsatz"/>
        <w:numPr>
          <w:ilvl w:val="0"/>
          <w:numId w:val="24"/>
        </w:numPr>
      </w:pPr>
      <w:r>
        <w:t xml:space="preserve">Expand the Board Support </w:t>
      </w:r>
      <w:r w:rsidR="0001643E">
        <w:t>(e</w:t>
      </w:r>
      <w:r>
        <w:t xml:space="preserve">nsure </w:t>
      </w:r>
      <w:r w:rsidR="0001643E">
        <w:t xml:space="preserve">that </w:t>
      </w:r>
      <w:r w:rsidRPr="0001643E">
        <w:rPr>
          <w:b/>
        </w:rPr>
        <w:t>STM32F429I-Discovery</w:t>
      </w:r>
      <w:r>
        <w:t xml:space="preserve"> is selected</w:t>
      </w:r>
      <w:r w:rsidR="0001643E">
        <w:t xml:space="preserve"> – see the red arrow)</w:t>
      </w:r>
    </w:p>
    <w:p w14:paraId="57859505" w14:textId="77777777" w:rsidR="0055240F" w:rsidRDefault="0055240F" w:rsidP="00EA2F28">
      <w:pPr>
        <w:pStyle w:val="Listenabsatz"/>
        <w:numPr>
          <w:ilvl w:val="0"/>
          <w:numId w:val="24"/>
        </w:numPr>
      </w:pPr>
      <w:r>
        <w:t xml:space="preserve">Under </w:t>
      </w:r>
      <w:r w:rsidRPr="0001643E">
        <w:rPr>
          <w:b/>
        </w:rPr>
        <w:t xml:space="preserve">Board </w:t>
      </w:r>
      <w:proofErr w:type="spellStart"/>
      <w:proofErr w:type="gramStart"/>
      <w:r w:rsidRPr="0001643E">
        <w:rPr>
          <w:b/>
        </w:rPr>
        <w:t>Support</w:t>
      </w:r>
      <w:r w:rsidR="0001643E" w:rsidRPr="0001643E">
        <w:rPr>
          <w:b/>
        </w:rPr>
        <w:t>:</w:t>
      </w:r>
      <w:r w:rsidR="00724F25" w:rsidRPr="0001643E">
        <w:rPr>
          <w:b/>
        </w:rPr>
        <w:t>LED</w:t>
      </w:r>
      <w:proofErr w:type="spellEnd"/>
      <w:proofErr w:type="gramEnd"/>
      <w:r w:rsidR="00724F25" w:rsidRPr="0001643E">
        <w:rPr>
          <w:b/>
        </w:rPr>
        <w:t xml:space="preserve"> (API)</w:t>
      </w:r>
      <w:r w:rsidR="00724F25">
        <w:t xml:space="preserve"> select </w:t>
      </w:r>
      <w:r w:rsidR="00724F25" w:rsidRPr="0001643E">
        <w:rPr>
          <w:b/>
        </w:rPr>
        <w:t>LED</w:t>
      </w:r>
    </w:p>
    <w:p w14:paraId="3AB2BAF5" w14:textId="77777777" w:rsidR="00987ABA" w:rsidRDefault="00987ABA" w:rsidP="00EA2F28">
      <w:pPr>
        <w:pStyle w:val="Listenabsatz"/>
        <w:numPr>
          <w:ilvl w:val="0"/>
          <w:numId w:val="24"/>
        </w:numPr>
      </w:pPr>
      <w:r>
        <w:t xml:space="preserve">Click </w:t>
      </w:r>
      <w:r w:rsidRPr="0001643E">
        <w:rPr>
          <w:b/>
        </w:rPr>
        <w:t>OK</w:t>
      </w:r>
      <w:r>
        <w:t xml:space="preserve"> to close this window.</w:t>
      </w:r>
    </w:p>
    <w:p w14:paraId="75BB102F" w14:textId="46D08167" w:rsidR="00724F25" w:rsidRDefault="00624C89" w:rsidP="0001643E">
      <w:r>
        <w:t>In the P</w:t>
      </w:r>
      <w:r w:rsidR="005553F5">
        <w:t xml:space="preserve">roject window, </w:t>
      </w:r>
      <w:r w:rsidR="000312AF">
        <w:t>the new header</w:t>
      </w:r>
      <w:r w:rsidR="005553F5">
        <w:t xml:space="preserve"> </w:t>
      </w:r>
      <w:r w:rsidR="005553F5" w:rsidRPr="000312AF">
        <w:rPr>
          <w:i/>
          <w:iCs/>
        </w:rPr>
        <w:t>Board Support</w:t>
      </w:r>
      <w:r w:rsidR="005553F5">
        <w:t xml:space="preserve"> contain</w:t>
      </w:r>
      <w:r w:rsidR="000312AF">
        <w:t>s</w:t>
      </w:r>
      <w:r w:rsidR="005553F5">
        <w:t xml:space="preserve"> </w:t>
      </w:r>
      <w:r w:rsidR="000312AF">
        <w:t>the</w:t>
      </w:r>
      <w:r w:rsidR="005553F5">
        <w:t xml:space="preserve"> file </w:t>
      </w:r>
      <w:r w:rsidR="005553F5" w:rsidRPr="000312AF">
        <w:rPr>
          <w:i/>
          <w:iCs/>
        </w:rPr>
        <w:t>LED</w:t>
      </w:r>
      <w:r w:rsidR="000312AF" w:rsidRPr="000312AF">
        <w:rPr>
          <w:i/>
          <w:iCs/>
        </w:rPr>
        <w:t>_</w:t>
      </w:r>
      <w:r w:rsidR="005553F5" w:rsidRPr="000312AF">
        <w:rPr>
          <w:i/>
          <w:iCs/>
        </w:rPr>
        <w:t>F429Discovery.c</w:t>
      </w:r>
      <w:r w:rsidR="005553F5">
        <w:t>.</w:t>
      </w:r>
      <w:r w:rsidR="000312AF">
        <w:t xml:space="preserve">, used to </w:t>
      </w:r>
      <w:r w:rsidR="00724F25">
        <w:t xml:space="preserve">configure the I/O pins </w:t>
      </w:r>
      <w:r w:rsidR="000312AF">
        <w:t>of</w:t>
      </w:r>
      <w:r w:rsidR="00724F25">
        <w:t xml:space="preserve"> the LEDs with a</w:t>
      </w:r>
      <w:r w:rsidR="000312AF">
        <w:t xml:space="preserve"> </w:t>
      </w:r>
      <w:proofErr w:type="spellStart"/>
      <w:r w:rsidR="000312AF" w:rsidRPr="000312AF">
        <w:rPr>
          <w:i/>
          <w:iCs/>
        </w:rPr>
        <w:t>LED_</w:t>
      </w:r>
      <w:proofErr w:type="gramStart"/>
      <w:r w:rsidR="000312AF" w:rsidRPr="000312AF">
        <w:rPr>
          <w:i/>
          <w:iCs/>
        </w:rPr>
        <w:t>Initialize</w:t>
      </w:r>
      <w:proofErr w:type="spellEnd"/>
      <w:r w:rsidR="000312AF" w:rsidRPr="000312AF">
        <w:rPr>
          <w:i/>
          <w:iCs/>
        </w:rPr>
        <w:t>(</w:t>
      </w:r>
      <w:proofErr w:type="gramEnd"/>
      <w:r w:rsidR="000312AF" w:rsidRPr="000312AF">
        <w:rPr>
          <w:i/>
          <w:iCs/>
        </w:rPr>
        <w:t>)</w:t>
      </w:r>
      <w:r w:rsidR="000312AF">
        <w:t xml:space="preserve"> </w:t>
      </w:r>
      <w:r w:rsidR="00724F25">
        <w:t>routine.</w:t>
      </w:r>
      <w:r w:rsidR="00A85784">
        <w:t xml:space="preserve"> </w:t>
      </w:r>
      <w:r w:rsidR="0001643E">
        <w:t>T</w:t>
      </w:r>
      <w:r w:rsidR="00724F25">
        <w:t>he</w:t>
      </w:r>
      <w:r w:rsidR="000312AF">
        <w:t xml:space="preserve"> </w:t>
      </w:r>
      <w:proofErr w:type="spellStart"/>
      <w:r w:rsidR="000312AF" w:rsidRPr="000312AF">
        <w:rPr>
          <w:i/>
          <w:iCs/>
        </w:rPr>
        <w:t>LED_</w:t>
      </w:r>
      <w:proofErr w:type="gramStart"/>
      <w:r w:rsidR="000312AF" w:rsidRPr="000312AF">
        <w:rPr>
          <w:i/>
          <w:iCs/>
        </w:rPr>
        <w:t>On</w:t>
      </w:r>
      <w:proofErr w:type="spellEnd"/>
      <w:r w:rsidR="000312AF" w:rsidRPr="000312AF">
        <w:rPr>
          <w:i/>
          <w:iCs/>
        </w:rPr>
        <w:t>(</w:t>
      </w:r>
      <w:proofErr w:type="gramEnd"/>
      <w:r w:rsidR="000312AF" w:rsidRPr="000312AF">
        <w:rPr>
          <w:i/>
          <w:iCs/>
        </w:rPr>
        <w:t>)</w:t>
      </w:r>
      <w:r w:rsidR="000312AF">
        <w:t xml:space="preserve"> and </w:t>
      </w:r>
      <w:proofErr w:type="spellStart"/>
      <w:r w:rsidR="000312AF" w:rsidRPr="000312AF">
        <w:rPr>
          <w:i/>
          <w:iCs/>
        </w:rPr>
        <w:t>LED_Off</w:t>
      </w:r>
      <w:proofErr w:type="spellEnd"/>
      <w:r w:rsidR="000312AF" w:rsidRPr="000312AF">
        <w:rPr>
          <w:i/>
          <w:iCs/>
        </w:rPr>
        <w:t>()</w:t>
      </w:r>
      <w:r w:rsidR="00724F25">
        <w:t xml:space="preserve"> functions control the LEDs.</w:t>
      </w:r>
    </w:p>
    <w:p w14:paraId="18FF9D3E" w14:textId="77777777" w:rsidR="008A2719" w:rsidRDefault="008A2719" w:rsidP="0001643E"/>
    <w:p w14:paraId="2468CA58" w14:textId="77777777" w:rsidR="0055240F" w:rsidRPr="0055240F" w:rsidRDefault="0055240F" w:rsidP="0055240F">
      <w:pPr>
        <w:rPr>
          <w:b/>
        </w:rPr>
      </w:pPr>
      <w:r w:rsidRPr="0055240F">
        <w:rPr>
          <w:b/>
        </w:rPr>
        <w:t>Add C Code to Blink LED LD3:</w:t>
      </w:r>
    </w:p>
    <w:p w14:paraId="632761C4" w14:textId="60B5ADAC" w:rsidR="00724F25" w:rsidRDefault="00E170D9" w:rsidP="00724F25">
      <w:pPr>
        <w:spacing w:after="0"/>
      </w:pPr>
      <w:r>
        <w:t xml:space="preserve">In </w:t>
      </w:r>
      <w:proofErr w:type="spellStart"/>
      <w:r w:rsidR="00152A0F" w:rsidRPr="00152A0F">
        <w:rPr>
          <w:b/>
          <w:bCs/>
        </w:rPr>
        <w:t>Thread</w:t>
      </w:r>
      <w:r w:rsidRPr="00152A0F">
        <w:rPr>
          <w:b/>
          <w:bCs/>
        </w:rPr>
        <w:t>.c</w:t>
      </w:r>
      <w:proofErr w:type="spellEnd"/>
      <w:r w:rsidR="00B677CF">
        <w:rPr>
          <w:b/>
          <w:bCs/>
        </w:rPr>
        <w:t xml:space="preserve"> </w:t>
      </w:r>
      <w:r w:rsidR="00B677CF" w:rsidRPr="00B677CF">
        <w:t>and</w:t>
      </w:r>
      <w:r w:rsidR="00B677CF">
        <w:rPr>
          <w:b/>
          <w:bCs/>
        </w:rPr>
        <w:t xml:space="preserve"> </w:t>
      </w:r>
      <w:proofErr w:type="spellStart"/>
      <w:r w:rsidR="00B677CF">
        <w:rPr>
          <w:b/>
          <w:bCs/>
        </w:rPr>
        <w:t>Timer.c</w:t>
      </w:r>
      <w:proofErr w:type="spellEnd"/>
      <w:r w:rsidR="00152A0F" w:rsidRPr="00152A0F">
        <w:t>,</w:t>
      </w:r>
      <w:r w:rsidR="008A2719">
        <w:t xml:space="preserve"> </w:t>
      </w:r>
      <w:r>
        <w:t xml:space="preserve">add </w:t>
      </w:r>
      <w:r w:rsidR="0001643E" w:rsidRPr="0001643E">
        <w:rPr>
          <w:rStyle w:val="CodeChar"/>
        </w:rPr>
        <w:t>#include "</w:t>
      </w:r>
      <w:proofErr w:type="spellStart"/>
      <w:r w:rsidR="0001643E" w:rsidRPr="0001643E">
        <w:rPr>
          <w:rStyle w:val="CodeChar"/>
        </w:rPr>
        <w:t>Board_LED.</w:t>
      </w:r>
      <w:proofErr w:type="gramStart"/>
      <w:r w:rsidR="0001643E" w:rsidRPr="0001643E">
        <w:rPr>
          <w:rStyle w:val="CodeChar"/>
        </w:rPr>
        <w:t>h</w:t>
      </w:r>
      <w:proofErr w:type="spellEnd"/>
      <w:proofErr w:type="gramEnd"/>
      <w:r w:rsidR="0001643E" w:rsidRPr="0001643E">
        <w:rPr>
          <w:rStyle w:val="CodeChar"/>
        </w:rPr>
        <w:t>"</w:t>
      </w:r>
    </w:p>
    <w:p w14:paraId="78DE8733" w14:textId="48181254" w:rsidR="0001643E" w:rsidRDefault="004927AE" w:rsidP="00724F25">
      <w:pPr>
        <w:spacing w:after="0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33664" behindDoc="1" locked="0" layoutInCell="1" allowOverlap="1" wp14:anchorId="27ECDBF4" wp14:editId="5BE7AAA5">
            <wp:simplePos x="0" y="0"/>
            <wp:positionH relativeFrom="column">
              <wp:posOffset>3729990</wp:posOffset>
            </wp:positionH>
            <wp:positionV relativeFrom="paragraph">
              <wp:posOffset>248285</wp:posOffset>
            </wp:positionV>
            <wp:extent cx="2667635" cy="375285"/>
            <wp:effectExtent l="0" t="0" r="0" b="5715"/>
            <wp:wrapTight wrapText="bothSides">
              <wp:wrapPolygon edited="0">
                <wp:start x="0" y="0"/>
                <wp:lineTo x="0" y="20832"/>
                <wp:lineTo x="21441" y="20832"/>
                <wp:lineTo x="21441" y="0"/>
                <wp:lineTo x="0" y="0"/>
              </wp:wrapPolygon>
            </wp:wrapTight>
            <wp:docPr id="1858" name="Grafik 1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" name="Grafik 185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635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3F5">
        <w:br/>
      </w:r>
      <w:r w:rsidR="00724F25" w:rsidRPr="00624C89">
        <w:rPr>
          <w:b/>
          <w:color w:val="FF0000"/>
          <w:lang w:val="en-GB"/>
        </w:rPr>
        <w:t>TIP:</w:t>
      </w:r>
      <w:r w:rsidR="00A85784">
        <w:rPr>
          <w:color w:val="FF0000"/>
          <w:lang w:val="en-GB"/>
        </w:rPr>
        <w:t xml:space="preserve"> </w:t>
      </w:r>
      <w:r w:rsidR="00724F25">
        <w:rPr>
          <w:lang w:val="en-GB"/>
        </w:rPr>
        <w:t>You can also select #includes from a list</w:t>
      </w:r>
      <w:r w:rsidR="0001643E">
        <w:rPr>
          <w:lang w:val="en-GB"/>
        </w:rPr>
        <w:t>:</w:t>
      </w:r>
    </w:p>
    <w:p w14:paraId="0BF5980E" w14:textId="371DDC21" w:rsidR="0001643E" w:rsidRDefault="00724F25" w:rsidP="00EA2F28">
      <w:pPr>
        <w:pStyle w:val="Listenabsatz"/>
        <w:numPr>
          <w:ilvl w:val="0"/>
          <w:numId w:val="25"/>
        </w:numPr>
        <w:spacing w:after="0"/>
        <w:rPr>
          <w:lang w:val="en-GB"/>
        </w:rPr>
      </w:pPr>
      <w:r w:rsidRPr="0001643E">
        <w:rPr>
          <w:lang w:val="en-GB"/>
        </w:rPr>
        <w:t>Select a line in a source code file and right</w:t>
      </w:r>
      <w:r w:rsidR="000312AF">
        <w:rPr>
          <w:lang w:val="en-GB"/>
        </w:rPr>
        <w:t>-</w:t>
      </w:r>
      <w:r w:rsidRPr="0001643E">
        <w:rPr>
          <w:lang w:val="en-GB"/>
        </w:rPr>
        <w:t>click on it.</w:t>
      </w:r>
    </w:p>
    <w:p w14:paraId="67D7138C" w14:textId="6738A5D4" w:rsidR="00724F25" w:rsidRPr="0001643E" w:rsidRDefault="00724F25" w:rsidP="00EA2F28">
      <w:pPr>
        <w:pStyle w:val="Listenabsatz"/>
        <w:numPr>
          <w:ilvl w:val="0"/>
          <w:numId w:val="25"/>
        </w:numPr>
        <w:spacing w:after="0"/>
        <w:rPr>
          <w:lang w:val="en-GB"/>
        </w:rPr>
      </w:pPr>
      <w:r w:rsidRPr="0001643E">
        <w:rPr>
          <w:lang w:val="en-GB"/>
        </w:rPr>
        <w:t xml:space="preserve">Select </w:t>
      </w:r>
      <w:r w:rsidRPr="0001643E">
        <w:rPr>
          <w:b/>
          <w:lang w:val="en-GB"/>
        </w:rPr>
        <w:t>Insert '#include file'</w:t>
      </w:r>
      <w:r w:rsidRPr="0001643E">
        <w:rPr>
          <w:lang w:val="en-GB"/>
        </w:rPr>
        <w:t>.</w:t>
      </w:r>
      <w:r w:rsidR="00A85784" w:rsidRPr="0001643E">
        <w:rPr>
          <w:lang w:val="en-GB"/>
        </w:rPr>
        <w:t xml:space="preserve"> </w:t>
      </w:r>
      <w:r w:rsidRPr="0001643E">
        <w:rPr>
          <w:lang w:val="en-GB"/>
        </w:rPr>
        <w:t xml:space="preserve">A menu </w:t>
      </w:r>
      <w:proofErr w:type="gramStart"/>
      <w:r w:rsidRPr="0001643E">
        <w:rPr>
          <w:lang w:val="en-GB"/>
        </w:rPr>
        <w:t>opens up</w:t>
      </w:r>
      <w:proofErr w:type="gramEnd"/>
      <w:r w:rsidRPr="0001643E">
        <w:rPr>
          <w:lang w:val="en-GB"/>
        </w:rPr>
        <w:t xml:space="preserve"> with provided #includes that you can select from.</w:t>
      </w:r>
      <w:r w:rsidRPr="0001643E">
        <w:rPr>
          <w:lang w:val="en-GB"/>
        </w:rPr>
        <w:br/>
      </w:r>
    </w:p>
    <w:p w14:paraId="4115C01F" w14:textId="5EAE4CDB" w:rsidR="0001643E" w:rsidRPr="0001643E" w:rsidRDefault="00E170D9" w:rsidP="00EA2F28">
      <w:pPr>
        <w:pStyle w:val="Listenabsatz"/>
        <w:numPr>
          <w:ilvl w:val="0"/>
          <w:numId w:val="26"/>
        </w:numPr>
        <w:rPr>
          <w:lang w:val="en-GB"/>
        </w:rPr>
      </w:pPr>
      <w:r>
        <w:t xml:space="preserve">In </w:t>
      </w:r>
      <w:proofErr w:type="spellStart"/>
      <w:r w:rsidR="00152A0F" w:rsidRPr="00152A0F">
        <w:rPr>
          <w:b/>
          <w:bCs/>
        </w:rPr>
        <w:t>Thread</w:t>
      </w:r>
      <w:r w:rsidRPr="00152A0F">
        <w:rPr>
          <w:b/>
          <w:bCs/>
        </w:rPr>
        <w:t>.c</w:t>
      </w:r>
      <w:proofErr w:type="spellEnd"/>
      <w:r w:rsidRPr="00152A0F">
        <w:t xml:space="preserve">, </w:t>
      </w:r>
      <w:r w:rsidR="004927AE">
        <w:t xml:space="preserve">next to </w:t>
      </w:r>
      <w:proofErr w:type="spellStart"/>
      <w:r w:rsidR="004927AE" w:rsidRPr="000312AF">
        <w:rPr>
          <w:i/>
          <w:iCs/>
        </w:rPr>
        <w:t>Init_</w:t>
      </w:r>
      <w:proofErr w:type="gramStart"/>
      <w:r w:rsidR="004927AE" w:rsidRPr="000312AF">
        <w:rPr>
          <w:i/>
          <w:iCs/>
        </w:rPr>
        <w:t>Timers</w:t>
      </w:r>
      <w:proofErr w:type="spellEnd"/>
      <w:r w:rsidR="004927AE" w:rsidRPr="000312AF">
        <w:rPr>
          <w:i/>
          <w:iCs/>
        </w:rPr>
        <w:t>(</w:t>
      </w:r>
      <w:proofErr w:type="gramEnd"/>
      <w:r w:rsidR="004927AE" w:rsidRPr="000312AF">
        <w:rPr>
          <w:i/>
          <w:iCs/>
        </w:rPr>
        <w:t>)</w:t>
      </w:r>
      <w:r w:rsidRPr="000312AF">
        <w:rPr>
          <w:i/>
          <w:iCs/>
        </w:rPr>
        <w:t>,</w:t>
      </w:r>
      <w:r>
        <w:t xml:space="preserve"> add </w:t>
      </w:r>
      <w:proofErr w:type="spellStart"/>
      <w:r w:rsidR="0001643E" w:rsidRPr="0001643E">
        <w:rPr>
          <w:rStyle w:val="CodeChar"/>
        </w:rPr>
        <w:t>LED_Initialize</w:t>
      </w:r>
      <w:proofErr w:type="spellEnd"/>
      <w:r w:rsidR="0001643E" w:rsidRPr="0001643E">
        <w:rPr>
          <w:rStyle w:val="CodeChar"/>
        </w:rPr>
        <w:t>();</w:t>
      </w:r>
      <w:r w:rsidR="0034742F">
        <w:rPr>
          <w:rStyle w:val="CodeChar"/>
        </w:rPr>
        <w:br/>
      </w:r>
    </w:p>
    <w:p w14:paraId="7A782C11" w14:textId="039CDDE5" w:rsidR="00E170D9" w:rsidRPr="0034742F" w:rsidRDefault="00E170D9" w:rsidP="00EA2F28">
      <w:pPr>
        <w:pStyle w:val="Listenabsatz"/>
        <w:numPr>
          <w:ilvl w:val="0"/>
          <w:numId w:val="26"/>
        </w:numPr>
        <w:rPr>
          <w:lang w:val="en-GB"/>
        </w:rPr>
      </w:pPr>
      <w:r w:rsidRPr="0001643E">
        <w:rPr>
          <w:lang w:val="en-GB"/>
        </w:rPr>
        <w:t xml:space="preserve">In </w:t>
      </w:r>
      <w:proofErr w:type="spellStart"/>
      <w:r w:rsidRPr="0001643E">
        <w:rPr>
          <w:lang w:val="en-GB"/>
        </w:rPr>
        <w:t>Timer.c</w:t>
      </w:r>
      <w:proofErr w:type="spellEnd"/>
      <w:r w:rsidRPr="0001643E">
        <w:rPr>
          <w:lang w:val="en-GB"/>
        </w:rPr>
        <w:t>, n</w:t>
      </w:r>
      <w:r w:rsidR="0001643E">
        <w:rPr>
          <w:lang w:val="en-GB"/>
        </w:rPr>
        <w:t xml:space="preserve">ear line </w:t>
      </w:r>
      <w:r w:rsidR="004927AE">
        <w:rPr>
          <w:lang w:val="en-GB"/>
        </w:rPr>
        <w:t>10</w:t>
      </w:r>
      <w:r w:rsidR="0001643E">
        <w:rPr>
          <w:lang w:val="en-GB"/>
        </w:rPr>
        <w:t>, add th</w:t>
      </w:r>
      <w:r w:rsidR="004927AE">
        <w:rPr>
          <w:lang w:val="en-GB"/>
        </w:rPr>
        <w:t>is</w:t>
      </w:r>
      <w:r w:rsidR="0001643E">
        <w:rPr>
          <w:lang w:val="en-GB"/>
        </w:rPr>
        <w:t xml:space="preserve"> line</w:t>
      </w:r>
      <w:r w:rsidR="0034742F">
        <w:rPr>
          <w:lang w:val="en-GB"/>
        </w:rPr>
        <w:t>:</w:t>
      </w:r>
      <w:r w:rsidR="0034742F" w:rsidRPr="0034742F">
        <w:rPr>
          <w:rStyle w:val="CodeChar"/>
        </w:rPr>
        <w:br/>
      </w:r>
      <w:r w:rsidR="0001643E" w:rsidRPr="0034742F">
        <w:rPr>
          <w:rStyle w:val="CodeChar"/>
          <w:lang w:val="en-GB"/>
        </w:rPr>
        <w:t xml:space="preserve">static int </w:t>
      </w:r>
      <w:proofErr w:type="spellStart"/>
      <w:r w:rsidR="0001643E" w:rsidRPr="0034742F">
        <w:rPr>
          <w:rStyle w:val="CodeChar"/>
          <w:lang w:val="en-GB"/>
        </w:rPr>
        <w:t>timer_cnt</w:t>
      </w:r>
      <w:proofErr w:type="spellEnd"/>
      <w:r w:rsidR="0001643E" w:rsidRPr="0034742F">
        <w:rPr>
          <w:rStyle w:val="CodeChar"/>
          <w:lang w:val="en-GB"/>
        </w:rPr>
        <w:t xml:space="preserve"> = </w:t>
      </w:r>
      <w:proofErr w:type="gramStart"/>
      <w:r w:rsidR="0001643E" w:rsidRPr="0034742F">
        <w:rPr>
          <w:rStyle w:val="CodeChar"/>
          <w:lang w:val="en-GB"/>
        </w:rPr>
        <w:t>0;</w:t>
      </w:r>
      <w:proofErr w:type="gramEnd"/>
    </w:p>
    <w:p w14:paraId="6F3F7AF7" w14:textId="04BA4623" w:rsidR="0034742F" w:rsidRPr="0034742F" w:rsidRDefault="000312AF" w:rsidP="00EA2F28">
      <w:pPr>
        <w:pStyle w:val="Listenabsatz"/>
        <w:numPr>
          <w:ilvl w:val="0"/>
          <w:numId w:val="26"/>
        </w:numPr>
      </w:pPr>
      <w:r>
        <w:rPr>
          <w:noProof/>
          <w:lang w:val="en-GB"/>
        </w:rPr>
        <w:drawing>
          <wp:anchor distT="0" distB="0" distL="114300" distR="114300" simplePos="0" relativeHeight="251687936" behindDoc="1" locked="0" layoutInCell="1" allowOverlap="1" wp14:anchorId="555A47BB" wp14:editId="5C4B7F6E">
            <wp:simplePos x="0" y="0"/>
            <wp:positionH relativeFrom="column">
              <wp:posOffset>4337685</wp:posOffset>
            </wp:positionH>
            <wp:positionV relativeFrom="paragraph">
              <wp:posOffset>168275</wp:posOffset>
            </wp:positionV>
            <wp:extent cx="2049780" cy="629920"/>
            <wp:effectExtent l="0" t="0" r="7620" b="0"/>
            <wp:wrapTight wrapText="bothSides">
              <wp:wrapPolygon edited="0">
                <wp:start x="0" y="0"/>
                <wp:lineTo x="0" y="20903"/>
                <wp:lineTo x="21480" y="20903"/>
                <wp:lineTo x="21480" y="0"/>
                <wp:lineTo x="0" y="0"/>
              </wp:wrapPolygon>
            </wp:wrapTight>
            <wp:docPr id="1173" name="Grafik 1173" descr="Ein Bild, das Text, Brief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" name="Grafik 1173" descr="Ein Bild, das Text, Brief enthält.&#10;&#10;Automatisch generierte Beschreibu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70D9" w:rsidRPr="0034742F">
        <w:rPr>
          <w:lang w:val="en-GB"/>
        </w:rPr>
        <w:t xml:space="preserve">In </w:t>
      </w:r>
      <w:proofErr w:type="spellStart"/>
      <w:r w:rsidR="00E170D9" w:rsidRPr="0034742F">
        <w:rPr>
          <w:lang w:val="en-GB"/>
        </w:rPr>
        <w:t>Timer.c</w:t>
      </w:r>
      <w:proofErr w:type="spellEnd"/>
      <w:r w:rsidR="00E170D9" w:rsidRPr="0034742F">
        <w:rPr>
          <w:lang w:val="en-GB"/>
        </w:rPr>
        <w:t xml:space="preserve"> in</w:t>
      </w:r>
      <w:r w:rsidR="0086264E" w:rsidRPr="0034742F">
        <w:rPr>
          <w:lang w:val="en-GB"/>
        </w:rPr>
        <w:t>side</w:t>
      </w:r>
      <w:r w:rsidR="00E170D9" w:rsidRPr="0034742F">
        <w:rPr>
          <w:lang w:val="en-GB"/>
        </w:rPr>
        <w:t xml:space="preserve"> the Timer2_Callback function near line </w:t>
      </w:r>
      <w:r w:rsidR="0004144D">
        <w:rPr>
          <w:lang w:val="en-GB"/>
        </w:rPr>
        <w:t>23</w:t>
      </w:r>
      <w:r w:rsidR="00E170D9" w:rsidRPr="0034742F">
        <w:rPr>
          <w:lang w:val="en-GB"/>
        </w:rPr>
        <w:t>, add thi</w:t>
      </w:r>
      <w:r w:rsidR="0034742F" w:rsidRPr="0034742F">
        <w:rPr>
          <w:lang w:val="en-GB"/>
        </w:rPr>
        <w:t>s code in the user code section (r</w:t>
      </w:r>
      <w:r w:rsidR="002B3F20" w:rsidRPr="0034742F">
        <w:rPr>
          <w:lang w:val="en-GB"/>
        </w:rPr>
        <w:t xml:space="preserve">eplace </w:t>
      </w:r>
      <w:r w:rsidR="007E6017" w:rsidRPr="0034742F">
        <w:rPr>
          <w:lang w:val="en-GB"/>
        </w:rPr>
        <w:t>the</w:t>
      </w:r>
      <w:r w:rsidR="002B3F20" w:rsidRPr="0034742F">
        <w:rPr>
          <w:lang w:val="en-GB"/>
        </w:rPr>
        <w:t xml:space="preserve"> line </w:t>
      </w:r>
      <w:r w:rsidR="0086264E" w:rsidRPr="0034742F">
        <w:rPr>
          <w:rFonts w:ascii="Courier New" w:hAnsi="Courier New" w:cs="Courier New"/>
          <w:b/>
          <w:color w:val="215868" w:themeColor="accent5" w:themeShade="80"/>
          <w:sz w:val="16"/>
          <w:szCs w:val="16"/>
          <w:lang w:val="en-GB"/>
        </w:rPr>
        <w:t>//add user code here</w:t>
      </w:r>
      <w:r w:rsidR="0034742F" w:rsidRPr="0034742F">
        <w:rPr>
          <w:lang w:val="en-GB"/>
        </w:rPr>
        <w:t>):</w:t>
      </w:r>
      <w:r w:rsidR="0034742F" w:rsidRPr="0034742F">
        <w:rPr>
          <w:lang w:val="en-GB"/>
        </w:rPr>
        <w:br/>
      </w:r>
      <w:proofErr w:type="spellStart"/>
      <w:r w:rsidR="0034742F" w:rsidRPr="0034742F">
        <w:rPr>
          <w:rStyle w:val="CodeChar"/>
          <w:lang w:val="en-GB"/>
        </w:rPr>
        <w:t>timer_cnt</w:t>
      </w:r>
      <w:proofErr w:type="spellEnd"/>
      <w:r w:rsidR="0034742F" w:rsidRPr="0034742F">
        <w:rPr>
          <w:rStyle w:val="CodeChar"/>
          <w:lang w:val="en-GB"/>
        </w:rPr>
        <w:t>++;</w:t>
      </w:r>
      <w:r w:rsidR="0034742F" w:rsidRPr="0034742F">
        <w:rPr>
          <w:rStyle w:val="CodeChar"/>
          <w:lang w:val="en-GB"/>
        </w:rPr>
        <w:br/>
        <w:t>if (</w:t>
      </w:r>
      <w:proofErr w:type="spellStart"/>
      <w:r w:rsidR="0034742F" w:rsidRPr="0034742F">
        <w:rPr>
          <w:rStyle w:val="CodeChar"/>
          <w:lang w:val="en-GB"/>
        </w:rPr>
        <w:t>timer_cnt</w:t>
      </w:r>
      <w:proofErr w:type="spellEnd"/>
      <w:r w:rsidR="0034742F" w:rsidRPr="0034742F">
        <w:rPr>
          <w:rStyle w:val="CodeChar"/>
          <w:lang w:val="en-GB"/>
        </w:rPr>
        <w:t xml:space="preserve"> &amp; 1) </w:t>
      </w:r>
      <w:proofErr w:type="spellStart"/>
      <w:r w:rsidR="0034742F" w:rsidRPr="0034742F">
        <w:rPr>
          <w:rStyle w:val="CodeChar"/>
          <w:lang w:val="en-GB"/>
        </w:rPr>
        <w:t>LED_On</w:t>
      </w:r>
      <w:proofErr w:type="spellEnd"/>
      <w:r w:rsidR="0034742F">
        <w:rPr>
          <w:rStyle w:val="CodeChar"/>
          <w:lang w:val="en-GB"/>
        </w:rPr>
        <w:t xml:space="preserve"> </w:t>
      </w:r>
      <w:r w:rsidR="0034742F" w:rsidRPr="0034742F">
        <w:rPr>
          <w:rStyle w:val="CodeChar"/>
          <w:lang w:val="en-GB"/>
        </w:rPr>
        <w:t>(0);</w:t>
      </w:r>
      <w:r w:rsidR="0034742F" w:rsidRPr="0034742F">
        <w:rPr>
          <w:rStyle w:val="CodeChar"/>
        </w:rPr>
        <w:br/>
      </w:r>
      <w:r w:rsidR="0034742F" w:rsidRPr="0034742F">
        <w:rPr>
          <w:rStyle w:val="CodeChar"/>
          <w:lang w:val="en-GB"/>
        </w:rPr>
        <w:t>else</w:t>
      </w:r>
      <w:r w:rsidR="0034742F" w:rsidRPr="0034742F">
        <w:rPr>
          <w:rStyle w:val="CodeChar"/>
          <w:lang w:val="en-GB"/>
        </w:rPr>
        <w:tab/>
      </w:r>
      <w:r w:rsidR="0034742F" w:rsidRPr="0034742F">
        <w:rPr>
          <w:rStyle w:val="CodeChar"/>
          <w:lang w:val="en-GB"/>
        </w:rPr>
        <w:tab/>
        <w:t xml:space="preserve">   </w:t>
      </w:r>
      <w:r w:rsidR="0034742F">
        <w:rPr>
          <w:rStyle w:val="CodeChar"/>
          <w:lang w:val="en-GB"/>
        </w:rPr>
        <w:t xml:space="preserve">    </w:t>
      </w:r>
      <w:proofErr w:type="spellStart"/>
      <w:r w:rsidR="0034742F" w:rsidRPr="0034742F">
        <w:rPr>
          <w:rStyle w:val="CodeChar"/>
          <w:lang w:val="en-GB"/>
        </w:rPr>
        <w:t>LED_</w:t>
      </w:r>
      <w:proofErr w:type="gramStart"/>
      <w:r w:rsidR="0034742F" w:rsidRPr="0034742F">
        <w:rPr>
          <w:rStyle w:val="CodeChar"/>
          <w:lang w:val="en-GB"/>
        </w:rPr>
        <w:t>Off</w:t>
      </w:r>
      <w:proofErr w:type="spellEnd"/>
      <w:r w:rsidR="0034742F" w:rsidRPr="0034742F">
        <w:rPr>
          <w:rStyle w:val="CodeChar"/>
          <w:lang w:val="en-GB"/>
        </w:rPr>
        <w:t>(</w:t>
      </w:r>
      <w:proofErr w:type="gramEnd"/>
      <w:r w:rsidR="0034742F" w:rsidRPr="0034742F">
        <w:rPr>
          <w:rStyle w:val="CodeChar"/>
          <w:lang w:val="en-GB"/>
        </w:rPr>
        <w:t>0);</w:t>
      </w:r>
    </w:p>
    <w:p w14:paraId="715D3A0F" w14:textId="77777777" w:rsidR="007A303E" w:rsidRDefault="00E170D9" w:rsidP="00EA2F28">
      <w:pPr>
        <w:pStyle w:val="Listenabsatz"/>
        <w:numPr>
          <w:ilvl w:val="0"/>
          <w:numId w:val="26"/>
        </w:numPr>
      </w:pPr>
      <w:r>
        <w:t>Select File/Save All or</w:t>
      </w:r>
      <w:r w:rsidR="00A85784">
        <w:t xml:space="preserve"> </w:t>
      </w:r>
      <w:r>
        <w:rPr>
          <w:noProof/>
        </w:rPr>
        <w:drawing>
          <wp:inline distT="0" distB="0" distL="0" distR="0" wp14:anchorId="5C06D8A6" wp14:editId="0DB23EBC">
            <wp:extent cx="200025" cy="200025"/>
            <wp:effectExtent l="0" t="0" r="9525" b="9525"/>
            <wp:docPr id="1166" name="Picture 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303E">
        <w:t>.</w:t>
      </w:r>
    </w:p>
    <w:p w14:paraId="208933AF" w14:textId="77777777" w:rsidR="00E170D9" w:rsidRDefault="00E170D9" w:rsidP="00EA2F28">
      <w:pPr>
        <w:pStyle w:val="Listenabsatz"/>
        <w:numPr>
          <w:ilvl w:val="0"/>
          <w:numId w:val="26"/>
        </w:numPr>
      </w:pPr>
      <w:r>
        <w:t>Compile the project:</w:t>
      </w:r>
      <w:r w:rsidR="00A85784"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0A1D7164" wp14:editId="2693BA8F">
            <wp:extent cx="228600" cy="219075"/>
            <wp:effectExtent l="0" t="0" r="0" b="9525"/>
            <wp:docPr id="1167" name="Picture 4" descr="bu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uil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5784">
        <w:t xml:space="preserve"> </w:t>
      </w:r>
      <w:r w:rsidR="005553F5">
        <w:t>There will be no errors or warnings in the Build Output window.</w:t>
      </w:r>
    </w:p>
    <w:p w14:paraId="4A907925" w14:textId="77777777" w:rsidR="00987ABA" w:rsidRPr="0001643E" w:rsidRDefault="00987ABA" w:rsidP="00EA2F28">
      <w:pPr>
        <w:pStyle w:val="Listenabsatz"/>
        <w:numPr>
          <w:ilvl w:val="0"/>
          <w:numId w:val="26"/>
        </w:numPr>
        <w:rPr>
          <w:lang w:val="en-GB"/>
        </w:rPr>
      </w:pPr>
      <w:r w:rsidRPr="0001643E">
        <w:rPr>
          <w:lang w:val="en-GB"/>
        </w:rPr>
        <w:t>Program the Flash and e</w:t>
      </w:r>
      <w:r w:rsidR="00E170D9" w:rsidRPr="0001643E">
        <w:rPr>
          <w:lang w:val="en-GB"/>
        </w:rPr>
        <w:t>nter Debug mode:</w:t>
      </w:r>
      <w:r w:rsidR="00A85784" w:rsidRPr="0001643E">
        <w:rPr>
          <w:lang w:val="en-GB"/>
        </w:rPr>
        <w:t xml:space="preserve"> </w:t>
      </w:r>
      <w:r w:rsidR="00E170D9">
        <w:rPr>
          <w:noProof/>
        </w:rPr>
        <w:drawing>
          <wp:inline distT="0" distB="0" distL="0" distR="0" wp14:anchorId="0C68C064" wp14:editId="29A977E6">
            <wp:extent cx="190500" cy="200025"/>
            <wp:effectExtent l="0" t="0" r="0" b="9525"/>
            <wp:docPr id="1168" name="Picture 6" descr="db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bu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45F9A" w14:textId="77777777" w:rsidR="00E170D9" w:rsidRPr="0001643E" w:rsidRDefault="00E170D9" w:rsidP="00EA2F28">
      <w:pPr>
        <w:pStyle w:val="Listenabsatz"/>
        <w:numPr>
          <w:ilvl w:val="0"/>
          <w:numId w:val="26"/>
        </w:numPr>
        <w:rPr>
          <w:lang w:val="en-GB"/>
        </w:rPr>
      </w:pPr>
      <w:r>
        <w:t>Click on RUN.</w:t>
      </w:r>
      <w:r w:rsidR="00A85784">
        <w:t xml:space="preserve"> </w:t>
      </w:r>
      <w:r>
        <w:rPr>
          <w:noProof/>
        </w:rPr>
        <w:drawing>
          <wp:inline distT="0" distB="0" distL="0" distR="0" wp14:anchorId="6569758A" wp14:editId="19CF17CF">
            <wp:extent cx="190500" cy="190500"/>
            <wp:effectExtent l="0" t="0" r="0" b="0"/>
            <wp:docPr id="1171" name="Picture 7" descr="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u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464A6" w14:textId="67BF30DC" w:rsidR="00E170D9" w:rsidRPr="0001643E" w:rsidRDefault="00E170D9" w:rsidP="00EA2F28">
      <w:pPr>
        <w:pStyle w:val="Listenabsatz"/>
        <w:numPr>
          <w:ilvl w:val="0"/>
          <w:numId w:val="26"/>
        </w:numPr>
        <w:rPr>
          <w:lang w:val="en-GB"/>
        </w:rPr>
      </w:pPr>
      <w:r>
        <w:t xml:space="preserve">LED PG13 (green) will now blink according to </w:t>
      </w:r>
      <w:r w:rsidR="000312AF">
        <w:t>your created Timer</w:t>
      </w:r>
      <w:r>
        <w:t>.</w:t>
      </w:r>
    </w:p>
    <w:p w14:paraId="48A5F5A4" w14:textId="77777777" w:rsidR="007A303E" w:rsidRPr="0001643E" w:rsidRDefault="007A303E" w:rsidP="00EA2F28">
      <w:pPr>
        <w:pStyle w:val="Listenabsatz"/>
        <w:numPr>
          <w:ilvl w:val="0"/>
          <w:numId w:val="26"/>
        </w:numPr>
        <w:rPr>
          <w:lang w:val="en-GB"/>
        </w:rPr>
      </w:pPr>
      <w:r>
        <w:t>Leave the program running for the next steps.</w:t>
      </w:r>
    </w:p>
    <w:p w14:paraId="21CD7D68" w14:textId="77777777" w:rsidR="0055240F" w:rsidRPr="0055240F" w:rsidRDefault="0055240F" w:rsidP="0055240F">
      <w:pPr>
        <w:rPr>
          <w:b/>
          <w:lang w:val="en-GB"/>
        </w:rPr>
      </w:pPr>
      <w:r w:rsidRPr="0055240F">
        <w:rPr>
          <w:b/>
          <w:color w:val="FF0000"/>
        </w:rPr>
        <w:t>TIP:</w:t>
      </w:r>
      <w:r w:rsidR="00A85784">
        <w:rPr>
          <w:b/>
        </w:rPr>
        <w:t xml:space="preserve"> </w:t>
      </w:r>
      <w:r w:rsidRPr="0055240F">
        <w:t xml:space="preserve">In </w:t>
      </w:r>
      <w:r w:rsidR="00987ABA">
        <w:t xml:space="preserve">the </w:t>
      </w:r>
      <w:proofErr w:type="spellStart"/>
      <w:r w:rsidRPr="0034742F">
        <w:rPr>
          <w:rFonts w:ascii="Courier New" w:hAnsi="Courier New" w:cs="Courier New"/>
        </w:rPr>
        <w:t>LED_</w:t>
      </w:r>
      <w:r w:rsidR="0034742F" w:rsidRPr="0034742F">
        <w:rPr>
          <w:rFonts w:ascii="Courier New" w:hAnsi="Courier New" w:cs="Courier New"/>
        </w:rPr>
        <w:t>O</w:t>
      </w:r>
      <w:r w:rsidRPr="0034742F">
        <w:rPr>
          <w:rFonts w:ascii="Courier New" w:hAnsi="Courier New" w:cs="Courier New"/>
        </w:rPr>
        <w:t>n</w:t>
      </w:r>
      <w:proofErr w:type="spellEnd"/>
      <w:r>
        <w:t xml:space="preserve"> </w:t>
      </w:r>
      <w:r w:rsidR="00987ABA">
        <w:t xml:space="preserve">function </w:t>
      </w:r>
      <w:r>
        <w:t>call</w:t>
      </w:r>
      <w:r w:rsidRPr="0055240F">
        <w:t>: (0) is the green LED.</w:t>
      </w:r>
      <w:r w:rsidR="00A85784">
        <w:t xml:space="preserve"> </w:t>
      </w:r>
      <w:r w:rsidR="0086264E">
        <w:t xml:space="preserve">Using </w:t>
      </w:r>
      <w:r w:rsidRPr="0055240F">
        <w:t>(1) w</w:t>
      </w:r>
      <w:r w:rsidR="0086264E">
        <w:t>ill</w:t>
      </w:r>
      <w:r w:rsidRPr="0055240F">
        <w:t xml:space="preserve"> </w:t>
      </w:r>
      <w:r w:rsidR="007E6017">
        <w:t>blink</w:t>
      </w:r>
      <w:r w:rsidRPr="0055240F">
        <w:t xml:space="preserve"> the red LED.</w:t>
      </w:r>
    </w:p>
    <w:p w14:paraId="6350B6AD" w14:textId="55FE9EFB" w:rsidR="0055240F" w:rsidRDefault="000312AF" w:rsidP="003474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lang w:val="en-GB"/>
        </w:rPr>
      </w:pPr>
      <w:r>
        <w:rPr>
          <w:b/>
        </w:rPr>
        <w:t>A</w:t>
      </w:r>
      <w:r w:rsidRPr="00BB2325">
        <w:rPr>
          <w:b/>
        </w:rPr>
        <w:t>t this point:</w:t>
      </w:r>
      <w:r w:rsidRPr="00BB2325">
        <w:t xml:space="preserve"> </w:t>
      </w:r>
      <w:r w:rsidR="0034742F" w:rsidRPr="0034742F">
        <w:rPr>
          <w:lang w:val="en-GB"/>
        </w:rPr>
        <w:t xml:space="preserve">We have selected a LED driver from the CMSIS-Pack BSP to create a blinking LED. </w:t>
      </w:r>
      <w:r>
        <w:rPr>
          <w:lang w:val="en-GB"/>
        </w:rPr>
        <w:t>Using a timer, we have created a simple program that blinks this LED every 1 second</w:t>
      </w:r>
      <w:r w:rsidR="0034742F" w:rsidRPr="0034742F">
        <w:rPr>
          <w:lang w:val="en-GB"/>
        </w:rPr>
        <w:t>.</w:t>
      </w:r>
    </w:p>
    <w:p w14:paraId="2A7CF805" w14:textId="77777777" w:rsidR="00131700" w:rsidRDefault="00131700">
      <w:pPr>
        <w:spacing w:after="0"/>
        <w:rPr>
          <w:rFonts w:cs="Arial"/>
          <w:b/>
          <w:bCs/>
          <w:i/>
          <w:iCs/>
          <w:sz w:val="28"/>
          <w:szCs w:val="28"/>
          <w:lang w:val="en-GB"/>
        </w:rPr>
      </w:pPr>
      <w:r>
        <w:rPr>
          <w:lang w:val="en-GB"/>
        </w:rPr>
        <w:br w:type="page"/>
      </w:r>
    </w:p>
    <w:p w14:paraId="1743A43F" w14:textId="77777777" w:rsidR="00E170D9" w:rsidRPr="009D4936" w:rsidRDefault="009D4936" w:rsidP="00A64E83">
      <w:pPr>
        <w:pStyle w:val="berschrift2"/>
        <w:rPr>
          <w:lang w:val="en-GB"/>
        </w:rPr>
      </w:pPr>
      <w:bookmarkStart w:id="16" w:name="_Toc406154375"/>
      <w:r w:rsidRPr="009D4936">
        <w:rPr>
          <w:lang w:val="en-GB"/>
        </w:rPr>
        <w:lastRenderedPageBreak/>
        <w:t>RTX K</w:t>
      </w:r>
      <w:r w:rsidR="00E170D9" w:rsidRPr="009D4936">
        <w:rPr>
          <w:lang w:val="en-GB"/>
        </w:rPr>
        <w:t>ernel Awareness</w:t>
      </w:r>
      <w:bookmarkEnd w:id="16"/>
    </w:p>
    <w:p w14:paraId="1900C2DB" w14:textId="0AE6B2E9" w:rsidR="00E170D9" w:rsidRPr="0034742F" w:rsidRDefault="00C1311E" w:rsidP="00E170D9">
      <w:pPr>
        <w:rPr>
          <w:rStyle w:val="Fett"/>
        </w:rPr>
      </w:pPr>
      <w:r>
        <w:rPr>
          <w:noProof/>
          <w:lang w:val="en-GB"/>
        </w:rPr>
        <w:drawing>
          <wp:anchor distT="0" distB="0" distL="114300" distR="114300" simplePos="0" relativeHeight="251630592" behindDoc="1" locked="0" layoutInCell="1" allowOverlap="1" wp14:anchorId="123FBE7A" wp14:editId="403BB42E">
            <wp:simplePos x="0" y="0"/>
            <wp:positionH relativeFrom="column">
              <wp:posOffset>4800154</wp:posOffset>
            </wp:positionH>
            <wp:positionV relativeFrom="paragraph">
              <wp:posOffset>26503</wp:posOffset>
            </wp:positionV>
            <wp:extent cx="1592580" cy="494030"/>
            <wp:effectExtent l="0" t="0" r="7620" b="1270"/>
            <wp:wrapTight wrapText="bothSides">
              <wp:wrapPolygon edited="0">
                <wp:start x="0" y="0"/>
                <wp:lineTo x="0" y="20823"/>
                <wp:lineTo x="21445" y="20823"/>
                <wp:lineTo x="21445" y="0"/>
                <wp:lineTo x="0" y="0"/>
              </wp:wrapPolygon>
            </wp:wrapTight>
            <wp:docPr id="15" name="Grafik 15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isch enthält.&#10;&#10;Automatisch generierte Beschreibu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70D9" w:rsidRPr="0034742F">
        <w:rPr>
          <w:rStyle w:val="Fett"/>
        </w:rPr>
        <w:t xml:space="preserve">System </w:t>
      </w:r>
      <w:r w:rsidR="008A2719">
        <w:rPr>
          <w:rStyle w:val="Fett"/>
        </w:rPr>
        <w:t>Analyzer</w:t>
      </w:r>
      <w:r w:rsidR="00E170D9" w:rsidRPr="0034742F">
        <w:rPr>
          <w:rStyle w:val="Fett"/>
        </w:rPr>
        <w:t>:</w:t>
      </w:r>
    </w:p>
    <w:p w14:paraId="2B26B964" w14:textId="25E5E1EA" w:rsidR="00C1311E" w:rsidRDefault="00C1311E" w:rsidP="00C1311E">
      <w:pPr>
        <w:pStyle w:val="Listenabsatz"/>
        <w:numPr>
          <w:ilvl w:val="0"/>
          <w:numId w:val="27"/>
        </w:numPr>
        <w:rPr>
          <w:lang w:val="en-GB"/>
        </w:rPr>
      </w:pPr>
      <w:r>
        <w:rPr>
          <w:lang w:val="en-GB"/>
        </w:rPr>
        <w:t xml:space="preserve">Enable the </w:t>
      </w:r>
      <w:r w:rsidRPr="00C1311E">
        <w:rPr>
          <w:b/>
          <w:bCs/>
          <w:lang w:val="en-GB"/>
        </w:rPr>
        <w:t>Event</w:t>
      </w:r>
      <w:r w:rsidR="00152A0F">
        <w:rPr>
          <w:b/>
          <w:bCs/>
          <w:lang w:val="en-GB"/>
        </w:rPr>
        <w:t xml:space="preserve"> R</w:t>
      </w:r>
      <w:r w:rsidRPr="00C1311E">
        <w:rPr>
          <w:b/>
          <w:bCs/>
          <w:lang w:val="en-GB"/>
        </w:rPr>
        <w:t>ecorder</w:t>
      </w:r>
      <w:r>
        <w:rPr>
          <w:lang w:val="en-GB"/>
        </w:rPr>
        <w:t xml:space="preserve"> in the </w:t>
      </w:r>
      <w:r w:rsidRPr="00152A0F">
        <w:rPr>
          <w:b/>
          <w:bCs/>
          <w:lang w:val="en-GB"/>
        </w:rPr>
        <w:t>RTE-Compiler</w:t>
      </w:r>
      <w:r>
        <w:rPr>
          <w:lang w:val="en-GB"/>
        </w:rPr>
        <w:t xml:space="preserve"> component.</w:t>
      </w:r>
    </w:p>
    <w:p w14:paraId="4F53A1AF" w14:textId="783234AA" w:rsidR="001F7782" w:rsidRDefault="00C1311E" w:rsidP="00C1311E">
      <w:pPr>
        <w:pStyle w:val="Listenabsatz"/>
        <w:numPr>
          <w:ilvl w:val="0"/>
          <w:numId w:val="27"/>
        </w:numPr>
        <w:rPr>
          <w:lang w:val="en-GB"/>
        </w:rPr>
      </w:pPr>
      <w:r>
        <w:rPr>
          <w:lang w:val="en-GB"/>
        </w:rPr>
        <w:t xml:space="preserve">At the Project window in the </w:t>
      </w:r>
      <w:r w:rsidRPr="00152A0F">
        <w:rPr>
          <w:b/>
          <w:bCs/>
          <w:lang w:val="en-GB"/>
        </w:rPr>
        <w:t>Compiler</w:t>
      </w:r>
      <w:r>
        <w:rPr>
          <w:lang w:val="en-GB"/>
        </w:rPr>
        <w:t xml:space="preserve"> Tab</w:t>
      </w:r>
      <w:r w:rsidR="00152A0F">
        <w:rPr>
          <w:lang w:val="en-GB"/>
        </w:rPr>
        <w:t>,</w:t>
      </w:r>
      <w:r>
        <w:rPr>
          <w:lang w:val="en-GB"/>
        </w:rPr>
        <w:t xml:space="preserve"> open the file </w:t>
      </w:r>
      <w:proofErr w:type="spellStart"/>
      <w:r w:rsidRPr="00C1311E">
        <w:rPr>
          <w:b/>
          <w:bCs/>
          <w:lang w:val="en-GB"/>
        </w:rPr>
        <w:t>EventRecorderConf.h</w:t>
      </w:r>
      <w:proofErr w:type="spellEnd"/>
      <w:r>
        <w:rPr>
          <w:b/>
          <w:bCs/>
          <w:lang w:val="en-GB"/>
        </w:rPr>
        <w:t xml:space="preserve"> </w:t>
      </w:r>
      <w:r w:rsidRPr="00C1311E">
        <w:rPr>
          <w:lang w:val="en-GB"/>
        </w:rPr>
        <w:t>and select the Configuration Wizard</w:t>
      </w:r>
      <w:r w:rsidR="001F7782">
        <w:rPr>
          <w:lang w:val="en-GB"/>
        </w:rPr>
        <w:t>.</w:t>
      </w:r>
    </w:p>
    <w:p w14:paraId="2D7EAC2E" w14:textId="675DAC49" w:rsidR="00C1311E" w:rsidRPr="00C1311E" w:rsidRDefault="007B41B0" w:rsidP="00C1311E">
      <w:pPr>
        <w:pStyle w:val="Listenabsatz"/>
        <w:numPr>
          <w:ilvl w:val="0"/>
          <w:numId w:val="27"/>
        </w:num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84864" behindDoc="1" locked="0" layoutInCell="1" allowOverlap="1" wp14:anchorId="12A8307A" wp14:editId="2C712A7A">
            <wp:simplePos x="0" y="0"/>
            <wp:positionH relativeFrom="column">
              <wp:posOffset>4799965</wp:posOffset>
            </wp:positionH>
            <wp:positionV relativeFrom="paragraph">
              <wp:posOffset>8890</wp:posOffset>
            </wp:positionV>
            <wp:extent cx="1592580" cy="267970"/>
            <wp:effectExtent l="0" t="0" r="7620" b="0"/>
            <wp:wrapTight wrapText="bothSides">
              <wp:wrapPolygon edited="0">
                <wp:start x="0" y="0"/>
                <wp:lineTo x="0" y="19962"/>
                <wp:lineTo x="21445" y="19962"/>
                <wp:lineTo x="21445" y="0"/>
                <wp:lineTo x="0" y="0"/>
              </wp:wrapPolygon>
            </wp:wrapTight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Grafik 76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782">
        <w:rPr>
          <w:lang w:val="en-GB"/>
        </w:rPr>
        <w:t>E</w:t>
      </w:r>
      <w:r w:rsidR="00C1311E">
        <w:rPr>
          <w:lang w:val="en-GB"/>
        </w:rPr>
        <w:t>xpand the Event</w:t>
      </w:r>
      <w:r w:rsidR="001F7782">
        <w:rPr>
          <w:lang w:val="en-GB"/>
        </w:rPr>
        <w:t xml:space="preserve"> </w:t>
      </w:r>
      <w:r w:rsidR="00C1311E">
        <w:rPr>
          <w:lang w:val="en-GB"/>
        </w:rPr>
        <w:t xml:space="preserve">Recorder </w:t>
      </w:r>
      <w:r w:rsidR="00B451FB">
        <w:rPr>
          <w:lang w:val="en-GB"/>
        </w:rPr>
        <w:t>group</w:t>
      </w:r>
      <w:r w:rsidR="00252C27">
        <w:rPr>
          <w:lang w:val="en-GB"/>
        </w:rPr>
        <w:t xml:space="preserve">. </w:t>
      </w:r>
    </w:p>
    <w:p w14:paraId="043CED2C" w14:textId="6AA4FE49" w:rsidR="00C1311E" w:rsidRDefault="007B41B0" w:rsidP="00C1311E">
      <w:pPr>
        <w:pStyle w:val="Listenabsatz"/>
        <w:numPr>
          <w:ilvl w:val="0"/>
          <w:numId w:val="27"/>
        </w:numPr>
        <w:rPr>
          <w:lang w:val="en-GB"/>
        </w:rPr>
      </w:pPr>
      <w:r>
        <w:rPr>
          <w:lang w:val="en-GB"/>
        </w:rPr>
        <w:t xml:space="preserve">Ensure that the </w:t>
      </w:r>
      <w:r w:rsidRPr="007B41B0">
        <w:rPr>
          <w:b/>
          <w:bCs/>
          <w:lang w:val="en-GB"/>
        </w:rPr>
        <w:t>DWT Cycle Counter</w:t>
      </w:r>
      <w:r>
        <w:rPr>
          <w:lang w:val="en-GB"/>
        </w:rPr>
        <w:t xml:space="preserve"> is se</w:t>
      </w:r>
      <w:r w:rsidR="00152A0F">
        <w:rPr>
          <w:lang w:val="en-GB"/>
        </w:rPr>
        <w:t>t</w:t>
      </w:r>
      <w:r w:rsidR="00C1311E">
        <w:rPr>
          <w:lang w:val="en-GB"/>
        </w:rPr>
        <w:t>.</w:t>
      </w:r>
    </w:p>
    <w:p w14:paraId="66A4E3E9" w14:textId="7A55FCBE" w:rsidR="001F7782" w:rsidRDefault="00501745" w:rsidP="00C1311E">
      <w:pPr>
        <w:pStyle w:val="Listenabsatz"/>
        <w:numPr>
          <w:ilvl w:val="0"/>
          <w:numId w:val="27"/>
        </w:num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39808" behindDoc="1" locked="0" layoutInCell="1" allowOverlap="1" wp14:anchorId="4478AA4E" wp14:editId="6958C7D2">
            <wp:simplePos x="0" y="0"/>
            <wp:positionH relativeFrom="column">
              <wp:posOffset>3919220</wp:posOffset>
            </wp:positionH>
            <wp:positionV relativeFrom="paragraph">
              <wp:posOffset>109220</wp:posOffset>
            </wp:positionV>
            <wp:extent cx="2480945" cy="733425"/>
            <wp:effectExtent l="0" t="0" r="0" b="9525"/>
            <wp:wrapTight wrapText="bothSides">
              <wp:wrapPolygon edited="0">
                <wp:start x="0" y="0"/>
                <wp:lineTo x="0" y="21319"/>
                <wp:lineTo x="21395" y="21319"/>
                <wp:lineTo x="21395" y="0"/>
                <wp:lineTo x="0" y="0"/>
              </wp:wrapPolygon>
            </wp:wrapTight>
            <wp:docPr id="1159" name="Grafik 115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" name="Grafik 1159" descr="Ein Bild, das Text enthält.&#10;&#10;Automatisch generierte Beschreibu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782">
        <w:rPr>
          <w:lang w:val="en-GB"/>
        </w:rPr>
        <w:t xml:space="preserve">Open at the </w:t>
      </w:r>
      <w:r w:rsidR="00152A0F">
        <w:rPr>
          <w:lang w:val="en-GB"/>
        </w:rPr>
        <w:t>P</w:t>
      </w:r>
      <w:r w:rsidR="001F7782">
        <w:rPr>
          <w:lang w:val="en-GB"/>
        </w:rPr>
        <w:t xml:space="preserve">roject tree the </w:t>
      </w:r>
      <w:r w:rsidR="001F7782" w:rsidRPr="00152A0F">
        <w:rPr>
          <w:b/>
          <w:bCs/>
          <w:lang w:val="en-GB"/>
        </w:rPr>
        <w:t>CMSIS</w:t>
      </w:r>
      <w:r w:rsidR="00152A0F">
        <w:rPr>
          <w:lang w:val="en-GB"/>
        </w:rPr>
        <w:t xml:space="preserve"> </w:t>
      </w:r>
      <w:r w:rsidR="001F7782">
        <w:rPr>
          <w:lang w:val="en-GB"/>
        </w:rPr>
        <w:t>tab.</w:t>
      </w:r>
    </w:p>
    <w:p w14:paraId="2573A23A" w14:textId="6330FF55" w:rsidR="001F7782" w:rsidRPr="00152A0F" w:rsidRDefault="001F7782" w:rsidP="001F7782">
      <w:pPr>
        <w:pStyle w:val="Listenabsatz"/>
        <w:numPr>
          <w:ilvl w:val="0"/>
          <w:numId w:val="27"/>
        </w:numPr>
        <w:rPr>
          <w:b/>
          <w:bCs/>
          <w:lang w:val="en-GB"/>
        </w:rPr>
      </w:pPr>
      <w:r>
        <w:rPr>
          <w:lang w:val="en-GB"/>
        </w:rPr>
        <w:t xml:space="preserve">Open the file </w:t>
      </w:r>
      <w:proofErr w:type="spellStart"/>
      <w:r w:rsidRPr="001F7782">
        <w:rPr>
          <w:b/>
          <w:bCs/>
          <w:lang w:val="en-GB"/>
        </w:rPr>
        <w:t>RTX_Config.h</w:t>
      </w:r>
      <w:proofErr w:type="spellEnd"/>
      <w:r>
        <w:rPr>
          <w:lang w:val="en-GB"/>
        </w:rPr>
        <w:t xml:space="preserve"> and </w:t>
      </w:r>
      <w:r w:rsidRPr="00C1311E">
        <w:rPr>
          <w:lang w:val="en-GB"/>
        </w:rPr>
        <w:t xml:space="preserve">select the </w:t>
      </w:r>
      <w:r w:rsidRPr="00152A0F">
        <w:rPr>
          <w:b/>
          <w:bCs/>
          <w:lang w:val="en-GB"/>
        </w:rPr>
        <w:t>Configuration Wizard.</w:t>
      </w:r>
    </w:p>
    <w:p w14:paraId="6026BA2B" w14:textId="1A589460" w:rsidR="001F7782" w:rsidRPr="00C1311E" w:rsidRDefault="001F7782" w:rsidP="00C1311E">
      <w:pPr>
        <w:pStyle w:val="Listenabsatz"/>
        <w:numPr>
          <w:ilvl w:val="0"/>
          <w:numId w:val="27"/>
        </w:numPr>
        <w:rPr>
          <w:lang w:val="en-GB"/>
        </w:rPr>
      </w:pPr>
      <w:r>
        <w:rPr>
          <w:lang w:val="en-GB"/>
        </w:rPr>
        <w:t xml:space="preserve">At </w:t>
      </w:r>
      <w:r w:rsidRPr="001F7782">
        <w:rPr>
          <w:b/>
          <w:bCs/>
          <w:lang w:val="en-GB"/>
        </w:rPr>
        <w:t>Event Recorder Configuration</w:t>
      </w:r>
      <w:r w:rsidR="00152A0F">
        <w:rPr>
          <w:b/>
          <w:bCs/>
          <w:lang w:val="en-GB"/>
        </w:rPr>
        <w:t>,</w:t>
      </w:r>
      <w:r>
        <w:rPr>
          <w:lang w:val="en-GB"/>
        </w:rPr>
        <w:t xml:space="preserve"> enable the </w:t>
      </w:r>
      <w:r w:rsidRPr="001F7782">
        <w:rPr>
          <w:b/>
          <w:bCs/>
          <w:lang w:val="en-GB"/>
        </w:rPr>
        <w:t xml:space="preserve">Global </w:t>
      </w:r>
      <w:r w:rsidR="00152A0F">
        <w:rPr>
          <w:b/>
          <w:bCs/>
          <w:lang w:val="en-GB"/>
        </w:rPr>
        <w:t>Initialization</w:t>
      </w:r>
      <w:r w:rsidR="00501745">
        <w:rPr>
          <w:b/>
          <w:bCs/>
          <w:lang w:val="en-GB"/>
        </w:rPr>
        <w:t>.</w:t>
      </w:r>
    </w:p>
    <w:p w14:paraId="7458A302" w14:textId="483F1DE2" w:rsidR="00C1311E" w:rsidRPr="00C1311E" w:rsidRDefault="00501745" w:rsidP="00C1311E">
      <w:pPr>
        <w:pStyle w:val="Listenabsatz"/>
        <w:numPr>
          <w:ilvl w:val="0"/>
          <w:numId w:val="27"/>
        </w:numPr>
        <w:rPr>
          <w:lang w:val="en-GB"/>
        </w:rPr>
      </w:pPr>
      <w:r>
        <w:t xml:space="preserve">Save all files, </w:t>
      </w:r>
      <w:proofErr w:type="gramStart"/>
      <w:r>
        <w:t>b</w:t>
      </w:r>
      <w:r w:rsidR="00C1311E">
        <w:t>uild</w:t>
      </w:r>
      <w:proofErr w:type="gramEnd"/>
      <w:r w:rsidR="00C1311E">
        <w:t xml:space="preserve"> and flash the project.</w:t>
      </w:r>
    </w:p>
    <w:p w14:paraId="604478D3" w14:textId="2D8E951D" w:rsidR="00C1311E" w:rsidRPr="00C1311E" w:rsidRDefault="00C1311E" w:rsidP="00C1311E">
      <w:pPr>
        <w:pStyle w:val="Listenabsatz"/>
        <w:numPr>
          <w:ilvl w:val="0"/>
          <w:numId w:val="27"/>
        </w:numPr>
        <w:rPr>
          <w:lang w:val="en-GB"/>
        </w:rPr>
      </w:pPr>
      <w:r>
        <w:rPr>
          <w:lang w:val="en-GB"/>
        </w:rPr>
        <w:t>S</w:t>
      </w:r>
      <w:r>
        <w:t xml:space="preserve">tart the </w:t>
      </w:r>
      <w:r w:rsidRPr="00152A0F">
        <w:rPr>
          <w:b/>
          <w:bCs/>
        </w:rPr>
        <w:t>Debugger</w:t>
      </w:r>
      <w:r>
        <w:t xml:space="preserve"> and o</w:t>
      </w:r>
      <w:r w:rsidRPr="0021044F">
        <w:t xml:space="preserve">pen the </w:t>
      </w:r>
      <w:r w:rsidRPr="00152A0F">
        <w:rPr>
          <w:b/>
          <w:bCs/>
        </w:rPr>
        <w:t>System Analyzer</w:t>
      </w:r>
      <w:r w:rsidRPr="0021044F">
        <w:t xml:space="preserve"> from the toolbar or via the </w:t>
      </w:r>
      <w:r w:rsidR="00152A0F" w:rsidRPr="00152A0F">
        <w:rPr>
          <w:i/>
          <w:iCs/>
        </w:rPr>
        <w:t xml:space="preserve">View - Analysis Windows - System Analyzer </w:t>
      </w:r>
      <w:r w:rsidR="00152A0F">
        <w:t>menu</w:t>
      </w:r>
      <w:r w:rsidRPr="0021044F">
        <w:t>.</w:t>
      </w:r>
      <w:r>
        <w:t xml:space="preserve"> Run your project for a few seconds and stop it.</w:t>
      </w:r>
    </w:p>
    <w:p w14:paraId="1212E250" w14:textId="0FCB7DB6" w:rsidR="00C1311E" w:rsidRPr="004832FF" w:rsidRDefault="00C1311E" w:rsidP="00C1311E">
      <w:pPr>
        <w:pStyle w:val="Listenabsatz"/>
        <w:numPr>
          <w:ilvl w:val="0"/>
          <w:numId w:val="27"/>
        </w:numPr>
        <w:rPr>
          <w:lang w:val="en-GB"/>
        </w:rPr>
      </w:pPr>
      <w:proofErr w:type="gramStart"/>
      <w:r>
        <w:t>You see now</w:t>
      </w:r>
      <w:proofErr w:type="gramEnd"/>
      <w:r>
        <w:t xml:space="preserve"> </w:t>
      </w:r>
      <w:r w:rsidR="00501745">
        <w:t>our</w:t>
      </w:r>
      <w:r>
        <w:t xml:space="preserve"> Threads </w:t>
      </w:r>
      <w:r w:rsidR="00152A0F">
        <w:t>in</w:t>
      </w:r>
      <w:r>
        <w:t xml:space="preserve"> the System Analyzer window:</w:t>
      </w:r>
      <w:r w:rsidRPr="004832FF">
        <w:rPr>
          <w:noProof/>
        </w:rPr>
        <w:t xml:space="preserve"> </w:t>
      </w:r>
      <w:r w:rsidR="00152A0F">
        <w:rPr>
          <w:noProof/>
          <w:lang w:val="en-GB"/>
        </w:rPr>
        <w:drawing>
          <wp:inline distT="0" distB="0" distL="0" distR="0" wp14:anchorId="0CA2564F" wp14:editId="3C750F1A">
            <wp:extent cx="5667270" cy="1437620"/>
            <wp:effectExtent l="0" t="0" r="0" b="0"/>
            <wp:docPr id="1182" name="Grafik 1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" name="Grafik 118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139" cy="14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DACD" w14:textId="3AE68BB2" w:rsidR="00F206FD" w:rsidRDefault="00316638" w:rsidP="00F206FD">
      <w:pPr>
        <w:ind w:left="360"/>
      </w:pPr>
      <w:r>
        <w:t>E</w:t>
      </w:r>
      <w:r w:rsidR="00161176">
        <w:t xml:space="preserve">xit </w:t>
      </w:r>
      <w:r w:rsidR="00F206FD">
        <w:t xml:space="preserve">the </w:t>
      </w:r>
      <w:r w:rsidR="00161176">
        <w:t>Debug mode.</w:t>
      </w:r>
      <w:r w:rsidR="00A85784">
        <w:t xml:space="preserve"> </w:t>
      </w:r>
      <w:r w:rsidR="00161176">
        <w:rPr>
          <w:noProof/>
        </w:rPr>
        <w:drawing>
          <wp:inline distT="0" distB="0" distL="0" distR="0" wp14:anchorId="6E026F3B" wp14:editId="6E721D5F">
            <wp:extent cx="190500" cy="200025"/>
            <wp:effectExtent l="0" t="0" r="0" b="9525"/>
            <wp:docPr id="11" name="Picture 20" descr="db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bu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1EE77" w14:textId="77777777" w:rsidR="00F206FD" w:rsidRDefault="00F206FD">
      <w:pPr>
        <w:spacing w:after="0"/>
      </w:pPr>
      <w:r>
        <w:br w:type="page"/>
      </w:r>
    </w:p>
    <w:p w14:paraId="545DD173" w14:textId="77777777" w:rsidR="00161176" w:rsidRPr="004832FF" w:rsidRDefault="00161176" w:rsidP="00F206FD">
      <w:pPr>
        <w:pStyle w:val="Listenabsatz"/>
        <w:rPr>
          <w:lang w:val="en-GB"/>
        </w:rPr>
      </w:pPr>
    </w:p>
    <w:p w14:paraId="46BFAFC8" w14:textId="77777777" w:rsidR="00A42DC6" w:rsidRDefault="00A42DC6" w:rsidP="00A42DC6">
      <w:pPr>
        <w:pStyle w:val="berschrift1"/>
        <w:rPr>
          <w:lang w:val="en-GB"/>
        </w:rPr>
      </w:pPr>
      <w:bookmarkStart w:id="17" w:name="_Toc406154376"/>
      <w:bookmarkEnd w:id="6"/>
      <w:r>
        <w:rPr>
          <w:lang w:val="en-GB"/>
        </w:rPr>
        <w:t>Step 3: Add USB Host with Mass Storage Support</w:t>
      </w:r>
      <w:bookmarkEnd w:id="17"/>
    </w:p>
    <w:p w14:paraId="42C7662B" w14:textId="170F1A59" w:rsidR="00DF7FE8" w:rsidRPr="00276ED0" w:rsidRDefault="00DF7FE8" w:rsidP="00A64E83">
      <w:pPr>
        <w:pStyle w:val="berschrift2"/>
        <w:rPr>
          <w:lang w:val="en-GB"/>
        </w:rPr>
      </w:pPr>
      <w:bookmarkStart w:id="18" w:name="_Toc406154377"/>
      <w:r>
        <w:rPr>
          <w:lang w:val="en-GB"/>
        </w:rPr>
        <w:t xml:space="preserve">Configure the CMSIS-Driver for </w:t>
      </w:r>
      <w:r w:rsidR="006E14CC">
        <w:rPr>
          <w:lang w:val="en-GB"/>
        </w:rPr>
        <w:t xml:space="preserve">the </w:t>
      </w:r>
      <w:r>
        <w:rPr>
          <w:lang w:val="en-GB"/>
        </w:rPr>
        <w:t>US</w:t>
      </w:r>
      <w:r w:rsidR="00161176">
        <w:rPr>
          <w:lang w:val="en-GB"/>
        </w:rPr>
        <w:t>B</w:t>
      </w:r>
      <w:r>
        <w:rPr>
          <w:lang w:val="en-GB"/>
        </w:rPr>
        <w:t xml:space="preserve"> </w:t>
      </w:r>
      <w:proofErr w:type="gramStart"/>
      <w:r>
        <w:rPr>
          <w:lang w:val="en-GB"/>
        </w:rPr>
        <w:t>component</w:t>
      </w:r>
      <w:bookmarkEnd w:id="18"/>
      <w:proofErr w:type="gramEnd"/>
    </w:p>
    <w:p w14:paraId="76A769A4" w14:textId="1A4653F2" w:rsidR="00DF7FE8" w:rsidRPr="00C657DF" w:rsidRDefault="00DF7FE8" w:rsidP="00DF7FE8">
      <w:pPr>
        <w:rPr>
          <w:lang w:val="en-GB"/>
        </w:rPr>
      </w:pPr>
      <w:r>
        <w:rPr>
          <w:lang w:val="en-GB"/>
        </w:rPr>
        <w:t xml:space="preserve">To correctly configure the USB Host </w:t>
      </w:r>
      <w:r w:rsidR="006E14CC">
        <w:rPr>
          <w:lang w:val="en-GB"/>
        </w:rPr>
        <w:t>M</w:t>
      </w:r>
      <w:r>
        <w:rPr>
          <w:lang w:val="en-GB"/>
        </w:rPr>
        <w:t>iddleware</w:t>
      </w:r>
      <w:r w:rsidR="006E14CC">
        <w:rPr>
          <w:lang w:val="en-GB"/>
        </w:rPr>
        <w:t>,</w:t>
      </w:r>
      <w:r>
        <w:rPr>
          <w:lang w:val="en-GB"/>
        </w:rPr>
        <w:t xml:space="preserve"> it is necessary to understand the USB </w:t>
      </w:r>
      <w:r w:rsidR="00B364F8">
        <w:rPr>
          <w:lang w:val="en-GB"/>
        </w:rPr>
        <w:t xml:space="preserve">User </w:t>
      </w:r>
      <w:r>
        <w:rPr>
          <w:lang w:val="en-GB"/>
        </w:rPr>
        <w:t>connector available on the target hardware.</w:t>
      </w:r>
    </w:p>
    <w:p w14:paraId="0F8CB99C" w14:textId="77777777" w:rsidR="00DF7FE8" w:rsidRDefault="00DF7FE8" w:rsidP="00DF7FE8">
      <w:pPr>
        <w:rPr>
          <w:lang w:val="en-GB"/>
        </w:rPr>
      </w:pPr>
      <w:r>
        <w:rPr>
          <w:noProof/>
        </w:rPr>
        <w:drawing>
          <wp:inline distT="0" distB="0" distL="0" distR="0" wp14:anchorId="2ADDB7EE" wp14:editId="16E5E707">
            <wp:extent cx="6400800" cy="4248150"/>
            <wp:effectExtent l="0" t="0" r="0" b="0"/>
            <wp:docPr id="1164" name="Picture 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9410F" w14:textId="77777777" w:rsidR="00361900" w:rsidRDefault="00361900" w:rsidP="00DF7FE8">
      <w:pPr>
        <w:rPr>
          <w:lang w:val="en-GB"/>
        </w:rPr>
      </w:pPr>
    </w:p>
    <w:p w14:paraId="72019671" w14:textId="591AC429" w:rsidR="00DF7FE8" w:rsidRDefault="00AB7F7D" w:rsidP="00DF7FE8">
      <w:r>
        <w:rPr>
          <w:noProof/>
        </w:rPr>
        <w:drawing>
          <wp:anchor distT="0" distB="0" distL="114300" distR="114300" simplePos="0" relativeHeight="251682816" behindDoc="1" locked="0" layoutInCell="1" allowOverlap="1" wp14:anchorId="0CDCA88D" wp14:editId="3302E93A">
            <wp:simplePos x="0" y="0"/>
            <wp:positionH relativeFrom="column">
              <wp:posOffset>4022090</wp:posOffset>
            </wp:positionH>
            <wp:positionV relativeFrom="paragraph">
              <wp:posOffset>401320</wp:posOffset>
            </wp:positionV>
            <wp:extent cx="2383155" cy="2339975"/>
            <wp:effectExtent l="0" t="0" r="0" b="3175"/>
            <wp:wrapTight wrapText="bothSides">
              <wp:wrapPolygon edited="0">
                <wp:start x="0" y="0"/>
                <wp:lineTo x="0" y="21453"/>
                <wp:lineTo x="21410" y="21453"/>
                <wp:lineTo x="2141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15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7FE8">
        <w:rPr>
          <w:lang w:val="en-GB"/>
        </w:rPr>
        <w:t xml:space="preserve">The </w:t>
      </w:r>
      <w:r w:rsidR="00DF7FE8">
        <w:t>STM32F429</w:t>
      </w:r>
      <w:r w:rsidR="002B3F20">
        <w:t>I</w:t>
      </w:r>
      <w:r w:rsidR="00DF7FE8">
        <w:t xml:space="preserve"> Discovery Kit provides a </w:t>
      </w:r>
      <w:r w:rsidR="00DF7FE8" w:rsidRPr="006E14CC">
        <w:rPr>
          <w:b/>
          <w:bCs/>
        </w:rPr>
        <w:t>USB connector</w:t>
      </w:r>
      <w:r w:rsidR="00DF7FE8">
        <w:t xml:space="preserve"> that interfaces with the </w:t>
      </w:r>
      <w:r w:rsidR="00DF7FE8" w:rsidRPr="006E14CC">
        <w:rPr>
          <w:b/>
          <w:bCs/>
        </w:rPr>
        <w:t>USB OTG High-speed STM32F429 peripheral</w:t>
      </w:r>
      <w:r w:rsidR="00DF7FE8">
        <w:t xml:space="preserve"> via the </w:t>
      </w:r>
      <w:r w:rsidR="00DF7FE8" w:rsidRPr="006E14CC">
        <w:rPr>
          <w:b/>
          <w:bCs/>
        </w:rPr>
        <w:t>on-chip full-speed PHY</w:t>
      </w:r>
      <w:r w:rsidR="00DF7FE8">
        <w:t xml:space="preserve"> (GPIOB.14 and GPIOB.15). The </w:t>
      </w:r>
      <w:r w:rsidR="00DF7FE8" w:rsidRPr="006E14CC">
        <w:rPr>
          <w:b/>
          <w:bCs/>
        </w:rPr>
        <w:t>VBUS power on/off pin</w:t>
      </w:r>
      <w:r w:rsidR="00DF7FE8">
        <w:t xml:space="preserve"> is active low on </w:t>
      </w:r>
      <w:r w:rsidR="00DF7FE8" w:rsidRPr="00276ED0">
        <w:t>GPIOC.4</w:t>
      </w:r>
      <w:r w:rsidR="00DF7FE8">
        <w:t xml:space="preserve">. The </w:t>
      </w:r>
      <w:r w:rsidR="006E14CC" w:rsidRPr="006E14CC">
        <w:rPr>
          <w:b/>
          <w:bCs/>
        </w:rPr>
        <w:t>O</w:t>
      </w:r>
      <w:r w:rsidR="00DF7FE8" w:rsidRPr="006E14CC">
        <w:rPr>
          <w:b/>
          <w:bCs/>
        </w:rPr>
        <w:t xml:space="preserve">vercurrent </w:t>
      </w:r>
      <w:r w:rsidR="006E14CC" w:rsidRPr="006E14CC">
        <w:rPr>
          <w:b/>
          <w:bCs/>
        </w:rPr>
        <w:t>D</w:t>
      </w:r>
      <w:r w:rsidR="00DF7FE8" w:rsidRPr="006E14CC">
        <w:rPr>
          <w:b/>
          <w:bCs/>
        </w:rPr>
        <w:t>etection pin</w:t>
      </w:r>
      <w:r w:rsidR="00DF7FE8">
        <w:t xml:space="preserve"> is active low</w:t>
      </w:r>
      <w:r w:rsidR="00DF7FE8" w:rsidRPr="00276ED0">
        <w:t xml:space="preserve"> on GPIOC.5</w:t>
      </w:r>
      <w:r w:rsidR="00DF7FE8">
        <w:t>. Since we are only using the USB Host interface we can ignore the remaining OTG pins.</w:t>
      </w:r>
    </w:p>
    <w:p w14:paraId="41F55D85" w14:textId="151E8B75" w:rsidR="00161176" w:rsidRDefault="00724F25">
      <w:pPr>
        <w:spacing w:after="0"/>
        <w:rPr>
          <w:lang w:val="en-GB"/>
        </w:rPr>
      </w:pPr>
      <w:r>
        <w:rPr>
          <w:lang w:val="en-GB"/>
        </w:rPr>
        <w:t xml:space="preserve">This schematic is part of the Software </w:t>
      </w:r>
      <w:r w:rsidR="00AB7F7D">
        <w:rPr>
          <w:lang w:val="en-GB"/>
        </w:rPr>
        <w:t>P</w:t>
      </w:r>
      <w:r>
        <w:rPr>
          <w:lang w:val="en-GB"/>
        </w:rPr>
        <w:t>ack for the STM32F4.</w:t>
      </w:r>
      <w:r w:rsidR="00A85784">
        <w:rPr>
          <w:lang w:val="en-GB"/>
        </w:rPr>
        <w:t xml:space="preserve"> </w:t>
      </w:r>
      <w:r>
        <w:rPr>
          <w:lang w:val="en-GB"/>
        </w:rPr>
        <w:t xml:space="preserve">You access these documents using the </w:t>
      </w:r>
      <w:r w:rsidRPr="006E14CC">
        <w:rPr>
          <w:b/>
          <w:bCs/>
          <w:lang w:val="en-GB"/>
        </w:rPr>
        <w:t>Books</w:t>
      </w:r>
      <w:r>
        <w:rPr>
          <w:lang w:val="en-GB"/>
        </w:rPr>
        <w:t xml:space="preserve"> tab.</w:t>
      </w:r>
      <w:r w:rsidR="00A85784">
        <w:rPr>
          <w:lang w:val="en-GB"/>
        </w:rPr>
        <w:t xml:space="preserve"> </w:t>
      </w:r>
      <w:r>
        <w:rPr>
          <w:lang w:val="en-GB"/>
        </w:rPr>
        <w:t xml:space="preserve">Other documents found here are datasheets, STMicroelectronics Getting Started Guides, ARM compiler and µVision manuals and more. </w:t>
      </w:r>
      <w:r w:rsidR="00161176">
        <w:rPr>
          <w:lang w:val="en-GB"/>
        </w:rPr>
        <w:br w:type="page"/>
      </w:r>
    </w:p>
    <w:p w14:paraId="7D118384" w14:textId="77777777" w:rsidR="005E7388" w:rsidRDefault="005F33FC" w:rsidP="005E7388">
      <w:pPr>
        <w:pStyle w:val="berschrift2"/>
        <w:rPr>
          <w:lang w:val="en-GB"/>
        </w:rPr>
      </w:pPr>
      <w:bookmarkStart w:id="19" w:name="_Toc406154378"/>
      <w:r>
        <w:rPr>
          <w:lang w:val="en-GB"/>
        </w:rPr>
        <w:lastRenderedPageBreak/>
        <w:t xml:space="preserve">Add </w:t>
      </w:r>
      <w:r w:rsidR="005E7388">
        <w:rPr>
          <w:lang w:val="en-GB"/>
        </w:rPr>
        <w:t xml:space="preserve">the USB Host middleware component to </w:t>
      </w:r>
      <w:r>
        <w:rPr>
          <w:lang w:val="en-GB"/>
        </w:rPr>
        <w:t xml:space="preserve">the </w:t>
      </w:r>
      <w:proofErr w:type="gramStart"/>
      <w:r>
        <w:rPr>
          <w:lang w:val="en-GB"/>
        </w:rPr>
        <w:t>project</w:t>
      </w:r>
      <w:bookmarkEnd w:id="19"/>
      <w:proofErr w:type="gramEnd"/>
    </w:p>
    <w:p w14:paraId="23EF54BE" w14:textId="77777777" w:rsidR="005F33FC" w:rsidRPr="005F33FC" w:rsidRDefault="005F33FC" w:rsidP="005F33FC">
      <w:pPr>
        <w:rPr>
          <w:lang w:val="en-GB"/>
        </w:rPr>
      </w:pPr>
      <w:r>
        <w:rPr>
          <w:lang w:val="en-GB"/>
        </w:rPr>
        <w:t xml:space="preserve">As we want to connect a USB memory stick to the development board, we need to add support for the </w:t>
      </w:r>
      <w:r w:rsidRPr="00BD250D">
        <w:rPr>
          <w:b/>
          <w:bCs/>
          <w:lang w:val="en-GB"/>
        </w:rPr>
        <w:t>USB Mass Storage Class (MSC)</w:t>
      </w:r>
      <w:r>
        <w:rPr>
          <w:lang w:val="en-GB"/>
        </w:rPr>
        <w:t xml:space="preserve"> to the project:</w:t>
      </w:r>
    </w:p>
    <w:p w14:paraId="2F92C52E" w14:textId="019D8081" w:rsidR="005E7388" w:rsidRDefault="005E7388" w:rsidP="00EA2F28">
      <w:pPr>
        <w:pStyle w:val="Listenabsatz"/>
        <w:numPr>
          <w:ilvl w:val="0"/>
          <w:numId w:val="29"/>
        </w:num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5400DE68" wp14:editId="193C2277">
            <wp:simplePos x="0" y="0"/>
            <wp:positionH relativeFrom="column">
              <wp:posOffset>4276090</wp:posOffset>
            </wp:positionH>
            <wp:positionV relativeFrom="paragraph">
              <wp:posOffset>86360</wp:posOffset>
            </wp:positionV>
            <wp:extent cx="2125345" cy="1238250"/>
            <wp:effectExtent l="19050" t="19050" r="27305" b="19050"/>
            <wp:wrapTight wrapText="bothSides">
              <wp:wrapPolygon edited="0">
                <wp:start x="-194" y="-332"/>
                <wp:lineTo x="-194" y="21600"/>
                <wp:lineTo x="21684" y="21600"/>
                <wp:lineTo x="21684" y="-332"/>
                <wp:lineTo x="-194" y="-332"/>
              </wp:wrapPolygon>
            </wp:wrapTight>
            <wp:docPr id="1179" name="Picture 1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Bhost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1238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7DA0">
        <w:t xml:space="preserve">Open the </w:t>
      </w:r>
      <w:r w:rsidR="00BD250D">
        <w:t>RTE</w:t>
      </w:r>
      <w:r w:rsidRPr="00F67DA0">
        <w:t xml:space="preserve"> window: </w:t>
      </w:r>
      <w:r>
        <w:rPr>
          <w:noProof/>
        </w:rPr>
        <w:drawing>
          <wp:inline distT="0" distB="0" distL="0" distR="0" wp14:anchorId="69AF2D9A" wp14:editId="007554BA">
            <wp:extent cx="161925" cy="161925"/>
            <wp:effectExtent l="0" t="0" r="9525" b="9525"/>
            <wp:docPr id="1178" name="Picture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ACAAB80" w14:textId="7E69C269" w:rsidR="00914609" w:rsidRDefault="00BD250D" w:rsidP="00EA2F28">
      <w:pPr>
        <w:pStyle w:val="Listenabsatz"/>
        <w:numPr>
          <w:ilvl w:val="0"/>
          <w:numId w:val="29"/>
        </w:numPr>
      </w:pPr>
      <w:r>
        <w:t>Ensure the</w:t>
      </w:r>
      <w:r w:rsidR="00914609">
        <w:t xml:space="preserve"> </w:t>
      </w:r>
      <w:r w:rsidR="00914609" w:rsidRPr="00914609">
        <w:rPr>
          <w:b/>
          <w:bCs/>
        </w:rPr>
        <w:t>MDK-Pro</w:t>
      </w:r>
      <w:r w:rsidR="00914609">
        <w:t xml:space="preserve"> Variant </w:t>
      </w:r>
      <w:r>
        <w:t xml:space="preserve">is set </w:t>
      </w:r>
      <w:r w:rsidR="00914609">
        <w:t>for the File System, Graphics, Network and USB component</w:t>
      </w:r>
      <w:r>
        <w:t>s</w:t>
      </w:r>
      <w:r w:rsidR="00914609">
        <w:t>.</w:t>
      </w:r>
    </w:p>
    <w:p w14:paraId="2CA34C7B" w14:textId="77777777" w:rsidR="005E7388" w:rsidRPr="00C85032" w:rsidRDefault="005E7388" w:rsidP="00EA2F28">
      <w:pPr>
        <w:pStyle w:val="Listenabsatz"/>
        <w:numPr>
          <w:ilvl w:val="0"/>
          <w:numId w:val="29"/>
        </w:numPr>
        <w:rPr>
          <w:lang w:val="en-GB"/>
        </w:rPr>
      </w:pPr>
      <w:r w:rsidRPr="00C85032">
        <w:rPr>
          <w:lang w:val="en-GB"/>
        </w:rPr>
        <w:t xml:space="preserve">Under </w:t>
      </w:r>
      <w:proofErr w:type="spellStart"/>
      <w:proofErr w:type="gramStart"/>
      <w:r w:rsidRPr="00C85032">
        <w:rPr>
          <w:b/>
          <w:lang w:val="en-GB"/>
        </w:rPr>
        <w:t>USB</w:t>
      </w:r>
      <w:r w:rsidR="005F33FC" w:rsidRPr="00C85032">
        <w:rPr>
          <w:b/>
          <w:lang w:val="en-GB"/>
        </w:rPr>
        <w:t>:</w:t>
      </w:r>
      <w:r w:rsidRPr="00C85032">
        <w:rPr>
          <w:b/>
          <w:lang w:val="en-GB"/>
        </w:rPr>
        <w:t>Host</w:t>
      </w:r>
      <w:proofErr w:type="spellEnd"/>
      <w:proofErr w:type="gramEnd"/>
      <w:r w:rsidRPr="00C85032">
        <w:rPr>
          <w:lang w:val="en-GB"/>
        </w:rPr>
        <w:t xml:space="preserve">, select </w:t>
      </w:r>
      <w:r w:rsidRPr="00C85032">
        <w:rPr>
          <w:b/>
          <w:lang w:val="en-GB"/>
        </w:rPr>
        <w:t>MSC</w:t>
      </w:r>
      <w:r w:rsidRPr="00C85032">
        <w:rPr>
          <w:lang w:val="en-GB"/>
        </w:rPr>
        <w:t xml:space="preserve"> as shown here:</w:t>
      </w:r>
      <w:r w:rsidR="00C85032">
        <w:rPr>
          <w:lang w:val="en-GB"/>
        </w:rPr>
        <w:br/>
      </w:r>
      <w:r w:rsidRPr="00C85032">
        <w:rPr>
          <w:lang w:val="en-GB"/>
        </w:rPr>
        <w:t xml:space="preserve">Make sure you do not accidentally select MSC in the </w:t>
      </w:r>
      <w:r w:rsidRPr="00BD250D">
        <w:rPr>
          <w:i/>
          <w:iCs/>
          <w:lang w:val="en-GB"/>
        </w:rPr>
        <w:t>Device</w:t>
      </w:r>
      <w:r w:rsidRPr="00C85032">
        <w:rPr>
          <w:lang w:val="en-GB"/>
        </w:rPr>
        <w:t xml:space="preserve"> header. We are setting the STM32 up as a Host and not a Device.</w:t>
      </w:r>
    </w:p>
    <w:p w14:paraId="0FB9CB33" w14:textId="77777777" w:rsidR="005F33FC" w:rsidRPr="00C85032" w:rsidRDefault="005F33FC" w:rsidP="00EA2F28">
      <w:pPr>
        <w:pStyle w:val="Listenabsatz"/>
        <w:numPr>
          <w:ilvl w:val="0"/>
          <w:numId w:val="29"/>
        </w:numPr>
        <w:rPr>
          <w:lang w:val="en-GB"/>
        </w:rPr>
      </w:pPr>
      <w:r w:rsidRPr="00C85032">
        <w:rPr>
          <w:lang w:val="en-GB"/>
        </w:rPr>
        <w:t xml:space="preserve">Under </w:t>
      </w:r>
      <w:r w:rsidRPr="00C85032">
        <w:rPr>
          <w:b/>
          <w:lang w:val="en-GB"/>
        </w:rPr>
        <w:t xml:space="preserve">CMSIS </w:t>
      </w:r>
      <w:proofErr w:type="spellStart"/>
      <w:proofErr w:type="gramStart"/>
      <w:r w:rsidRPr="00C85032">
        <w:rPr>
          <w:b/>
          <w:lang w:val="en-GB"/>
        </w:rPr>
        <w:t>Driver:USB</w:t>
      </w:r>
      <w:proofErr w:type="spellEnd"/>
      <w:proofErr w:type="gramEnd"/>
      <w:r w:rsidRPr="00C85032">
        <w:rPr>
          <w:b/>
          <w:lang w:val="en-GB"/>
        </w:rPr>
        <w:t xml:space="preserve"> Host (API),</w:t>
      </w:r>
      <w:r w:rsidRPr="00C85032">
        <w:rPr>
          <w:lang w:val="en-GB"/>
        </w:rPr>
        <w:t xml:space="preserve"> select </w:t>
      </w:r>
      <w:r w:rsidRPr="00C85032">
        <w:rPr>
          <w:b/>
          <w:lang w:val="en-GB"/>
        </w:rPr>
        <w:t>High</w:t>
      </w:r>
      <w:r w:rsidR="00C85032" w:rsidRPr="00C85032">
        <w:rPr>
          <w:b/>
          <w:lang w:val="en-GB"/>
        </w:rPr>
        <w:t>-s</w:t>
      </w:r>
      <w:r w:rsidRPr="00C85032">
        <w:rPr>
          <w:b/>
          <w:lang w:val="en-GB"/>
        </w:rPr>
        <w:t>peed</w:t>
      </w:r>
    </w:p>
    <w:p w14:paraId="65B52610" w14:textId="77777777" w:rsidR="005E7388" w:rsidRPr="00C85032" w:rsidRDefault="005E7388" w:rsidP="00EA2F28">
      <w:pPr>
        <w:pStyle w:val="Listenabsatz"/>
        <w:numPr>
          <w:ilvl w:val="0"/>
          <w:numId w:val="29"/>
        </w:numPr>
        <w:rPr>
          <w:lang w:val="en-GB"/>
        </w:rPr>
      </w:pPr>
      <w:r w:rsidRPr="00C85032">
        <w:rPr>
          <w:lang w:val="en-GB"/>
        </w:rPr>
        <w:t xml:space="preserve">Click </w:t>
      </w:r>
      <w:r w:rsidRPr="00C85032">
        <w:rPr>
          <w:b/>
          <w:lang w:val="en-GB"/>
        </w:rPr>
        <w:t>Resolve</w:t>
      </w:r>
      <w:r w:rsidRPr="00C85032">
        <w:rPr>
          <w:lang w:val="en-GB"/>
        </w:rPr>
        <w:t xml:space="preserve"> to add other mandatory middleware components.</w:t>
      </w:r>
    </w:p>
    <w:p w14:paraId="7182190A" w14:textId="77777777" w:rsidR="005E7388" w:rsidRPr="00C85032" w:rsidRDefault="005E7388" w:rsidP="00EA2F28">
      <w:pPr>
        <w:pStyle w:val="Listenabsatz"/>
        <w:numPr>
          <w:ilvl w:val="0"/>
          <w:numId w:val="29"/>
        </w:numPr>
        <w:rPr>
          <w:lang w:val="en-GB"/>
        </w:rPr>
      </w:pPr>
      <w:r w:rsidRPr="00C85032">
        <w:rPr>
          <w:lang w:val="en-GB"/>
        </w:rPr>
        <w:t xml:space="preserve">Click </w:t>
      </w:r>
      <w:r w:rsidRPr="00C85032">
        <w:rPr>
          <w:b/>
          <w:lang w:val="en-GB"/>
        </w:rPr>
        <w:t>OK</w:t>
      </w:r>
      <w:r w:rsidRPr="00C85032">
        <w:rPr>
          <w:lang w:val="en-GB"/>
        </w:rPr>
        <w:t xml:space="preserve"> to close this window.</w:t>
      </w:r>
    </w:p>
    <w:p w14:paraId="27077DAF" w14:textId="272E2A81" w:rsidR="005E7388" w:rsidRPr="00C968E5" w:rsidRDefault="005E7388" w:rsidP="005E7388">
      <w:pPr>
        <w:rPr>
          <w:rStyle w:val="Fett"/>
        </w:rPr>
      </w:pPr>
      <w:r w:rsidRPr="00C968E5">
        <w:rPr>
          <w:rStyle w:val="Fett"/>
        </w:rPr>
        <w:t xml:space="preserve">Connect USB Host 0 to the </w:t>
      </w:r>
      <w:r w:rsidR="00F54CEB">
        <w:rPr>
          <w:rStyle w:val="Fett"/>
        </w:rPr>
        <w:t>h</w:t>
      </w:r>
      <w:r w:rsidRPr="00C968E5">
        <w:rPr>
          <w:rStyle w:val="Fett"/>
        </w:rPr>
        <w:t>ardware</w:t>
      </w:r>
      <w:r w:rsidR="00B43D59">
        <w:rPr>
          <w:rStyle w:val="Fett"/>
        </w:rPr>
        <w:t xml:space="preserve"> and increase stack size</w:t>
      </w:r>
      <w:r w:rsidRPr="00C968E5">
        <w:rPr>
          <w:rStyle w:val="Fett"/>
        </w:rPr>
        <w:t>:</w:t>
      </w:r>
    </w:p>
    <w:p w14:paraId="656D6F86" w14:textId="28BF04B1" w:rsidR="005E7388" w:rsidRPr="00C85032" w:rsidRDefault="00B677CF" w:rsidP="00EA2F28">
      <w:pPr>
        <w:pStyle w:val="Listenabsatz"/>
        <w:numPr>
          <w:ilvl w:val="0"/>
          <w:numId w:val="30"/>
        </w:numPr>
        <w:rPr>
          <w:lang w:val="en-GB"/>
        </w:rPr>
      </w:pPr>
      <w:r>
        <w:rPr>
          <w:noProof/>
        </w:rPr>
        <w:drawing>
          <wp:anchor distT="0" distB="0" distL="114300" distR="114300" simplePos="0" relativeHeight="251648000" behindDoc="1" locked="0" layoutInCell="1" allowOverlap="1" wp14:anchorId="304006A3" wp14:editId="4323C89A">
            <wp:simplePos x="0" y="0"/>
            <wp:positionH relativeFrom="margin">
              <wp:align>right</wp:align>
            </wp:positionH>
            <wp:positionV relativeFrom="paragraph">
              <wp:posOffset>25243</wp:posOffset>
            </wp:positionV>
            <wp:extent cx="2433955" cy="839470"/>
            <wp:effectExtent l="19050" t="19050" r="23495" b="17780"/>
            <wp:wrapTight wrapText="bothSides">
              <wp:wrapPolygon edited="0">
                <wp:start x="-169" y="-490"/>
                <wp:lineTo x="-169" y="21567"/>
                <wp:lineTo x="21639" y="21567"/>
                <wp:lineTo x="21639" y="-490"/>
                <wp:lineTo x="-169" y="-490"/>
              </wp:wrapPolygon>
            </wp:wrapTight>
            <wp:docPr id="1180" name="Picture 1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BH1.png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3"/>
                    <a:stretch/>
                  </pic:blipFill>
                  <pic:spPr bwMode="auto">
                    <a:xfrm>
                      <a:off x="0" y="0"/>
                      <a:ext cx="2433955" cy="8394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7388" w:rsidRPr="00C85032">
        <w:rPr>
          <w:lang w:val="en-GB"/>
        </w:rPr>
        <w:t>In the Project window</w:t>
      </w:r>
      <w:r w:rsidR="00BD250D">
        <w:rPr>
          <w:lang w:val="en-GB"/>
        </w:rPr>
        <w:t>,</w:t>
      </w:r>
      <w:r w:rsidR="005E7388" w:rsidRPr="00C85032">
        <w:rPr>
          <w:lang w:val="en-GB"/>
        </w:rPr>
        <w:t xml:space="preserve"> under the </w:t>
      </w:r>
      <w:r w:rsidR="005E7388" w:rsidRPr="00C85032">
        <w:rPr>
          <w:b/>
          <w:lang w:val="en-GB"/>
        </w:rPr>
        <w:t>USB</w:t>
      </w:r>
      <w:r w:rsidR="005E7388" w:rsidRPr="00C85032">
        <w:rPr>
          <w:lang w:val="en-GB"/>
        </w:rPr>
        <w:t xml:space="preserve"> heading, double</w:t>
      </w:r>
      <w:r w:rsidR="00BD250D">
        <w:rPr>
          <w:lang w:val="en-GB"/>
        </w:rPr>
        <w:t>-</w:t>
      </w:r>
      <w:r w:rsidR="005E7388" w:rsidRPr="00C85032">
        <w:rPr>
          <w:lang w:val="en-GB"/>
        </w:rPr>
        <w:t xml:space="preserve">click on </w:t>
      </w:r>
      <w:r w:rsidR="005E7388" w:rsidRPr="00C85032">
        <w:rPr>
          <w:b/>
          <w:lang w:val="en-GB"/>
        </w:rPr>
        <w:t>USBH_Config_0.c (Host)</w:t>
      </w:r>
      <w:r w:rsidR="005E7388" w:rsidRPr="00C85032">
        <w:rPr>
          <w:lang w:val="en-GB"/>
        </w:rPr>
        <w:t xml:space="preserve"> to open it.</w:t>
      </w:r>
    </w:p>
    <w:p w14:paraId="325C566D" w14:textId="1DCCC52C" w:rsidR="005E7388" w:rsidRPr="00C85032" w:rsidRDefault="005E7388" w:rsidP="00EA2F28">
      <w:pPr>
        <w:pStyle w:val="Listenabsatz"/>
        <w:numPr>
          <w:ilvl w:val="0"/>
          <w:numId w:val="30"/>
        </w:numPr>
        <w:rPr>
          <w:lang w:val="en-GB"/>
        </w:rPr>
      </w:pPr>
      <w:r w:rsidRPr="00C85032">
        <w:rPr>
          <w:lang w:val="en-GB"/>
        </w:rPr>
        <w:t xml:space="preserve">Click on its </w:t>
      </w:r>
      <w:r w:rsidRPr="00C85032">
        <w:rPr>
          <w:b/>
          <w:lang w:val="en-GB"/>
        </w:rPr>
        <w:t>Configuration Wizard</w:t>
      </w:r>
      <w:r w:rsidR="00C85032" w:rsidRPr="00C85032">
        <w:rPr>
          <w:lang w:val="en-GB"/>
        </w:rPr>
        <w:t xml:space="preserve"> tab and then on </w:t>
      </w:r>
      <w:r w:rsidR="00C85032" w:rsidRPr="00C85032">
        <w:rPr>
          <w:b/>
          <w:lang w:val="en-GB"/>
        </w:rPr>
        <w:t>Expand All</w:t>
      </w:r>
      <w:r w:rsidR="00C85032" w:rsidRPr="00C85032">
        <w:rPr>
          <w:lang w:val="en-GB"/>
        </w:rPr>
        <w:t>.</w:t>
      </w:r>
    </w:p>
    <w:p w14:paraId="04B9A1E3" w14:textId="77777777" w:rsidR="00BD250D" w:rsidRPr="00BD250D" w:rsidRDefault="005E7388" w:rsidP="00EA2F28">
      <w:pPr>
        <w:pStyle w:val="Listenabsatz"/>
        <w:numPr>
          <w:ilvl w:val="0"/>
          <w:numId w:val="30"/>
        </w:numPr>
        <w:rPr>
          <w:lang w:val="en-GB"/>
        </w:rPr>
      </w:pPr>
      <w:r w:rsidRPr="00C85032">
        <w:rPr>
          <w:lang w:val="en-GB"/>
        </w:rPr>
        <w:t xml:space="preserve">Set </w:t>
      </w:r>
      <w:r w:rsidRPr="00C85032">
        <w:rPr>
          <w:b/>
          <w:lang w:val="en-GB"/>
        </w:rPr>
        <w:t xml:space="preserve">Connect to </w:t>
      </w:r>
      <w:r w:rsidR="00DB7887">
        <w:rPr>
          <w:b/>
          <w:lang w:val="en-GB"/>
        </w:rPr>
        <w:t>H</w:t>
      </w:r>
      <w:r w:rsidRPr="00C85032">
        <w:rPr>
          <w:b/>
          <w:lang w:val="en-GB"/>
        </w:rPr>
        <w:t xml:space="preserve">ardware via </w:t>
      </w:r>
      <w:proofErr w:type="spellStart"/>
      <w:r w:rsidRPr="00C85032">
        <w:rPr>
          <w:b/>
          <w:lang w:val="en-GB"/>
        </w:rPr>
        <w:t>Driver_USBH</w:t>
      </w:r>
      <w:proofErr w:type="spellEnd"/>
      <w:r w:rsidRPr="00C85032">
        <w:rPr>
          <w:b/>
          <w:lang w:val="en-GB"/>
        </w:rPr>
        <w:t>#</w:t>
      </w:r>
      <w:r w:rsidRPr="00C85032">
        <w:rPr>
          <w:lang w:val="en-GB"/>
        </w:rPr>
        <w:t xml:space="preserve"> to </w:t>
      </w:r>
      <w:r w:rsidRPr="00C85032">
        <w:rPr>
          <w:b/>
          <w:lang w:val="en-GB"/>
        </w:rPr>
        <w:t>1</w:t>
      </w:r>
      <w:r w:rsidR="00C85032" w:rsidRPr="00C85032">
        <w:rPr>
          <w:lang w:val="en-GB"/>
        </w:rPr>
        <w:t>.</w:t>
      </w:r>
      <w:r w:rsidR="00C85032" w:rsidRPr="00C85032">
        <w:rPr>
          <w:b/>
          <w:lang w:val="en-GB"/>
        </w:rPr>
        <w:t xml:space="preserve"> </w:t>
      </w:r>
    </w:p>
    <w:p w14:paraId="269B96CC" w14:textId="0C1BA9BC" w:rsidR="005E7388" w:rsidRPr="00BD250D" w:rsidRDefault="00B677CF" w:rsidP="00BD250D">
      <w:pPr>
        <w:pStyle w:val="Listenabsatz"/>
        <w:numPr>
          <w:ilvl w:val="0"/>
          <w:numId w:val="30"/>
        </w:num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92032" behindDoc="1" locked="0" layoutInCell="1" allowOverlap="1" wp14:anchorId="1F93C1A5" wp14:editId="1022D99C">
            <wp:simplePos x="0" y="0"/>
            <wp:positionH relativeFrom="margin">
              <wp:posOffset>3606800</wp:posOffset>
            </wp:positionH>
            <wp:positionV relativeFrom="paragraph">
              <wp:posOffset>419100</wp:posOffset>
            </wp:positionV>
            <wp:extent cx="2793365" cy="298450"/>
            <wp:effectExtent l="0" t="0" r="6985" b="6350"/>
            <wp:wrapTight wrapText="bothSides">
              <wp:wrapPolygon edited="0">
                <wp:start x="0" y="0"/>
                <wp:lineTo x="0" y="20681"/>
                <wp:lineTo x="21507" y="20681"/>
                <wp:lineTo x="21507" y="0"/>
                <wp:lineTo x="0" y="0"/>
              </wp:wrapPolygon>
            </wp:wrapTight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3FC" w:rsidRPr="00C85032">
        <w:rPr>
          <w:b/>
          <w:color w:val="FF0000"/>
        </w:rPr>
        <w:t>Note:</w:t>
      </w:r>
      <w:r w:rsidR="005F33FC">
        <w:t xml:space="preserve"> </w:t>
      </w:r>
      <w:r w:rsidR="00BD250D" w:rsidRPr="00BD250D">
        <w:rPr>
          <w:b/>
          <w:bCs/>
        </w:rPr>
        <w:t>Driver_USBH1</w:t>
      </w:r>
      <w:r w:rsidR="00BD250D">
        <w:t xml:space="preserve"> represents the USB OTG High-speed interface. </w:t>
      </w:r>
      <w:r w:rsidR="005E7388" w:rsidRPr="00BD250D">
        <w:rPr>
          <w:lang w:val="en-GB"/>
        </w:rPr>
        <w:t>This is the CMSIS</w:t>
      </w:r>
      <w:r w:rsidR="00BD250D">
        <w:rPr>
          <w:lang w:val="en-GB"/>
        </w:rPr>
        <w:t xml:space="preserve"> </w:t>
      </w:r>
      <w:r w:rsidR="005E7388" w:rsidRPr="00BD250D">
        <w:rPr>
          <w:lang w:val="en-GB"/>
        </w:rPr>
        <w:t xml:space="preserve">Driver that </w:t>
      </w:r>
      <w:r w:rsidR="00BD250D" w:rsidRPr="00BD250D">
        <w:rPr>
          <w:lang w:val="en-GB"/>
        </w:rPr>
        <w:t xml:space="preserve">is </w:t>
      </w:r>
      <w:r w:rsidR="005E7388" w:rsidRPr="00BD250D">
        <w:rPr>
          <w:lang w:val="en-GB"/>
        </w:rPr>
        <w:t>configured in the previous step.</w:t>
      </w:r>
    </w:p>
    <w:p w14:paraId="39F4D3C5" w14:textId="207D540C" w:rsidR="00B43D59" w:rsidRPr="00C85032" w:rsidRDefault="00B677CF" w:rsidP="00EA2F28">
      <w:pPr>
        <w:pStyle w:val="Listenabsatz"/>
        <w:numPr>
          <w:ilvl w:val="0"/>
          <w:numId w:val="30"/>
        </w:numPr>
        <w:rPr>
          <w:lang w:val="en-GB"/>
        </w:rPr>
      </w:pPr>
      <w:r>
        <w:rPr>
          <w:lang w:val="en-GB"/>
        </w:rPr>
        <w:t xml:space="preserve">Keep the default value of </w:t>
      </w:r>
      <w:r w:rsidRPr="00B677CF">
        <w:rPr>
          <w:b/>
          <w:bCs/>
          <w:lang w:val="en-GB"/>
        </w:rPr>
        <w:t>1024</w:t>
      </w:r>
      <w:r>
        <w:rPr>
          <w:lang w:val="en-GB"/>
        </w:rPr>
        <w:t xml:space="preserve"> bytes for the</w:t>
      </w:r>
      <w:r w:rsidR="00B43D59">
        <w:rPr>
          <w:lang w:val="en-GB"/>
        </w:rPr>
        <w:t xml:space="preserve"> </w:t>
      </w:r>
      <w:r w:rsidR="00B43D59" w:rsidRPr="00B43D59">
        <w:rPr>
          <w:b/>
          <w:lang w:val="en-GB"/>
        </w:rPr>
        <w:t>Core Thread Stack Size</w:t>
      </w:r>
      <w:r>
        <w:rPr>
          <w:lang w:val="en-GB"/>
        </w:rPr>
        <w:t>.</w:t>
      </w:r>
    </w:p>
    <w:p w14:paraId="006D073C" w14:textId="1984D3D3" w:rsidR="005E7388" w:rsidRPr="00C85032" w:rsidRDefault="005E7388" w:rsidP="00EA2F28">
      <w:pPr>
        <w:pStyle w:val="Listenabsatz"/>
        <w:numPr>
          <w:ilvl w:val="0"/>
          <w:numId w:val="30"/>
        </w:numPr>
        <w:rPr>
          <w:lang w:val="en-GB"/>
        </w:rPr>
      </w:pPr>
      <w:r>
        <w:t xml:space="preserve">Select File/Save All or </w:t>
      </w:r>
      <w:r>
        <w:rPr>
          <w:noProof/>
        </w:rPr>
        <w:drawing>
          <wp:inline distT="0" distB="0" distL="0" distR="0" wp14:anchorId="20E1F6BF" wp14:editId="17C3AE94">
            <wp:extent cx="200025" cy="200025"/>
            <wp:effectExtent l="0" t="0" r="9525" b="9525"/>
            <wp:docPr id="1181" name="Picture 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</w:p>
    <w:p w14:paraId="71BB3407" w14:textId="1DFC8ED8" w:rsidR="00DF7FE8" w:rsidRPr="00161176" w:rsidRDefault="00161176" w:rsidP="00B17BA6">
      <w:pPr>
        <w:pStyle w:val="berschrift2"/>
        <w:spacing w:before="120"/>
        <w:rPr>
          <w:lang w:val="en-GB"/>
        </w:rPr>
      </w:pPr>
      <w:bookmarkStart w:id="20" w:name="_Toc406154379"/>
      <w:r w:rsidRPr="00161176">
        <w:rPr>
          <w:lang w:val="en-GB"/>
        </w:rPr>
        <w:t>C</w:t>
      </w:r>
      <w:r w:rsidR="00DF7FE8" w:rsidRPr="00161176">
        <w:rPr>
          <w:lang w:val="en-GB"/>
        </w:rPr>
        <w:t>onfigure the CMSIS-Drive</w:t>
      </w:r>
      <w:r w:rsidRPr="00161176">
        <w:rPr>
          <w:lang w:val="en-GB"/>
        </w:rPr>
        <w:t>r</w:t>
      </w:r>
      <w:r w:rsidR="00DF7FE8" w:rsidRPr="00161176">
        <w:rPr>
          <w:lang w:val="en-GB"/>
        </w:rPr>
        <w:t xml:space="preserve"> for the USB Host</w:t>
      </w:r>
      <w:bookmarkEnd w:id="20"/>
    </w:p>
    <w:p w14:paraId="35C7E954" w14:textId="1040CE08" w:rsidR="00161176" w:rsidRDefault="00161176" w:rsidP="00EA2F28">
      <w:pPr>
        <w:pStyle w:val="Listenabsatz"/>
        <w:numPr>
          <w:ilvl w:val="0"/>
          <w:numId w:val="2"/>
        </w:numPr>
        <w:contextualSpacing w:val="0"/>
        <w:rPr>
          <w:lang w:val="en-GB"/>
        </w:rPr>
      </w:pPr>
      <w:r>
        <w:rPr>
          <w:lang w:val="en-GB"/>
        </w:rPr>
        <w:t>In the Project window, under the Device header, double</w:t>
      </w:r>
      <w:r w:rsidR="00F54CEB">
        <w:rPr>
          <w:lang w:val="en-GB"/>
        </w:rPr>
        <w:t>-</w:t>
      </w:r>
      <w:r>
        <w:rPr>
          <w:lang w:val="en-GB"/>
        </w:rPr>
        <w:t xml:space="preserve">click on </w:t>
      </w:r>
      <w:proofErr w:type="spellStart"/>
      <w:r w:rsidRPr="008E6545">
        <w:rPr>
          <w:b/>
          <w:bCs/>
          <w:lang w:val="en-GB"/>
        </w:rPr>
        <w:t>RTE_Device.h</w:t>
      </w:r>
      <w:proofErr w:type="spellEnd"/>
      <w:r>
        <w:rPr>
          <w:lang w:val="en-GB"/>
        </w:rPr>
        <w:t xml:space="preserve"> to open it for editing.</w:t>
      </w:r>
    </w:p>
    <w:p w14:paraId="4EE48D6D" w14:textId="05FD63DB" w:rsidR="008D48F6" w:rsidRPr="00BD250D" w:rsidRDefault="008D48F6" w:rsidP="00EA2F28">
      <w:pPr>
        <w:pStyle w:val="Listenabsatz"/>
        <w:numPr>
          <w:ilvl w:val="0"/>
          <w:numId w:val="2"/>
        </w:numPr>
        <w:contextualSpacing w:val="0"/>
        <w:rPr>
          <w:b/>
          <w:bCs/>
          <w:lang w:val="en-GB"/>
        </w:rPr>
      </w:pPr>
      <w:r>
        <w:rPr>
          <w:lang w:val="en-GB"/>
        </w:rPr>
        <w:t xml:space="preserve">Open the </w:t>
      </w:r>
      <w:r w:rsidRPr="00BD250D">
        <w:rPr>
          <w:b/>
          <w:bCs/>
          <w:lang w:val="en-GB"/>
        </w:rPr>
        <w:t xml:space="preserve">Configuration </w:t>
      </w:r>
      <w:proofErr w:type="spellStart"/>
      <w:r w:rsidRPr="00BD250D">
        <w:rPr>
          <w:b/>
          <w:bCs/>
          <w:lang w:val="en-GB"/>
        </w:rPr>
        <w:t>Wizzard</w:t>
      </w:r>
      <w:proofErr w:type="spellEnd"/>
    </w:p>
    <w:p w14:paraId="079CC95D" w14:textId="036F560D" w:rsidR="008D48F6" w:rsidRDefault="008D48F6" w:rsidP="00EA2F28">
      <w:pPr>
        <w:pStyle w:val="Listenabsatz"/>
        <w:numPr>
          <w:ilvl w:val="0"/>
          <w:numId w:val="2"/>
        </w:numPr>
        <w:contextualSpacing w:val="0"/>
        <w:rPr>
          <w:lang w:val="en-GB"/>
        </w:rPr>
      </w:pPr>
      <w:r>
        <w:rPr>
          <w:lang w:val="en-GB"/>
        </w:rPr>
        <w:t xml:space="preserve">Expand </w:t>
      </w:r>
      <w:r w:rsidRPr="008D48F6">
        <w:rPr>
          <w:b/>
          <w:bCs/>
          <w:lang w:val="en-GB"/>
        </w:rPr>
        <w:t>SPI5</w:t>
      </w:r>
      <w:r>
        <w:rPr>
          <w:lang w:val="en-GB"/>
        </w:rPr>
        <w:t xml:space="preserve"> (Serial Peripheral Interface 5)</w:t>
      </w:r>
    </w:p>
    <w:p w14:paraId="6414F606" w14:textId="29721B88" w:rsidR="008D48F6" w:rsidRDefault="008D48F6" w:rsidP="00EA2F28">
      <w:pPr>
        <w:pStyle w:val="Listenabsatz"/>
        <w:numPr>
          <w:ilvl w:val="0"/>
          <w:numId w:val="2"/>
        </w:numPr>
        <w:contextualSpacing w:val="0"/>
        <w:rPr>
          <w:lang w:val="en-GB"/>
        </w:rPr>
      </w:pPr>
      <w:r>
        <w:rPr>
          <w:lang w:val="en-GB"/>
        </w:rPr>
        <w:t xml:space="preserve">Configure the SPI5 Pins as shown in this screen </w:t>
      </w:r>
      <w:r>
        <w:rPr>
          <w:noProof/>
          <w:lang w:val="en-GB"/>
        </w:rPr>
        <w:drawing>
          <wp:inline distT="0" distB="0" distL="0" distR="0" wp14:anchorId="36754D6D" wp14:editId="55F71862">
            <wp:extent cx="5968721" cy="1171834"/>
            <wp:effectExtent l="0" t="0" r="0" b="9525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Grafik 7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316" cy="11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EFF1" w14:textId="56026BD3" w:rsidR="008D48F6" w:rsidRDefault="00BD250D" w:rsidP="008D48F6">
      <w:pPr>
        <w:pStyle w:val="Listenabsatz"/>
        <w:contextualSpacing w:val="0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46976" behindDoc="1" locked="0" layoutInCell="1" allowOverlap="1" wp14:anchorId="1BDFC318" wp14:editId="579467AC">
            <wp:simplePos x="0" y="0"/>
            <wp:positionH relativeFrom="column">
              <wp:posOffset>3863151</wp:posOffset>
            </wp:positionH>
            <wp:positionV relativeFrom="paragraph">
              <wp:posOffset>144243</wp:posOffset>
            </wp:positionV>
            <wp:extent cx="2496820" cy="400685"/>
            <wp:effectExtent l="0" t="0" r="0" b="0"/>
            <wp:wrapTight wrapText="bothSides">
              <wp:wrapPolygon edited="0">
                <wp:start x="0" y="0"/>
                <wp:lineTo x="0" y="20539"/>
                <wp:lineTo x="21424" y="20539"/>
                <wp:lineTo x="21424" y="0"/>
                <wp:lineTo x="0" y="0"/>
              </wp:wrapPolygon>
            </wp:wrapTight>
            <wp:docPr id="1873" name="Grafik 1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" name="Grafik 1873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DD16D5" w14:textId="4581E642" w:rsidR="008E6545" w:rsidRPr="008E6545" w:rsidRDefault="00BD250D" w:rsidP="008E6545">
      <w:pPr>
        <w:pStyle w:val="Listenabsatz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Enable </w:t>
      </w:r>
      <w:r w:rsidRPr="00BD250D">
        <w:rPr>
          <w:b/>
          <w:bCs/>
          <w:lang w:val="en-GB"/>
        </w:rPr>
        <w:t>USB OTG High-Speed</w:t>
      </w:r>
      <w:r>
        <w:rPr>
          <w:lang w:val="en-GB"/>
        </w:rPr>
        <w:t xml:space="preserve"> and c</w:t>
      </w:r>
      <w:r w:rsidR="008E6545" w:rsidRPr="008E6545">
        <w:rPr>
          <w:lang w:val="en-GB"/>
        </w:rPr>
        <w:t xml:space="preserve">hange the </w:t>
      </w:r>
      <w:r w:rsidR="008E6545" w:rsidRPr="008E6545">
        <w:rPr>
          <w:b/>
          <w:lang w:val="en-GB"/>
        </w:rPr>
        <w:t>PHY Interface</w:t>
      </w:r>
      <w:r w:rsidR="008E6545" w:rsidRPr="008E6545">
        <w:rPr>
          <w:lang w:val="en-GB"/>
        </w:rPr>
        <w:t xml:space="preserve"> to </w:t>
      </w:r>
      <w:r w:rsidR="008E6545" w:rsidRPr="008E6545">
        <w:rPr>
          <w:b/>
          <w:lang w:val="en-GB"/>
        </w:rPr>
        <w:t>On-chip Full-speed PHY</w:t>
      </w:r>
      <w:r w:rsidR="008E6545" w:rsidRPr="008E6545">
        <w:rPr>
          <w:lang w:val="en-GB"/>
        </w:rPr>
        <w:t>.</w:t>
      </w:r>
    </w:p>
    <w:p w14:paraId="18DBF200" w14:textId="5902A861" w:rsidR="008E6545" w:rsidRDefault="008E6545" w:rsidP="008E6545">
      <w:pPr>
        <w:pStyle w:val="Listenabsatz"/>
        <w:contextualSpacing w:val="0"/>
        <w:rPr>
          <w:lang w:val="en-GB"/>
        </w:rPr>
      </w:pPr>
    </w:p>
    <w:p w14:paraId="78AD2A73" w14:textId="77777777" w:rsidR="008D48F6" w:rsidRPr="008E6545" w:rsidRDefault="008D48F6" w:rsidP="008E6545">
      <w:pPr>
        <w:pStyle w:val="Listenabsatz"/>
        <w:contextualSpacing w:val="0"/>
        <w:rPr>
          <w:lang w:val="en-GB"/>
        </w:rPr>
      </w:pPr>
    </w:p>
    <w:p w14:paraId="628E4EBF" w14:textId="05E7D008" w:rsidR="002B3F20" w:rsidRDefault="008D48F6" w:rsidP="00EA2F28">
      <w:pPr>
        <w:pStyle w:val="Listenabsatz"/>
        <w:numPr>
          <w:ilvl w:val="0"/>
          <w:numId w:val="2"/>
        </w:numPr>
        <w:contextualSpacing w:val="0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0288" behindDoc="1" locked="0" layoutInCell="1" allowOverlap="1" wp14:anchorId="4E7DA789" wp14:editId="674CBE2E">
            <wp:simplePos x="0" y="0"/>
            <wp:positionH relativeFrom="column">
              <wp:posOffset>4842510</wp:posOffset>
            </wp:positionH>
            <wp:positionV relativeFrom="paragraph">
              <wp:posOffset>113030</wp:posOffset>
            </wp:positionV>
            <wp:extent cx="1557020" cy="901700"/>
            <wp:effectExtent l="0" t="0" r="5080" b="0"/>
            <wp:wrapTight wrapText="bothSides">
              <wp:wrapPolygon edited="0">
                <wp:start x="0" y="0"/>
                <wp:lineTo x="0" y="20992"/>
                <wp:lineTo x="21406" y="20992"/>
                <wp:lineTo x="21406" y="0"/>
                <wp:lineTo x="0" y="0"/>
              </wp:wrapPolygon>
            </wp:wrapTight>
            <wp:docPr id="1885" name="Grafik 1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" name="Grafik 1885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F20">
        <w:rPr>
          <w:lang w:val="en-GB"/>
        </w:rPr>
        <w:t xml:space="preserve">Enable </w:t>
      </w:r>
      <w:r w:rsidR="008E6545">
        <w:rPr>
          <w:b/>
          <w:lang w:val="en-GB"/>
        </w:rPr>
        <w:t>Host [Driver_USBH1]</w:t>
      </w:r>
      <w:r w:rsidR="002B3F20">
        <w:rPr>
          <w:lang w:val="en-GB"/>
        </w:rPr>
        <w:t xml:space="preserve"> as shown </w:t>
      </w:r>
      <w:r w:rsidR="005F33FC">
        <w:rPr>
          <w:lang w:val="en-GB"/>
        </w:rPr>
        <w:t>here</w:t>
      </w:r>
      <w:r w:rsidR="002B3F20">
        <w:rPr>
          <w:lang w:val="en-GB"/>
        </w:rPr>
        <w:t>:</w:t>
      </w:r>
    </w:p>
    <w:p w14:paraId="086FD66C" w14:textId="555BBA9B" w:rsidR="005F33FC" w:rsidRDefault="00161176" w:rsidP="00EA2F28">
      <w:pPr>
        <w:pStyle w:val="Listenabsatz"/>
        <w:numPr>
          <w:ilvl w:val="0"/>
          <w:numId w:val="2"/>
        </w:numPr>
        <w:contextualSpacing w:val="0"/>
        <w:rPr>
          <w:lang w:val="en-GB"/>
        </w:rPr>
      </w:pPr>
      <w:r>
        <w:rPr>
          <w:lang w:val="en-GB"/>
        </w:rPr>
        <w:t>Set</w:t>
      </w:r>
      <w:r w:rsidR="00DF7FE8" w:rsidRPr="00161176">
        <w:rPr>
          <w:lang w:val="en-GB"/>
        </w:rPr>
        <w:t xml:space="preserve"> the hardware parameters for the </w:t>
      </w:r>
      <w:r w:rsidR="00DF7FE8" w:rsidRPr="00BD250D">
        <w:rPr>
          <w:b/>
          <w:bCs/>
          <w:lang w:val="en-GB"/>
        </w:rPr>
        <w:t>USB OTG High-speed interface</w:t>
      </w:r>
      <w:r>
        <w:rPr>
          <w:lang w:val="en-GB"/>
        </w:rPr>
        <w:t xml:space="preserve"> </w:t>
      </w:r>
      <w:r w:rsidR="00BD250D">
        <w:rPr>
          <w:lang w:val="en-GB"/>
        </w:rPr>
        <w:t>precise</w:t>
      </w:r>
      <w:r>
        <w:rPr>
          <w:lang w:val="en-GB"/>
        </w:rPr>
        <w:t>ly as shown here:</w:t>
      </w:r>
      <w:r w:rsidR="008E6545">
        <w:rPr>
          <w:lang w:val="en-GB"/>
        </w:rPr>
        <w:t xml:space="preserve"> </w:t>
      </w:r>
    </w:p>
    <w:p w14:paraId="4581A954" w14:textId="676508C0" w:rsidR="005F33FC" w:rsidRDefault="00B17BA6" w:rsidP="00EA2F28">
      <w:pPr>
        <w:pStyle w:val="Listenabsatz"/>
        <w:numPr>
          <w:ilvl w:val="1"/>
          <w:numId w:val="2"/>
        </w:numPr>
        <w:contextualSpacing w:val="0"/>
        <w:rPr>
          <w:lang w:val="en-GB"/>
        </w:rPr>
      </w:pPr>
      <w:r>
        <w:rPr>
          <w:lang w:val="en-GB"/>
        </w:rPr>
        <w:t xml:space="preserve">Both </w:t>
      </w:r>
      <w:r w:rsidRPr="00BD250D">
        <w:rPr>
          <w:i/>
          <w:iCs/>
          <w:lang w:val="en-GB"/>
        </w:rPr>
        <w:t>Port</w:t>
      </w:r>
      <w:r w:rsidR="005F33FC" w:rsidRPr="00BD250D">
        <w:rPr>
          <w:i/>
          <w:iCs/>
          <w:lang w:val="en-GB"/>
        </w:rPr>
        <w:t>s</w:t>
      </w:r>
      <w:r>
        <w:rPr>
          <w:lang w:val="en-GB"/>
        </w:rPr>
        <w:t xml:space="preserve"> must be </w:t>
      </w:r>
      <w:r w:rsidRPr="00C85032">
        <w:rPr>
          <w:b/>
          <w:lang w:val="en-GB"/>
        </w:rPr>
        <w:t>GPIOC</w:t>
      </w:r>
      <w:r w:rsidR="00F54CEB">
        <w:rPr>
          <w:b/>
          <w:lang w:val="en-GB"/>
        </w:rPr>
        <w:t>;</w:t>
      </w:r>
      <w:r>
        <w:rPr>
          <w:lang w:val="en-GB"/>
        </w:rPr>
        <w:t xml:space="preserve"> </w:t>
      </w:r>
      <w:r w:rsidR="00BD250D">
        <w:rPr>
          <w:lang w:val="en-GB"/>
        </w:rPr>
        <w:t xml:space="preserve">the </w:t>
      </w:r>
      <w:r>
        <w:rPr>
          <w:lang w:val="en-GB"/>
        </w:rPr>
        <w:t xml:space="preserve">first </w:t>
      </w:r>
      <w:r w:rsidRPr="00BD250D">
        <w:rPr>
          <w:i/>
          <w:iCs/>
          <w:lang w:val="en-GB"/>
        </w:rPr>
        <w:t>Bit</w:t>
      </w:r>
      <w:r>
        <w:rPr>
          <w:lang w:val="en-GB"/>
        </w:rPr>
        <w:t xml:space="preserve"> is </w:t>
      </w:r>
      <w:r w:rsidRPr="00C85032">
        <w:rPr>
          <w:b/>
          <w:lang w:val="en-GB"/>
        </w:rPr>
        <w:t>4</w:t>
      </w:r>
      <w:r w:rsidR="00BD250D">
        <w:rPr>
          <w:lang w:val="en-GB"/>
        </w:rPr>
        <w:t>,</w:t>
      </w:r>
      <w:r w:rsidR="00F54CEB">
        <w:rPr>
          <w:lang w:val="en-GB"/>
        </w:rPr>
        <w:t xml:space="preserve"> and</w:t>
      </w:r>
      <w:r w:rsidR="00BD250D">
        <w:rPr>
          <w:lang w:val="en-GB"/>
        </w:rPr>
        <w:t xml:space="preserve"> </w:t>
      </w:r>
      <w:r>
        <w:rPr>
          <w:lang w:val="en-GB"/>
        </w:rPr>
        <w:t xml:space="preserve">the second </w:t>
      </w:r>
      <w:r w:rsidR="00BD250D" w:rsidRPr="00BD250D">
        <w:rPr>
          <w:i/>
          <w:iCs/>
          <w:lang w:val="en-GB"/>
        </w:rPr>
        <w:t>Bit</w:t>
      </w:r>
      <w:r w:rsidR="00BD250D">
        <w:rPr>
          <w:lang w:val="en-GB"/>
        </w:rPr>
        <w:t xml:space="preserve"> </w:t>
      </w:r>
      <w:r>
        <w:rPr>
          <w:lang w:val="en-GB"/>
        </w:rPr>
        <w:t xml:space="preserve">is </w:t>
      </w:r>
      <w:r w:rsidRPr="00C85032">
        <w:rPr>
          <w:b/>
          <w:lang w:val="en-GB"/>
        </w:rPr>
        <w:t>5</w:t>
      </w:r>
      <w:r>
        <w:rPr>
          <w:lang w:val="en-GB"/>
        </w:rPr>
        <w:t>.</w:t>
      </w:r>
    </w:p>
    <w:p w14:paraId="02D27CB9" w14:textId="6478E397" w:rsidR="005F33FC" w:rsidRDefault="005F33FC">
      <w:pPr>
        <w:spacing w:after="0"/>
        <w:rPr>
          <w:rFonts w:cs="Arial"/>
          <w:b/>
          <w:bCs/>
          <w:i/>
          <w:iCs/>
          <w:sz w:val="28"/>
          <w:szCs w:val="28"/>
          <w:lang w:val="en-GB"/>
        </w:rPr>
      </w:pPr>
      <w:r>
        <w:rPr>
          <w:lang w:val="en-GB"/>
        </w:rPr>
        <w:br w:type="page"/>
      </w:r>
    </w:p>
    <w:p w14:paraId="600773E3" w14:textId="076465B9" w:rsidR="00161176" w:rsidRPr="000757D9" w:rsidRDefault="000757D9" w:rsidP="00A64E83">
      <w:pPr>
        <w:pStyle w:val="berschrift2"/>
        <w:rPr>
          <w:lang w:val="en-GB"/>
        </w:rPr>
      </w:pPr>
      <w:bookmarkStart w:id="21" w:name="_Toc406154380"/>
      <w:r w:rsidRPr="000757D9">
        <w:rPr>
          <w:lang w:val="en-GB"/>
        </w:rPr>
        <w:lastRenderedPageBreak/>
        <w:t xml:space="preserve">Configure the </w:t>
      </w:r>
      <w:r w:rsidR="00BD250D">
        <w:rPr>
          <w:lang w:val="en-GB"/>
        </w:rPr>
        <w:t>S</w:t>
      </w:r>
      <w:r w:rsidRPr="000757D9">
        <w:rPr>
          <w:lang w:val="en-GB"/>
        </w:rPr>
        <w:t>tack</w:t>
      </w:r>
      <w:r w:rsidR="00BD250D">
        <w:rPr>
          <w:lang w:val="en-GB"/>
        </w:rPr>
        <w:t>, Heap</w:t>
      </w:r>
      <w:r w:rsidRPr="000757D9">
        <w:rPr>
          <w:lang w:val="en-GB"/>
        </w:rPr>
        <w:t xml:space="preserve"> and </w:t>
      </w:r>
      <w:r w:rsidR="00BD250D">
        <w:rPr>
          <w:lang w:val="en-GB"/>
        </w:rPr>
        <w:t>T</w:t>
      </w:r>
      <w:r w:rsidRPr="000757D9">
        <w:rPr>
          <w:lang w:val="en-GB"/>
        </w:rPr>
        <w:t xml:space="preserve">hread </w:t>
      </w:r>
      <w:r w:rsidR="00442A2B">
        <w:rPr>
          <w:lang w:val="en-GB"/>
        </w:rPr>
        <w:t xml:space="preserve">memory </w:t>
      </w:r>
      <w:proofErr w:type="gramStart"/>
      <w:r w:rsidRPr="000757D9">
        <w:rPr>
          <w:lang w:val="en-GB"/>
        </w:rPr>
        <w:t>resources</w:t>
      </w:r>
      <w:bookmarkEnd w:id="21"/>
      <w:proofErr w:type="gramEnd"/>
    </w:p>
    <w:p w14:paraId="18F5AB87" w14:textId="77777777" w:rsidR="0081336E" w:rsidRDefault="0081336E" w:rsidP="000757D9">
      <w:pPr>
        <w:rPr>
          <w:lang w:val="en-GB"/>
        </w:rPr>
      </w:pPr>
      <w:r w:rsidRPr="0081336E">
        <w:rPr>
          <w:noProof/>
        </w:rPr>
        <w:drawing>
          <wp:anchor distT="0" distB="0" distL="114300" distR="114300" simplePos="0" relativeHeight="251668480" behindDoc="1" locked="0" layoutInCell="1" allowOverlap="1" wp14:anchorId="2CBBC9C5" wp14:editId="08E89D86">
            <wp:simplePos x="0" y="0"/>
            <wp:positionH relativeFrom="column">
              <wp:posOffset>3030855</wp:posOffset>
            </wp:positionH>
            <wp:positionV relativeFrom="paragraph">
              <wp:posOffset>213360</wp:posOffset>
            </wp:positionV>
            <wp:extent cx="3313430" cy="203200"/>
            <wp:effectExtent l="19050" t="19050" r="20320" b="25400"/>
            <wp:wrapTight wrapText="bothSides">
              <wp:wrapPolygon edited="0">
                <wp:start x="-124" y="-2025"/>
                <wp:lineTo x="-124" y="22275"/>
                <wp:lineTo x="21608" y="22275"/>
                <wp:lineTo x="21608" y="-2025"/>
                <wp:lineTo x="-124" y="-2025"/>
              </wp:wrapPolygon>
            </wp:wrapTight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BHelp2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20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33FC" w:rsidRPr="005F33FC">
        <w:rPr>
          <w:lang w:val="en-GB"/>
        </w:rPr>
        <w:t>The resource requirements of the USB component can be found in the Middleware documentation that is accessible using the link next to the USB component in the Manage Run-Time Environment window:</w:t>
      </w:r>
    </w:p>
    <w:p w14:paraId="3323785D" w14:textId="77777777" w:rsidR="00B677CF" w:rsidRPr="0081336E" w:rsidRDefault="00B677CF" w:rsidP="000757D9">
      <w:pPr>
        <w:rPr>
          <w:lang w:val="en-GB"/>
        </w:rPr>
      </w:pPr>
    </w:p>
    <w:p w14:paraId="23C21F47" w14:textId="77777777" w:rsidR="000757D9" w:rsidRPr="00C968E5" w:rsidRDefault="000757D9" w:rsidP="000757D9">
      <w:pPr>
        <w:rPr>
          <w:rStyle w:val="Fett"/>
        </w:rPr>
      </w:pPr>
      <w:r w:rsidRPr="00C968E5">
        <w:rPr>
          <w:rStyle w:val="Fett"/>
        </w:rPr>
        <w:t>Configure Heap and Thread Stack</w:t>
      </w:r>
      <w:r w:rsidR="00DF7FE8" w:rsidRPr="00C968E5">
        <w:rPr>
          <w:rStyle w:val="Fett"/>
        </w:rPr>
        <w:t xml:space="preserve"> USB </w:t>
      </w:r>
      <w:r w:rsidRPr="00C968E5">
        <w:rPr>
          <w:rStyle w:val="Fett"/>
        </w:rPr>
        <w:t>sizes:</w:t>
      </w:r>
    </w:p>
    <w:p w14:paraId="6936BA56" w14:textId="4BCCF961" w:rsidR="000757D9" w:rsidRPr="00226380" w:rsidRDefault="000757D9" w:rsidP="00EA2F28">
      <w:pPr>
        <w:pStyle w:val="Listenabsatz"/>
        <w:numPr>
          <w:ilvl w:val="0"/>
          <w:numId w:val="31"/>
        </w:numPr>
        <w:rPr>
          <w:lang w:val="en-GB"/>
        </w:rPr>
      </w:pPr>
      <w:r w:rsidRPr="00226380">
        <w:rPr>
          <w:lang w:val="en-GB"/>
        </w:rPr>
        <w:t xml:space="preserve">In the </w:t>
      </w:r>
      <w:r w:rsidRPr="00226380">
        <w:rPr>
          <w:b/>
          <w:lang w:val="en-GB"/>
        </w:rPr>
        <w:t>Project</w:t>
      </w:r>
      <w:r w:rsidRPr="00226380">
        <w:rPr>
          <w:lang w:val="en-GB"/>
        </w:rPr>
        <w:t xml:space="preserve"> window under the </w:t>
      </w:r>
      <w:r w:rsidRPr="00226380">
        <w:rPr>
          <w:b/>
          <w:lang w:val="en-GB"/>
        </w:rPr>
        <w:t>Device</w:t>
      </w:r>
      <w:r w:rsidRPr="00226380">
        <w:rPr>
          <w:lang w:val="en-GB"/>
        </w:rPr>
        <w:t xml:space="preserve"> heading, double</w:t>
      </w:r>
      <w:r w:rsidR="00A20A68">
        <w:rPr>
          <w:lang w:val="en-GB"/>
        </w:rPr>
        <w:t>-</w:t>
      </w:r>
      <w:r w:rsidRPr="00226380">
        <w:rPr>
          <w:lang w:val="en-GB"/>
        </w:rPr>
        <w:t xml:space="preserve">click on </w:t>
      </w:r>
      <w:r w:rsidRPr="00226380">
        <w:rPr>
          <w:b/>
          <w:lang w:val="en-GB"/>
        </w:rPr>
        <w:t>startup</w:t>
      </w:r>
      <w:r w:rsidR="00B677CF">
        <w:rPr>
          <w:b/>
          <w:lang w:val="en-GB"/>
        </w:rPr>
        <w:t>_</w:t>
      </w:r>
      <w:r w:rsidRPr="00226380">
        <w:rPr>
          <w:b/>
          <w:lang w:val="en-GB"/>
        </w:rPr>
        <w:t>stm32f429xx.s</w:t>
      </w:r>
      <w:r w:rsidR="00A85784" w:rsidRPr="00226380">
        <w:rPr>
          <w:lang w:val="en-GB"/>
        </w:rPr>
        <w:t xml:space="preserve"> </w:t>
      </w:r>
      <w:r w:rsidRPr="00226380">
        <w:rPr>
          <w:lang w:val="en-GB"/>
        </w:rPr>
        <w:t>to open it.</w:t>
      </w:r>
    </w:p>
    <w:p w14:paraId="651BBBD4" w14:textId="19062840" w:rsidR="00E47C7C" w:rsidRDefault="00E47C7C" w:rsidP="00EA2F28">
      <w:pPr>
        <w:pStyle w:val="Listenabsatz"/>
        <w:numPr>
          <w:ilvl w:val="0"/>
          <w:numId w:val="31"/>
        </w:num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3600" behindDoc="1" locked="0" layoutInCell="1" allowOverlap="1" wp14:anchorId="54B2E2AD" wp14:editId="17D45CF5">
            <wp:simplePos x="0" y="0"/>
            <wp:positionH relativeFrom="column">
              <wp:posOffset>4629150</wp:posOffset>
            </wp:positionH>
            <wp:positionV relativeFrom="paragraph">
              <wp:posOffset>3175</wp:posOffset>
            </wp:positionV>
            <wp:extent cx="1772920" cy="640080"/>
            <wp:effectExtent l="0" t="0" r="0" b="7620"/>
            <wp:wrapTight wrapText="bothSides">
              <wp:wrapPolygon edited="0">
                <wp:start x="0" y="0"/>
                <wp:lineTo x="0" y="21214"/>
                <wp:lineTo x="21352" y="21214"/>
                <wp:lineTo x="21352" y="0"/>
                <wp:lineTo x="0" y="0"/>
              </wp:wrapPolygon>
            </wp:wrapTight>
            <wp:docPr id="1886" name="Grafik 1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" name="Grafik 1886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92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57D9" w:rsidRPr="00226380">
        <w:rPr>
          <w:lang w:val="en-GB"/>
        </w:rPr>
        <w:t xml:space="preserve">Select </w:t>
      </w:r>
      <w:r w:rsidR="007A303E" w:rsidRPr="00226380">
        <w:rPr>
          <w:lang w:val="en-GB"/>
        </w:rPr>
        <w:t>its</w:t>
      </w:r>
      <w:r w:rsidR="000757D9" w:rsidRPr="00226380">
        <w:rPr>
          <w:lang w:val="en-GB"/>
        </w:rPr>
        <w:t xml:space="preserve"> </w:t>
      </w:r>
      <w:r w:rsidR="000757D9" w:rsidRPr="00A20A68">
        <w:rPr>
          <w:b/>
          <w:bCs/>
          <w:lang w:val="en-GB"/>
        </w:rPr>
        <w:t>Configuration Wizard</w:t>
      </w:r>
      <w:r w:rsidR="000757D9" w:rsidRPr="00226380">
        <w:rPr>
          <w:lang w:val="en-GB"/>
        </w:rPr>
        <w:t xml:space="preserve"> tab.</w:t>
      </w:r>
      <w:r w:rsidR="00A85784" w:rsidRPr="00226380">
        <w:rPr>
          <w:lang w:val="en-GB"/>
        </w:rPr>
        <w:t xml:space="preserve"> </w:t>
      </w:r>
    </w:p>
    <w:p w14:paraId="73976362" w14:textId="07EB334D" w:rsidR="000757D9" w:rsidRPr="00226380" w:rsidRDefault="000757D9" w:rsidP="00EA2F28">
      <w:pPr>
        <w:pStyle w:val="Listenabsatz"/>
        <w:numPr>
          <w:ilvl w:val="0"/>
          <w:numId w:val="31"/>
        </w:numPr>
        <w:rPr>
          <w:lang w:val="en-GB"/>
        </w:rPr>
      </w:pPr>
      <w:r w:rsidRPr="00226380">
        <w:rPr>
          <w:lang w:val="en-GB"/>
        </w:rPr>
        <w:t>C</w:t>
      </w:r>
      <w:r w:rsidR="002B3F20" w:rsidRPr="00226380">
        <w:rPr>
          <w:lang w:val="en-GB"/>
        </w:rPr>
        <w:t xml:space="preserve">onfirm the </w:t>
      </w:r>
      <w:r w:rsidR="00B17BA6" w:rsidRPr="00226380">
        <w:rPr>
          <w:lang w:val="en-GB"/>
        </w:rPr>
        <w:t xml:space="preserve">Stack Size is set to </w:t>
      </w:r>
      <w:r w:rsidR="00B17BA6" w:rsidRPr="00226380">
        <w:rPr>
          <w:b/>
          <w:lang w:val="en-GB"/>
        </w:rPr>
        <w:t>0x400</w:t>
      </w:r>
      <w:r w:rsidR="00B17BA6" w:rsidRPr="00226380">
        <w:rPr>
          <w:lang w:val="en-GB"/>
        </w:rPr>
        <w:t xml:space="preserve"> bytes and </w:t>
      </w:r>
      <w:r w:rsidRPr="00226380">
        <w:rPr>
          <w:lang w:val="en-GB"/>
        </w:rPr>
        <w:t>H</w:t>
      </w:r>
      <w:r w:rsidR="00DF7FE8" w:rsidRPr="00226380">
        <w:rPr>
          <w:lang w:val="en-GB"/>
        </w:rPr>
        <w:t xml:space="preserve">eap Size </w:t>
      </w:r>
      <w:r w:rsidR="007A303E" w:rsidRPr="00226380">
        <w:rPr>
          <w:lang w:val="en-GB"/>
        </w:rPr>
        <w:t xml:space="preserve">is </w:t>
      </w:r>
      <w:r w:rsidR="00B17BA6" w:rsidRPr="00226380">
        <w:rPr>
          <w:lang w:val="en-GB"/>
        </w:rPr>
        <w:t xml:space="preserve">set to </w:t>
      </w:r>
      <w:r w:rsidR="00B17BA6" w:rsidRPr="00226380">
        <w:rPr>
          <w:b/>
          <w:lang w:val="en-GB"/>
        </w:rPr>
        <w:t>0x200</w:t>
      </w:r>
      <w:r w:rsidR="00B17BA6" w:rsidRPr="00226380">
        <w:rPr>
          <w:lang w:val="en-GB"/>
        </w:rPr>
        <w:t>.</w:t>
      </w:r>
    </w:p>
    <w:p w14:paraId="26B3C6F5" w14:textId="10CE4ABC" w:rsidR="000757D9" w:rsidRDefault="007E6017" w:rsidP="000757D9">
      <w:pPr>
        <w:pStyle w:val="Listenabsatz"/>
        <w:numPr>
          <w:ilvl w:val="0"/>
          <w:numId w:val="31"/>
        </w:numPr>
        <w:rPr>
          <w:lang w:val="en-GB"/>
        </w:rPr>
      </w:pPr>
      <w:r w:rsidRPr="00226380">
        <w:rPr>
          <w:lang w:val="en-GB"/>
        </w:rPr>
        <w:t xml:space="preserve">Under the </w:t>
      </w:r>
      <w:r w:rsidRPr="00226380">
        <w:rPr>
          <w:b/>
          <w:lang w:val="en-GB"/>
        </w:rPr>
        <w:t>CMSIS</w:t>
      </w:r>
      <w:r w:rsidRPr="00226380">
        <w:rPr>
          <w:lang w:val="en-GB"/>
        </w:rPr>
        <w:t xml:space="preserve"> heading</w:t>
      </w:r>
      <w:r w:rsidR="000757D9" w:rsidRPr="00226380">
        <w:rPr>
          <w:lang w:val="en-GB"/>
        </w:rPr>
        <w:t>, double</w:t>
      </w:r>
      <w:r w:rsidR="00A20A68">
        <w:rPr>
          <w:lang w:val="en-GB"/>
        </w:rPr>
        <w:t>-</w:t>
      </w:r>
      <w:r w:rsidR="000757D9" w:rsidRPr="00226380">
        <w:rPr>
          <w:lang w:val="en-GB"/>
        </w:rPr>
        <w:t xml:space="preserve">click on </w:t>
      </w:r>
      <w:proofErr w:type="spellStart"/>
      <w:r w:rsidR="000757D9" w:rsidRPr="00226380">
        <w:rPr>
          <w:b/>
          <w:lang w:val="en-GB"/>
        </w:rPr>
        <w:t>RTX_Conf</w:t>
      </w:r>
      <w:r w:rsidR="00201BF7">
        <w:rPr>
          <w:b/>
          <w:lang w:val="en-GB"/>
        </w:rPr>
        <w:t>ig</w:t>
      </w:r>
      <w:r w:rsidR="00E47C7C">
        <w:rPr>
          <w:b/>
          <w:lang w:val="en-GB"/>
        </w:rPr>
        <w:t>.h</w:t>
      </w:r>
      <w:proofErr w:type="spellEnd"/>
      <w:r w:rsidR="000757D9" w:rsidRPr="00226380">
        <w:rPr>
          <w:lang w:val="en-GB"/>
        </w:rPr>
        <w:t xml:space="preserve"> to open it</w:t>
      </w:r>
      <w:r w:rsidRPr="00226380">
        <w:rPr>
          <w:lang w:val="en-GB"/>
        </w:rPr>
        <w:t>.</w:t>
      </w:r>
    </w:p>
    <w:p w14:paraId="3F30552C" w14:textId="77777777" w:rsidR="00B677CF" w:rsidRDefault="00B677CF" w:rsidP="00B677CF">
      <w:pPr>
        <w:pStyle w:val="Listenabsatz"/>
        <w:rPr>
          <w:lang w:val="en-GB"/>
        </w:rPr>
      </w:pPr>
    </w:p>
    <w:p w14:paraId="75178B7E" w14:textId="77777777" w:rsidR="00B677CF" w:rsidRPr="00B677CF" w:rsidRDefault="00B677CF" w:rsidP="00B677CF">
      <w:pPr>
        <w:pStyle w:val="Listenabsatz"/>
        <w:rPr>
          <w:lang w:val="en-GB"/>
        </w:rPr>
      </w:pPr>
    </w:p>
    <w:p w14:paraId="59E47E3E" w14:textId="77777777" w:rsidR="000757D9" w:rsidRPr="00C968E5" w:rsidRDefault="000757D9" w:rsidP="000757D9">
      <w:pPr>
        <w:rPr>
          <w:rStyle w:val="Fett"/>
        </w:rPr>
      </w:pPr>
      <w:r w:rsidRPr="00C968E5">
        <w:rPr>
          <w:rStyle w:val="Fett"/>
        </w:rPr>
        <w:t>Set the Default Drive Letter:</w:t>
      </w:r>
    </w:p>
    <w:p w14:paraId="2DCBF72D" w14:textId="0A815C8C" w:rsidR="0081336E" w:rsidRPr="00226380" w:rsidRDefault="00DE4677" w:rsidP="00EA2F28">
      <w:pPr>
        <w:pStyle w:val="Listenabsatz"/>
        <w:numPr>
          <w:ilvl w:val="0"/>
          <w:numId w:val="32"/>
        </w:num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7696" behindDoc="1" locked="0" layoutInCell="1" allowOverlap="1" wp14:anchorId="1577E9DB" wp14:editId="0532FE76">
            <wp:simplePos x="0" y="0"/>
            <wp:positionH relativeFrom="column">
              <wp:posOffset>4222115</wp:posOffset>
            </wp:positionH>
            <wp:positionV relativeFrom="paragraph">
              <wp:posOffset>3175</wp:posOffset>
            </wp:positionV>
            <wp:extent cx="2149475" cy="793750"/>
            <wp:effectExtent l="0" t="0" r="3175" b="6350"/>
            <wp:wrapTight wrapText="bothSides">
              <wp:wrapPolygon edited="0">
                <wp:start x="0" y="0"/>
                <wp:lineTo x="0" y="21254"/>
                <wp:lineTo x="21440" y="21254"/>
                <wp:lineTo x="21440" y="0"/>
                <wp:lineTo x="0" y="0"/>
              </wp:wrapPolygon>
            </wp:wrapTight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Grafik 71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475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336E" w:rsidRPr="00226380">
        <w:rPr>
          <w:lang w:val="en-GB"/>
        </w:rPr>
        <w:t xml:space="preserve">In the </w:t>
      </w:r>
      <w:r w:rsidR="0081336E" w:rsidRPr="00B677CF">
        <w:rPr>
          <w:b/>
          <w:bCs/>
          <w:lang w:val="en-GB"/>
        </w:rPr>
        <w:t>Project</w:t>
      </w:r>
      <w:r w:rsidR="0081336E" w:rsidRPr="00226380">
        <w:rPr>
          <w:lang w:val="en-GB"/>
        </w:rPr>
        <w:t xml:space="preserve"> window under the </w:t>
      </w:r>
      <w:r w:rsidR="0081336E" w:rsidRPr="00226380">
        <w:rPr>
          <w:b/>
          <w:lang w:val="en-GB"/>
        </w:rPr>
        <w:t>File System</w:t>
      </w:r>
      <w:r w:rsidR="0081336E" w:rsidRPr="00226380">
        <w:rPr>
          <w:lang w:val="en-GB"/>
        </w:rPr>
        <w:t xml:space="preserve"> heading, double</w:t>
      </w:r>
      <w:r w:rsidR="00A20A68">
        <w:rPr>
          <w:lang w:val="en-GB"/>
        </w:rPr>
        <w:t>-</w:t>
      </w:r>
      <w:r w:rsidR="0081336E" w:rsidRPr="00226380">
        <w:rPr>
          <w:lang w:val="en-GB"/>
        </w:rPr>
        <w:t xml:space="preserve">click on </w:t>
      </w:r>
      <w:proofErr w:type="spellStart"/>
      <w:r w:rsidR="0081336E" w:rsidRPr="00226380">
        <w:rPr>
          <w:b/>
          <w:lang w:val="en-GB"/>
        </w:rPr>
        <w:t>FS_Config.c</w:t>
      </w:r>
      <w:proofErr w:type="spellEnd"/>
      <w:r w:rsidR="0081336E" w:rsidRPr="00226380">
        <w:rPr>
          <w:lang w:val="en-GB"/>
        </w:rPr>
        <w:t xml:space="preserve"> to open it.</w:t>
      </w:r>
    </w:p>
    <w:p w14:paraId="04D64D59" w14:textId="0D98462F" w:rsidR="0081336E" w:rsidRPr="00226380" w:rsidRDefault="0081336E" w:rsidP="00EA2F28">
      <w:pPr>
        <w:pStyle w:val="Listenabsatz"/>
        <w:numPr>
          <w:ilvl w:val="0"/>
          <w:numId w:val="32"/>
        </w:numPr>
        <w:rPr>
          <w:lang w:val="en-GB"/>
        </w:rPr>
      </w:pPr>
      <w:r w:rsidRPr="00226380">
        <w:rPr>
          <w:lang w:val="en-GB"/>
        </w:rPr>
        <w:t xml:space="preserve">Select the </w:t>
      </w:r>
      <w:r w:rsidRPr="00226380">
        <w:rPr>
          <w:b/>
          <w:lang w:val="en-GB"/>
        </w:rPr>
        <w:t>Configuration Wizard</w:t>
      </w:r>
      <w:r w:rsidRPr="00226380">
        <w:rPr>
          <w:lang w:val="en-GB"/>
        </w:rPr>
        <w:t xml:space="preserve"> tab.</w:t>
      </w:r>
    </w:p>
    <w:p w14:paraId="2C61F433" w14:textId="344CA470" w:rsidR="0081336E" w:rsidRPr="00226380" w:rsidRDefault="00DA7E6F" w:rsidP="00EA2F28">
      <w:pPr>
        <w:pStyle w:val="Listenabsatz"/>
        <w:numPr>
          <w:ilvl w:val="0"/>
          <w:numId w:val="32"/>
        </w:numPr>
        <w:rPr>
          <w:lang w:val="en-GB"/>
        </w:rPr>
      </w:pPr>
      <w:r w:rsidRPr="00226380">
        <w:rPr>
          <w:lang w:val="en-GB"/>
        </w:rPr>
        <w:t xml:space="preserve">For a USB mass storage drive, the File System component expects the drive letter to be </w:t>
      </w:r>
      <w:r w:rsidRPr="00A20A68">
        <w:rPr>
          <w:b/>
          <w:bCs/>
          <w:lang w:val="en-GB"/>
        </w:rPr>
        <w:t>U0</w:t>
      </w:r>
      <w:r w:rsidRPr="00226380">
        <w:rPr>
          <w:lang w:val="en-GB"/>
        </w:rPr>
        <w:t xml:space="preserve">. </w:t>
      </w:r>
      <w:proofErr w:type="gramStart"/>
      <w:r w:rsidRPr="00226380">
        <w:rPr>
          <w:lang w:val="en-GB"/>
        </w:rPr>
        <w:t>So</w:t>
      </w:r>
      <w:proofErr w:type="gramEnd"/>
      <w:r w:rsidRPr="00226380">
        <w:rPr>
          <w:lang w:val="en-GB"/>
        </w:rPr>
        <w:t xml:space="preserve"> change </w:t>
      </w:r>
      <w:r w:rsidRPr="00226380">
        <w:rPr>
          <w:b/>
          <w:lang w:val="en-GB"/>
        </w:rPr>
        <w:t>Initial Current Drive</w:t>
      </w:r>
      <w:r w:rsidRPr="00226380">
        <w:rPr>
          <w:lang w:val="en-GB"/>
        </w:rPr>
        <w:t xml:space="preserve"> to </w:t>
      </w:r>
      <w:r w:rsidRPr="00A20A68">
        <w:rPr>
          <w:b/>
          <w:bCs/>
          <w:lang w:val="en-GB"/>
        </w:rPr>
        <w:t>U0</w:t>
      </w:r>
      <w:r w:rsidR="0081336E" w:rsidRPr="00A20A68">
        <w:rPr>
          <w:b/>
          <w:bCs/>
          <w:lang w:val="en-GB"/>
        </w:rPr>
        <w:t>:</w:t>
      </w:r>
    </w:p>
    <w:p w14:paraId="44E20A17" w14:textId="77777777" w:rsidR="000757D9" w:rsidRPr="00226380" w:rsidRDefault="000757D9" w:rsidP="00EA2F28">
      <w:pPr>
        <w:pStyle w:val="Listenabsatz"/>
        <w:numPr>
          <w:ilvl w:val="0"/>
          <w:numId w:val="32"/>
        </w:numPr>
        <w:rPr>
          <w:lang w:val="en-GB"/>
        </w:rPr>
      </w:pPr>
      <w:r>
        <w:t>Select File/Save All or</w:t>
      </w:r>
      <w:r w:rsidR="00A85784">
        <w:t xml:space="preserve"> </w:t>
      </w:r>
      <w:r>
        <w:rPr>
          <w:noProof/>
        </w:rPr>
        <w:drawing>
          <wp:inline distT="0" distB="0" distL="0" distR="0" wp14:anchorId="140ED60F" wp14:editId="1836A889">
            <wp:extent cx="200025" cy="200025"/>
            <wp:effectExtent l="0" t="0" r="9525" b="9525"/>
            <wp:docPr id="1183" name="Picture 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2EA9EBB9" w14:textId="77777777" w:rsidR="007A303E" w:rsidRDefault="007A303E" w:rsidP="00EA2F28">
      <w:pPr>
        <w:pStyle w:val="Listenabsatz"/>
        <w:numPr>
          <w:ilvl w:val="0"/>
          <w:numId w:val="32"/>
        </w:numPr>
      </w:pPr>
      <w:r>
        <w:t>Compile the project:</w:t>
      </w:r>
      <w:r w:rsidR="00A85784"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03EC5442" wp14:editId="1C691C34">
            <wp:extent cx="228600" cy="219075"/>
            <wp:effectExtent l="0" t="0" r="0" b="9525"/>
            <wp:docPr id="310" name="Picture 4" descr="bu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uil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5784">
        <w:t xml:space="preserve"> </w:t>
      </w:r>
    </w:p>
    <w:p w14:paraId="47C4EA1A" w14:textId="77777777" w:rsidR="00DA7E6F" w:rsidRDefault="007A303E" w:rsidP="00DA7E6F">
      <w:pPr>
        <w:rPr>
          <w:lang w:val="en-GB"/>
        </w:rPr>
      </w:pPr>
      <w:r>
        <w:rPr>
          <w:lang w:val="en-GB"/>
        </w:rPr>
        <w:t>No errors or warnings will be generated as shown in the Build Output window.</w:t>
      </w:r>
      <w:r w:rsidR="00A85784">
        <w:rPr>
          <w:lang w:val="en-GB"/>
        </w:rPr>
        <w:t xml:space="preserve"> </w:t>
      </w:r>
      <w:r>
        <w:rPr>
          <w:lang w:val="en-GB"/>
        </w:rPr>
        <w:t>Please correct any errors or warnings before you continue.</w:t>
      </w:r>
    </w:p>
    <w:p w14:paraId="6855D5BD" w14:textId="1FC827C0" w:rsidR="00226380" w:rsidRPr="00DA7E6F" w:rsidRDefault="00226380" w:rsidP="002263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000000" w:themeColor="text1"/>
        </w:rPr>
      </w:pPr>
      <w:r w:rsidRPr="00DA7E6F">
        <w:rPr>
          <w:color w:val="000000" w:themeColor="text1"/>
        </w:rPr>
        <w:t>Next</w:t>
      </w:r>
      <w:r w:rsidR="00A20A68">
        <w:rPr>
          <w:color w:val="000000" w:themeColor="text1"/>
        </w:rPr>
        <w:t>,</w:t>
      </w:r>
      <w:r w:rsidRPr="00DA7E6F">
        <w:rPr>
          <w:color w:val="000000" w:themeColor="text1"/>
        </w:rPr>
        <w:t xml:space="preserve"> we will add the user code to access a USB Device (the USB stick)</w:t>
      </w:r>
    </w:p>
    <w:p w14:paraId="3FF59BE3" w14:textId="77777777" w:rsidR="00226380" w:rsidRDefault="00226380">
      <w:pPr>
        <w:spacing w:after="0"/>
        <w:rPr>
          <w:rFonts w:cs="Arial"/>
          <w:b/>
          <w:bCs/>
          <w:i/>
          <w:iCs/>
          <w:sz w:val="28"/>
          <w:szCs w:val="28"/>
          <w:lang w:val="en-GB"/>
        </w:rPr>
      </w:pPr>
      <w:r>
        <w:rPr>
          <w:lang w:val="en-GB"/>
        </w:rPr>
        <w:br w:type="page"/>
      </w:r>
    </w:p>
    <w:p w14:paraId="4C6A2057" w14:textId="77777777" w:rsidR="00DF7FE8" w:rsidRDefault="000757D9" w:rsidP="00DA7E6F">
      <w:pPr>
        <w:pStyle w:val="berschrift2"/>
        <w:rPr>
          <w:lang w:val="en-GB"/>
        </w:rPr>
      </w:pPr>
      <w:bookmarkStart w:id="22" w:name="_Toc406154381"/>
      <w:r>
        <w:rPr>
          <w:lang w:val="en-GB"/>
        </w:rPr>
        <w:lastRenderedPageBreak/>
        <w:t>A</w:t>
      </w:r>
      <w:r w:rsidR="00DF7FE8">
        <w:rPr>
          <w:lang w:val="en-GB"/>
        </w:rPr>
        <w:t xml:space="preserve">dd </w:t>
      </w:r>
      <w:r w:rsidR="00DF0AA3">
        <w:rPr>
          <w:lang w:val="en-GB"/>
        </w:rPr>
        <w:t xml:space="preserve">the </w:t>
      </w:r>
      <w:r w:rsidR="00DF7FE8">
        <w:rPr>
          <w:lang w:val="en-GB"/>
        </w:rPr>
        <w:t xml:space="preserve">user code that accesses the USB storage </w:t>
      </w:r>
      <w:proofErr w:type="gramStart"/>
      <w:r w:rsidR="00DF7FE8">
        <w:rPr>
          <w:lang w:val="en-GB"/>
        </w:rPr>
        <w:t>device</w:t>
      </w:r>
      <w:bookmarkEnd w:id="22"/>
      <w:proofErr w:type="gramEnd"/>
    </w:p>
    <w:p w14:paraId="633C4ED0" w14:textId="7EDF84B4" w:rsidR="00F8114A" w:rsidRDefault="00F8114A" w:rsidP="000757D9">
      <w:pPr>
        <w:rPr>
          <w:lang w:val="en-GB"/>
        </w:rPr>
      </w:pPr>
    </w:p>
    <w:p w14:paraId="4E091B1B" w14:textId="57C1B65D" w:rsidR="000757D9" w:rsidRPr="00C968E5" w:rsidRDefault="00F8114A" w:rsidP="000757D9">
      <w:pPr>
        <w:rPr>
          <w:rStyle w:val="Fett"/>
        </w:rPr>
      </w:pPr>
      <w:r w:rsidRPr="00A20A68">
        <w:rPr>
          <w:noProof/>
          <w:lang w:val="en-GB"/>
        </w:rPr>
        <w:drawing>
          <wp:anchor distT="0" distB="0" distL="114300" distR="114300" simplePos="0" relativeHeight="251661312" behindDoc="1" locked="0" layoutInCell="1" allowOverlap="1" wp14:anchorId="5F26275B" wp14:editId="0628DC62">
            <wp:simplePos x="0" y="0"/>
            <wp:positionH relativeFrom="column">
              <wp:posOffset>4593590</wp:posOffset>
            </wp:positionH>
            <wp:positionV relativeFrom="paragraph">
              <wp:posOffset>4445</wp:posOffset>
            </wp:positionV>
            <wp:extent cx="1903730" cy="847090"/>
            <wp:effectExtent l="0" t="0" r="1270" b="0"/>
            <wp:wrapTight wrapText="bothSides">
              <wp:wrapPolygon edited="0">
                <wp:start x="0" y="0"/>
                <wp:lineTo x="0" y="20888"/>
                <wp:lineTo x="21398" y="20888"/>
                <wp:lineTo x="21398" y="0"/>
                <wp:lineTo x="0" y="0"/>
              </wp:wrapPolygon>
            </wp:wrapTight>
            <wp:docPr id="74" name="Grafik 74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Grafik 74" descr="Ein Bild, das Tisch enthält.&#10;&#10;Automatisch generierte Beschreibu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73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0A68" w:rsidRPr="00A20A68">
        <w:rPr>
          <w:rStyle w:val="Fett"/>
          <w:b w:val="0"/>
          <w:bCs w:val="0"/>
        </w:rPr>
        <w:t>Add</w:t>
      </w:r>
      <w:r w:rsidR="00A20A68">
        <w:rPr>
          <w:rStyle w:val="Fett"/>
        </w:rPr>
        <w:t xml:space="preserve"> </w:t>
      </w:r>
      <w:proofErr w:type="spellStart"/>
      <w:r w:rsidR="000757D9" w:rsidRPr="00C968E5">
        <w:rPr>
          <w:rStyle w:val="Fett"/>
        </w:rPr>
        <w:t>USBH_MSC.c</w:t>
      </w:r>
      <w:proofErr w:type="spellEnd"/>
      <w:r w:rsidR="000757D9" w:rsidRPr="00C968E5">
        <w:rPr>
          <w:rStyle w:val="Fett"/>
        </w:rPr>
        <w:t xml:space="preserve"> </w:t>
      </w:r>
      <w:r w:rsidR="000757D9" w:rsidRPr="00A20A68">
        <w:rPr>
          <w:rStyle w:val="Fett"/>
          <w:b w:val="0"/>
          <w:bCs w:val="0"/>
        </w:rPr>
        <w:t>and</w:t>
      </w:r>
      <w:r w:rsidR="000757D9" w:rsidRPr="00C968E5">
        <w:rPr>
          <w:rStyle w:val="Fett"/>
        </w:rPr>
        <w:t xml:space="preserve"> </w:t>
      </w:r>
      <w:proofErr w:type="spellStart"/>
      <w:r w:rsidR="000757D9" w:rsidRPr="00C968E5">
        <w:rPr>
          <w:rStyle w:val="Fett"/>
        </w:rPr>
        <w:t>USBH_MSC.h</w:t>
      </w:r>
      <w:proofErr w:type="spellEnd"/>
      <w:r w:rsidR="000757D9" w:rsidRPr="00C968E5">
        <w:rPr>
          <w:rStyle w:val="Fett"/>
        </w:rPr>
        <w:t>:</w:t>
      </w:r>
    </w:p>
    <w:p w14:paraId="4E61C787" w14:textId="74C8C2D3" w:rsidR="000757D9" w:rsidRPr="00611B2F" w:rsidRDefault="000757D9" w:rsidP="00EA2F28">
      <w:pPr>
        <w:pStyle w:val="Listenabsatz"/>
        <w:numPr>
          <w:ilvl w:val="0"/>
          <w:numId w:val="34"/>
        </w:numPr>
        <w:rPr>
          <w:lang w:val="en-GB"/>
        </w:rPr>
      </w:pPr>
      <w:r w:rsidRPr="00611B2F">
        <w:rPr>
          <w:lang w:val="en-GB"/>
        </w:rPr>
        <w:t>Right</w:t>
      </w:r>
      <w:r w:rsidR="00A20A68">
        <w:rPr>
          <w:lang w:val="en-GB"/>
        </w:rPr>
        <w:t>-</w:t>
      </w:r>
      <w:r w:rsidRPr="00611B2F">
        <w:rPr>
          <w:lang w:val="en-GB"/>
        </w:rPr>
        <w:t xml:space="preserve">click on </w:t>
      </w:r>
      <w:r w:rsidRPr="00611B2F">
        <w:rPr>
          <w:b/>
          <w:lang w:val="en-GB"/>
        </w:rPr>
        <w:t>Source Group 1</w:t>
      </w:r>
      <w:r w:rsidRPr="00611B2F">
        <w:rPr>
          <w:lang w:val="en-GB"/>
        </w:rPr>
        <w:t xml:space="preserve"> in the Project window again.</w:t>
      </w:r>
      <w:r w:rsidR="00A85784" w:rsidRPr="00611B2F">
        <w:rPr>
          <w:lang w:val="en-GB"/>
        </w:rPr>
        <w:t xml:space="preserve"> </w:t>
      </w:r>
      <w:r w:rsidR="001D1223" w:rsidRPr="00611B2F">
        <w:rPr>
          <w:lang w:val="en-GB"/>
        </w:rPr>
        <w:t xml:space="preserve">Select </w:t>
      </w:r>
      <w:r w:rsidR="001D1223" w:rsidRPr="00611B2F">
        <w:rPr>
          <w:b/>
          <w:lang w:val="en-GB"/>
        </w:rPr>
        <w:t>Add N</w:t>
      </w:r>
      <w:r w:rsidR="002B3F20" w:rsidRPr="00611B2F">
        <w:rPr>
          <w:b/>
          <w:lang w:val="en-GB"/>
        </w:rPr>
        <w:t xml:space="preserve">ew item </w:t>
      </w:r>
      <w:r w:rsidR="001D1223" w:rsidRPr="00611B2F">
        <w:rPr>
          <w:b/>
          <w:lang w:val="en-GB"/>
        </w:rPr>
        <w:t>to</w:t>
      </w:r>
      <w:r w:rsidR="002B3F20" w:rsidRPr="00611B2F">
        <w:rPr>
          <w:b/>
          <w:lang w:val="en-GB"/>
        </w:rPr>
        <w:t xml:space="preserve"> Group 'Source Group1'</w:t>
      </w:r>
      <w:r w:rsidR="00611B2F">
        <w:rPr>
          <w:lang w:val="en-GB"/>
        </w:rPr>
        <w:t>…</w:t>
      </w:r>
    </w:p>
    <w:p w14:paraId="18307564" w14:textId="09607D28" w:rsidR="000757D9" w:rsidRPr="00611B2F" w:rsidRDefault="002B3F20" w:rsidP="00EA2F28">
      <w:pPr>
        <w:pStyle w:val="Listenabsatz"/>
        <w:numPr>
          <w:ilvl w:val="0"/>
          <w:numId w:val="34"/>
        </w:numPr>
        <w:rPr>
          <w:lang w:val="en-GB"/>
        </w:rPr>
      </w:pPr>
      <w:r w:rsidRPr="00611B2F">
        <w:rPr>
          <w:lang w:val="en-GB"/>
        </w:rPr>
        <w:t>Select</w:t>
      </w:r>
      <w:r w:rsidR="000757D9" w:rsidRPr="00611B2F">
        <w:rPr>
          <w:lang w:val="en-GB"/>
        </w:rPr>
        <w:t xml:space="preserve"> </w:t>
      </w:r>
      <w:r w:rsidR="000757D9" w:rsidRPr="00611B2F">
        <w:rPr>
          <w:b/>
          <w:lang w:val="en-GB"/>
        </w:rPr>
        <w:t>User Code Template</w:t>
      </w:r>
      <w:r w:rsidR="000757D9" w:rsidRPr="00611B2F">
        <w:rPr>
          <w:lang w:val="en-GB"/>
        </w:rPr>
        <w:t>.</w:t>
      </w:r>
    </w:p>
    <w:p w14:paraId="16142DA9" w14:textId="32D1C077" w:rsidR="00DF7FE8" w:rsidRPr="00611B2F" w:rsidRDefault="000757D9" w:rsidP="00EA2F28">
      <w:pPr>
        <w:pStyle w:val="Listenabsatz"/>
        <w:numPr>
          <w:ilvl w:val="0"/>
          <w:numId w:val="34"/>
        </w:numPr>
        <w:rPr>
          <w:lang w:val="en-GB"/>
        </w:rPr>
      </w:pPr>
      <w:r w:rsidRPr="00611B2F">
        <w:rPr>
          <w:lang w:val="en-GB"/>
        </w:rPr>
        <w:t xml:space="preserve">Under the </w:t>
      </w:r>
      <w:r w:rsidRPr="00611B2F">
        <w:rPr>
          <w:b/>
          <w:lang w:val="en-GB"/>
        </w:rPr>
        <w:t>USB</w:t>
      </w:r>
      <w:r w:rsidRPr="00611B2F">
        <w:rPr>
          <w:lang w:val="en-GB"/>
        </w:rPr>
        <w:t xml:space="preserve"> heading</w:t>
      </w:r>
      <w:r w:rsidR="002B3F20" w:rsidRPr="00611B2F">
        <w:rPr>
          <w:lang w:val="en-GB"/>
        </w:rPr>
        <w:t xml:space="preserve"> and in the </w:t>
      </w:r>
      <w:r w:rsidR="002B3F20" w:rsidRPr="00A20A68">
        <w:rPr>
          <w:b/>
          <w:bCs/>
          <w:lang w:val="en-GB"/>
        </w:rPr>
        <w:t>Name</w:t>
      </w:r>
      <w:r w:rsidR="002B3F20" w:rsidRPr="00611B2F">
        <w:rPr>
          <w:lang w:val="en-GB"/>
        </w:rPr>
        <w:t xml:space="preserve"> column</w:t>
      </w:r>
      <w:r w:rsidRPr="00611B2F">
        <w:rPr>
          <w:lang w:val="en-GB"/>
        </w:rPr>
        <w:t xml:space="preserve">, select </w:t>
      </w:r>
      <w:r w:rsidR="00DF7FE8" w:rsidRPr="00611B2F">
        <w:rPr>
          <w:b/>
        </w:rPr>
        <w:t>USB Host Mass Storage Access</w:t>
      </w:r>
      <w:r w:rsidRPr="00611B2F">
        <w:rPr>
          <w:lang w:val="en-GB"/>
        </w:rPr>
        <w:t xml:space="preserve"> and click on </w:t>
      </w:r>
      <w:r w:rsidRPr="00611B2F">
        <w:rPr>
          <w:b/>
          <w:lang w:val="en-GB"/>
        </w:rPr>
        <w:t>Add</w:t>
      </w:r>
      <w:r w:rsidRPr="00611B2F">
        <w:rPr>
          <w:lang w:val="en-GB"/>
        </w:rPr>
        <w:t>.</w:t>
      </w:r>
    </w:p>
    <w:p w14:paraId="1F2865F1" w14:textId="429D93DF" w:rsidR="000757D9" w:rsidRPr="00611B2F" w:rsidRDefault="000757D9" w:rsidP="00EA2F28">
      <w:pPr>
        <w:pStyle w:val="Listenabsatz"/>
        <w:numPr>
          <w:ilvl w:val="0"/>
          <w:numId w:val="34"/>
        </w:numPr>
        <w:rPr>
          <w:lang w:val="en-GB"/>
        </w:rPr>
      </w:pPr>
      <w:r w:rsidRPr="00611B2F">
        <w:rPr>
          <w:lang w:val="en-GB"/>
        </w:rPr>
        <w:t xml:space="preserve">The files </w:t>
      </w:r>
      <w:proofErr w:type="spellStart"/>
      <w:r w:rsidRPr="00611B2F">
        <w:rPr>
          <w:b/>
          <w:lang w:val="en-GB"/>
        </w:rPr>
        <w:t>USBH_MSC.c</w:t>
      </w:r>
      <w:proofErr w:type="spellEnd"/>
      <w:r w:rsidRPr="00611B2F">
        <w:rPr>
          <w:lang w:val="en-GB"/>
        </w:rPr>
        <w:t xml:space="preserve"> and </w:t>
      </w:r>
      <w:proofErr w:type="spellStart"/>
      <w:r w:rsidRPr="00611B2F">
        <w:rPr>
          <w:b/>
          <w:lang w:val="en-GB"/>
        </w:rPr>
        <w:t>USBH_MSC.h</w:t>
      </w:r>
      <w:proofErr w:type="spellEnd"/>
      <w:r w:rsidRPr="00611B2F">
        <w:rPr>
          <w:lang w:val="en-GB"/>
        </w:rPr>
        <w:t xml:space="preserve"> are </w:t>
      </w:r>
      <w:r w:rsidR="007E6017" w:rsidRPr="00611B2F">
        <w:rPr>
          <w:lang w:val="en-GB"/>
        </w:rPr>
        <w:t xml:space="preserve">now </w:t>
      </w:r>
      <w:r w:rsidR="001D1223" w:rsidRPr="00611B2F">
        <w:rPr>
          <w:lang w:val="en-GB"/>
        </w:rPr>
        <w:t>added to your project under the Source Group 1 heading.</w:t>
      </w:r>
    </w:p>
    <w:p w14:paraId="4054AA73" w14:textId="77777777" w:rsidR="00A20A68" w:rsidRDefault="000757D9" w:rsidP="00A20A68">
      <w:pPr>
        <w:pStyle w:val="Listenabsatz"/>
        <w:numPr>
          <w:ilvl w:val="0"/>
          <w:numId w:val="34"/>
        </w:numPr>
        <w:rPr>
          <w:lang w:val="en-GB"/>
        </w:rPr>
      </w:pPr>
      <w:r w:rsidRPr="00611B2F">
        <w:rPr>
          <w:lang w:val="en-GB"/>
        </w:rPr>
        <w:t>These provide the relevant access functions for the USB storage device.</w:t>
      </w:r>
    </w:p>
    <w:p w14:paraId="61F7F71B" w14:textId="4B48BBAD" w:rsidR="000757D9" w:rsidRPr="00A20A68" w:rsidRDefault="000757D9" w:rsidP="00A20A68">
      <w:pPr>
        <w:pStyle w:val="Listenabsatz"/>
        <w:numPr>
          <w:ilvl w:val="0"/>
          <w:numId w:val="34"/>
        </w:numPr>
        <w:rPr>
          <w:lang w:val="en-GB"/>
        </w:rPr>
      </w:pPr>
      <w:r w:rsidRPr="00611B2F">
        <w:t>Select File/Save All or</w:t>
      </w:r>
      <w:r w:rsidR="00A85784" w:rsidRPr="00611B2F">
        <w:t xml:space="preserve"> </w:t>
      </w:r>
      <w:r w:rsidRPr="00611B2F">
        <w:rPr>
          <w:noProof/>
        </w:rPr>
        <w:drawing>
          <wp:inline distT="0" distB="0" distL="0" distR="0" wp14:anchorId="076BC186" wp14:editId="4BEBE1DC">
            <wp:extent cx="200025" cy="200025"/>
            <wp:effectExtent l="0" t="0" r="9525" b="9525"/>
            <wp:docPr id="66" name="Picture 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7D6AB" w14:textId="0B1BC603" w:rsidR="00A20A68" w:rsidRDefault="00A20A68">
      <w:pPr>
        <w:spacing w:after="0"/>
        <w:rPr>
          <w:lang w:val="en-GB"/>
        </w:rPr>
      </w:pPr>
      <w:r>
        <w:rPr>
          <w:lang w:val="en-GB"/>
        </w:rPr>
        <w:br w:type="page"/>
      </w:r>
    </w:p>
    <w:p w14:paraId="262BC00E" w14:textId="38B9CAE5" w:rsidR="00F8114A" w:rsidRPr="00A20A68" w:rsidRDefault="00F8114A" w:rsidP="00F8114A">
      <w:pPr>
        <w:rPr>
          <w:b/>
          <w:bCs/>
          <w:lang w:val="en-GB"/>
        </w:rPr>
      </w:pPr>
      <w:r w:rsidRPr="00A20A68">
        <w:rPr>
          <w:b/>
          <w:bCs/>
          <w:lang w:val="en-GB"/>
        </w:rPr>
        <w:lastRenderedPageBreak/>
        <w:t xml:space="preserve">We will use a CMSIS-RTOS </w:t>
      </w:r>
      <w:r w:rsidR="00A20A68" w:rsidRPr="00A20A68">
        <w:rPr>
          <w:b/>
          <w:bCs/>
          <w:lang w:val="en-GB"/>
        </w:rPr>
        <w:t>t</w:t>
      </w:r>
      <w:r w:rsidRPr="00A20A68">
        <w:rPr>
          <w:b/>
          <w:bCs/>
          <w:lang w:val="en-GB"/>
        </w:rPr>
        <w:t>hread to implement access to a file on the USB stick.</w:t>
      </w:r>
    </w:p>
    <w:p w14:paraId="00CFB389" w14:textId="79445541" w:rsidR="000757D9" w:rsidRPr="00F8114A" w:rsidRDefault="000757D9" w:rsidP="000757D9">
      <w:pPr>
        <w:rPr>
          <w:rStyle w:val="Fett"/>
          <w:b w:val="0"/>
          <w:bCs w:val="0"/>
        </w:rPr>
      </w:pPr>
      <w:r w:rsidRPr="00F8114A">
        <w:rPr>
          <w:rStyle w:val="Fett"/>
          <w:b w:val="0"/>
          <w:bCs w:val="0"/>
        </w:rPr>
        <w:t xml:space="preserve">Modify </w:t>
      </w:r>
      <w:proofErr w:type="spellStart"/>
      <w:r w:rsidRPr="00C968E5">
        <w:rPr>
          <w:rStyle w:val="Fett"/>
        </w:rPr>
        <w:t>Thread.c</w:t>
      </w:r>
      <w:proofErr w:type="spellEnd"/>
      <w:r w:rsidR="00F8114A">
        <w:rPr>
          <w:rStyle w:val="Fett"/>
        </w:rPr>
        <w:t xml:space="preserve"> </w:t>
      </w:r>
      <w:r w:rsidR="00F8114A" w:rsidRPr="00F8114A">
        <w:rPr>
          <w:rStyle w:val="Fett"/>
          <w:b w:val="0"/>
          <w:bCs w:val="0"/>
        </w:rPr>
        <w:t xml:space="preserve">(that was </w:t>
      </w:r>
      <w:r w:rsidR="00F8114A">
        <w:rPr>
          <w:rStyle w:val="Fett"/>
          <w:b w:val="0"/>
          <w:bCs w:val="0"/>
        </w:rPr>
        <w:t xml:space="preserve">already </w:t>
      </w:r>
      <w:r w:rsidR="00F8114A" w:rsidRPr="00F8114A">
        <w:rPr>
          <w:rStyle w:val="Fett"/>
          <w:b w:val="0"/>
          <w:bCs w:val="0"/>
        </w:rPr>
        <w:t xml:space="preserve">included </w:t>
      </w:r>
      <w:r w:rsidR="00A20A68">
        <w:rPr>
          <w:rStyle w:val="Fett"/>
          <w:b w:val="0"/>
          <w:bCs w:val="0"/>
        </w:rPr>
        <w:t>in</w:t>
      </w:r>
      <w:r w:rsidR="00F8114A" w:rsidRPr="00F8114A">
        <w:rPr>
          <w:rStyle w:val="Fett"/>
          <w:b w:val="0"/>
          <w:bCs w:val="0"/>
        </w:rPr>
        <w:t xml:space="preserve"> Step2</w:t>
      </w:r>
      <w:r w:rsidR="00A20A68">
        <w:rPr>
          <w:rStyle w:val="Fett"/>
          <w:b w:val="0"/>
          <w:bCs w:val="0"/>
        </w:rPr>
        <w:t>,</w:t>
      </w:r>
      <w:r w:rsidR="00F8114A" w:rsidRPr="00F8114A">
        <w:rPr>
          <w:rStyle w:val="Fett"/>
          <w:b w:val="0"/>
          <w:bCs w:val="0"/>
        </w:rPr>
        <w:t xml:space="preserve"> “Add a Thread Template”)</w:t>
      </w:r>
      <w:r w:rsidR="00F8114A">
        <w:rPr>
          <w:rStyle w:val="Fett"/>
          <w:b w:val="0"/>
          <w:bCs w:val="0"/>
        </w:rPr>
        <w:t>:</w:t>
      </w:r>
    </w:p>
    <w:p w14:paraId="3B273163" w14:textId="54670032" w:rsidR="00DF7FE8" w:rsidRDefault="00DF7FE8" w:rsidP="000757D9">
      <w:pPr>
        <w:rPr>
          <w:lang w:val="en-GB"/>
        </w:rPr>
      </w:pPr>
      <w:r>
        <w:rPr>
          <w:lang w:val="en-GB"/>
        </w:rPr>
        <w:t xml:space="preserve">To </w:t>
      </w:r>
      <w:r w:rsidR="007E6017">
        <w:rPr>
          <w:lang w:val="en-GB"/>
        </w:rPr>
        <w:t>allow</w:t>
      </w:r>
      <w:r>
        <w:rPr>
          <w:lang w:val="en-GB"/>
        </w:rPr>
        <w:t xml:space="preserve"> file access</w:t>
      </w:r>
      <w:r w:rsidR="00A20A68">
        <w:rPr>
          <w:lang w:val="en-GB"/>
        </w:rPr>
        <w:t>,</w:t>
      </w:r>
      <w:r>
        <w:rPr>
          <w:lang w:val="en-GB"/>
        </w:rPr>
        <w:t xml:space="preserve"> we </w:t>
      </w:r>
      <w:r w:rsidR="000757D9">
        <w:rPr>
          <w:lang w:val="en-GB"/>
        </w:rPr>
        <w:t>add</w:t>
      </w:r>
      <w:r>
        <w:rPr>
          <w:lang w:val="en-GB"/>
        </w:rPr>
        <w:t xml:space="preserve"> </w:t>
      </w:r>
      <w:r w:rsidR="00A20A68">
        <w:rPr>
          <w:lang w:val="en-GB"/>
        </w:rPr>
        <w:t xml:space="preserve">and save </w:t>
      </w:r>
      <w:r>
        <w:rPr>
          <w:lang w:val="en-GB"/>
        </w:rPr>
        <w:t xml:space="preserve">the following application code in the module </w:t>
      </w:r>
      <w:proofErr w:type="spellStart"/>
      <w:r w:rsidRPr="00F95AB6">
        <w:rPr>
          <w:b/>
          <w:bCs/>
          <w:lang w:val="en-GB"/>
        </w:rPr>
        <w:t>Thread.c</w:t>
      </w:r>
      <w:proofErr w:type="spellEnd"/>
      <w:r>
        <w:rPr>
          <w:lang w:val="en-GB"/>
        </w:rPr>
        <w:t>:</w:t>
      </w:r>
    </w:p>
    <w:p w14:paraId="584E9048" w14:textId="77777777" w:rsidR="00EC3F4B" w:rsidRDefault="00EC3F4B" w:rsidP="00EC3F4B">
      <w:pPr>
        <w:pStyle w:val="Code"/>
        <w:pBdr>
          <w:right w:val="single" w:sz="4" w:space="0" w:color="auto"/>
        </w:pBdr>
        <w:ind w:left="72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901FE42" w14:textId="77777777" w:rsidR="00EC3F4B" w:rsidRDefault="00EC3F4B" w:rsidP="00EC3F4B">
      <w:pPr>
        <w:pStyle w:val="Code"/>
        <w:pBdr>
          <w:right w:val="single" w:sz="4" w:space="0" w:color="auto"/>
        </w:pBdr>
        <w:ind w:left="720"/>
      </w:pPr>
      <w:r>
        <w:t>#include "</w:t>
      </w:r>
      <w:proofErr w:type="spellStart"/>
      <w:r>
        <w:t>main.h</w:t>
      </w:r>
      <w:proofErr w:type="spellEnd"/>
      <w:r>
        <w:t>"</w:t>
      </w:r>
    </w:p>
    <w:p w14:paraId="3C841D97" w14:textId="6BBE7994" w:rsidR="00EC3F4B" w:rsidRDefault="00EC3F4B" w:rsidP="00EC3F4B">
      <w:pPr>
        <w:pStyle w:val="Code"/>
        <w:pBdr>
          <w:right w:val="single" w:sz="4" w:space="0" w:color="auto"/>
        </w:pBdr>
        <w:ind w:left="720"/>
      </w:pPr>
      <w:r>
        <w:t>#include "cmsis_os2.h"                        // CMSIS RTOS header file</w:t>
      </w:r>
    </w:p>
    <w:p w14:paraId="33700E1C" w14:textId="2EB753C6" w:rsidR="00EC3F4B" w:rsidRDefault="00EC3F4B" w:rsidP="00EC3F4B">
      <w:pPr>
        <w:pStyle w:val="Code"/>
        <w:pBdr>
          <w:right w:val="single" w:sz="4" w:space="0" w:color="auto"/>
        </w:pBdr>
        <w:ind w:left="720"/>
      </w:pPr>
      <w:r>
        <w:t>#include "</w:t>
      </w:r>
      <w:proofErr w:type="spellStart"/>
      <w:r>
        <w:t>Board_LED.h</w:t>
      </w:r>
      <w:proofErr w:type="spellEnd"/>
      <w:r>
        <w:t xml:space="preserve">"                        // Board </w:t>
      </w:r>
      <w:proofErr w:type="spellStart"/>
      <w:proofErr w:type="gramStart"/>
      <w:r>
        <w:t>Support:LED</w:t>
      </w:r>
      <w:proofErr w:type="spellEnd"/>
      <w:proofErr w:type="gramEnd"/>
    </w:p>
    <w:p w14:paraId="3B728E62" w14:textId="489F5FCE" w:rsidR="00EC3F4B" w:rsidRDefault="00EC3F4B" w:rsidP="00EC3F4B">
      <w:pPr>
        <w:pStyle w:val="Code"/>
        <w:pBdr>
          <w:right w:val="single" w:sz="4" w:space="0" w:color="auto"/>
        </w:pBdr>
        <w:ind w:left="720"/>
      </w:pPr>
      <w:r>
        <w:t>#include "</w:t>
      </w:r>
      <w:proofErr w:type="spellStart"/>
      <w:r>
        <w:t>USBH_MSC.h</w:t>
      </w:r>
      <w:proofErr w:type="spellEnd"/>
      <w:r>
        <w:t>"                         // Access storage via USB Host</w:t>
      </w:r>
    </w:p>
    <w:p w14:paraId="340F5A16" w14:textId="77777777" w:rsidR="00A20A68" w:rsidRDefault="00A20A68" w:rsidP="00EC3F4B">
      <w:pPr>
        <w:pStyle w:val="Code"/>
        <w:pBdr>
          <w:right w:val="single" w:sz="4" w:space="0" w:color="auto"/>
        </w:pBdr>
        <w:ind w:left="720"/>
      </w:pPr>
    </w:p>
    <w:p w14:paraId="44FFA4BE" w14:textId="4BFFD4D5" w:rsidR="00A20A68" w:rsidRDefault="00A20A68" w:rsidP="00EC3F4B">
      <w:pPr>
        <w:pStyle w:val="Code"/>
        <w:pBdr>
          <w:right w:val="single" w:sz="4" w:space="0" w:color="auto"/>
        </w:pBdr>
        <w:ind w:left="720"/>
      </w:pPr>
      <w:r>
        <w:t xml:space="preserve">char </w:t>
      </w:r>
      <w:proofErr w:type="spellStart"/>
      <w:proofErr w:type="gramStart"/>
      <w:r>
        <w:t>fbuf</w:t>
      </w:r>
      <w:proofErr w:type="spellEnd"/>
      <w:r>
        <w:t>[</w:t>
      </w:r>
      <w:proofErr w:type="gramEnd"/>
      <w:r>
        <w:t>200] = { 0 };</w:t>
      </w:r>
    </w:p>
    <w:p w14:paraId="3094DD3A" w14:textId="0F6D52A7" w:rsidR="00A20A68" w:rsidRDefault="00A20A68" w:rsidP="00EC3F4B">
      <w:pPr>
        <w:pStyle w:val="Code"/>
        <w:pBdr>
          <w:right w:val="single" w:sz="4" w:space="0" w:color="auto"/>
        </w:pBdr>
        <w:ind w:left="720"/>
      </w:pPr>
      <w:r w:rsidRPr="00A20A68">
        <w:t xml:space="preserve">extern int </w:t>
      </w:r>
      <w:proofErr w:type="spellStart"/>
      <w:r w:rsidRPr="00A20A68">
        <w:t>Init_Timers</w:t>
      </w:r>
      <w:proofErr w:type="spellEnd"/>
      <w:r w:rsidRPr="00A20A68">
        <w:t xml:space="preserve"> (void</w:t>
      </w:r>
      <w:proofErr w:type="gramStart"/>
      <w:r w:rsidRPr="00A20A68">
        <w:t>);</w:t>
      </w:r>
      <w:proofErr w:type="gramEnd"/>
    </w:p>
    <w:p w14:paraId="3933FE41" w14:textId="77777777" w:rsidR="00A20A68" w:rsidRPr="00611B2F" w:rsidRDefault="00A20A68" w:rsidP="00EC3F4B">
      <w:pPr>
        <w:pStyle w:val="Code"/>
        <w:pBdr>
          <w:right w:val="single" w:sz="4" w:space="0" w:color="auto"/>
        </w:pBdr>
        <w:ind w:left="720"/>
      </w:pPr>
    </w:p>
    <w:p w14:paraId="2BA13D2D" w14:textId="77777777" w:rsidR="00A20A68" w:rsidRDefault="00A20A68" w:rsidP="00A20A68">
      <w:pPr>
        <w:pStyle w:val="Code"/>
        <w:pBdr>
          <w:right w:val="single" w:sz="4" w:space="0" w:color="auto"/>
        </w:pBdr>
        <w:ind w:left="720"/>
      </w:pPr>
      <w:r>
        <w:t>/*----------------------------------------------------------------------------</w:t>
      </w:r>
    </w:p>
    <w:p w14:paraId="63B4B6EB" w14:textId="77777777" w:rsidR="00A20A68" w:rsidRDefault="00A20A68" w:rsidP="00A20A68">
      <w:pPr>
        <w:pStyle w:val="Code"/>
        <w:pBdr>
          <w:right w:val="single" w:sz="4" w:space="0" w:color="auto"/>
        </w:pBdr>
        <w:ind w:left="720"/>
      </w:pPr>
      <w:r>
        <w:t xml:space="preserve"> *      Thread 1 '</w:t>
      </w:r>
      <w:proofErr w:type="spellStart"/>
      <w:r>
        <w:t>Thread_Name</w:t>
      </w:r>
      <w:proofErr w:type="spellEnd"/>
      <w:r>
        <w:t>': Sample thread</w:t>
      </w:r>
    </w:p>
    <w:p w14:paraId="26DA51D4" w14:textId="77777777" w:rsidR="00A20A68" w:rsidRDefault="00A20A68" w:rsidP="00A20A68">
      <w:pPr>
        <w:pStyle w:val="Code"/>
        <w:pBdr>
          <w:right w:val="single" w:sz="4" w:space="0" w:color="auto"/>
        </w:pBdr>
        <w:ind w:left="720"/>
      </w:pPr>
      <w:r>
        <w:t xml:space="preserve"> *---------------------------------------------------------------------------*/</w:t>
      </w:r>
    </w:p>
    <w:p w14:paraId="1E368B2B" w14:textId="2082008B" w:rsidR="00A20A68" w:rsidRPr="00611B2F" w:rsidRDefault="00A20A68" w:rsidP="00A20A68">
      <w:pPr>
        <w:pStyle w:val="Code"/>
        <w:pBdr>
          <w:right w:val="single" w:sz="4" w:space="0" w:color="auto"/>
        </w:pBdr>
        <w:ind w:left="720"/>
      </w:pPr>
      <w:proofErr w:type="spellStart"/>
      <w:r>
        <w:t>osThreadId_t</w:t>
      </w:r>
      <w:proofErr w:type="spellEnd"/>
      <w:r>
        <w:t xml:space="preserve"> tid_</w:t>
      </w:r>
      <w:proofErr w:type="gramStart"/>
      <w:r>
        <w:t xml:space="preserve">Thread;   </w:t>
      </w:r>
      <w:proofErr w:type="gramEnd"/>
      <w:r>
        <w:t xml:space="preserve">                     // thread id</w:t>
      </w:r>
    </w:p>
    <w:p w14:paraId="401A851A" w14:textId="3D28FD7F" w:rsidR="00611B2F" w:rsidRDefault="00A20A68" w:rsidP="00EC3F4B">
      <w:pPr>
        <w:pStyle w:val="Code"/>
        <w:pBdr>
          <w:right w:val="single" w:sz="4" w:space="0" w:color="auto"/>
        </w:pBdr>
        <w:ind w:left="720"/>
      </w:pPr>
      <w:r w:rsidRPr="00A20A68">
        <w:t xml:space="preserve">void Thread (void </w:t>
      </w:r>
      <w:proofErr w:type="spellStart"/>
      <w:r w:rsidRPr="00A20A68">
        <w:t>const</w:t>
      </w:r>
      <w:proofErr w:type="spellEnd"/>
      <w:r w:rsidRPr="00A20A68">
        <w:t xml:space="preserve"> *argument</w:t>
      </w:r>
      <w:proofErr w:type="gramStart"/>
      <w:r w:rsidRPr="00A20A68">
        <w:t xml:space="preserve">);   </w:t>
      </w:r>
      <w:proofErr w:type="gramEnd"/>
      <w:r w:rsidRPr="00A20A68">
        <w:t xml:space="preserve">          // thread function</w:t>
      </w:r>
    </w:p>
    <w:p w14:paraId="11DFFAA2" w14:textId="6891BCBD" w:rsidR="00A20A68" w:rsidRDefault="00A20A68" w:rsidP="00EC3F4B">
      <w:pPr>
        <w:pStyle w:val="Code"/>
        <w:pBdr>
          <w:right w:val="single" w:sz="4" w:space="0" w:color="auto"/>
        </w:pBdr>
        <w:ind w:left="720"/>
      </w:pPr>
    </w:p>
    <w:p w14:paraId="0EF57463" w14:textId="77777777" w:rsidR="00A20A68" w:rsidRDefault="00A20A68" w:rsidP="00A20A68">
      <w:pPr>
        <w:pStyle w:val="Code"/>
        <w:pBdr>
          <w:right w:val="single" w:sz="4" w:space="0" w:color="auto"/>
        </w:pBdr>
        <w:ind w:left="720"/>
      </w:pPr>
      <w:r>
        <w:t xml:space="preserve">int </w:t>
      </w:r>
      <w:proofErr w:type="spellStart"/>
      <w:r>
        <w:t>Init_Thread</w:t>
      </w:r>
      <w:proofErr w:type="spellEnd"/>
      <w:r>
        <w:t xml:space="preserve"> (void) {</w:t>
      </w:r>
    </w:p>
    <w:p w14:paraId="797EAB90" w14:textId="77777777" w:rsidR="00A20A68" w:rsidRDefault="00A20A68" w:rsidP="00A20A68">
      <w:pPr>
        <w:pStyle w:val="Code"/>
        <w:pBdr>
          <w:right w:val="single" w:sz="4" w:space="0" w:color="auto"/>
        </w:pBdr>
        <w:ind w:left="720"/>
      </w:pPr>
      <w:r>
        <w:t xml:space="preserve"> </w:t>
      </w:r>
    </w:p>
    <w:p w14:paraId="0B88BCF6" w14:textId="77777777" w:rsidR="00A20A68" w:rsidRDefault="00A20A68" w:rsidP="00A20A68">
      <w:pPr>
        <w:pStyle w:val="Code"/>
        <w:pBdr>
          <w:right w:val="single" w:sz="4" w:space="0" w:color="auto"/>
        </w:pBdr>
        <w:ind w:left="720"/>
      </w:pPr>
      <w:r>
        <w:t xml:space="preserve">  </w:t>
      </w:r>
      <w:proofErr w:type="spellStart"/>
      <w:r>
        <w:t>tid_Thread</w:t>
      </w:r>
      <w:proofErr w:type="spellEnd"/>
      <w:r>
        <w:t xml:space="preserve"> = </w:t>
      </w:r>
      <w:proofErr w:type="spellStart"/>
      <w:proofErr w:type="gramStart"/>
      <w:r>
        <w:t>osThreadNew</w:t>
      </w:r>
      <w:proofErr w:type="spellEnd"/>
      <w:r>
        <w:t>(</w:t>
      </w:r>
      <w:proofErr w:type="gramEnd"/>
      <w:r>
        <w:t>(void *)(uint32_t)Thread, NULL, NULL);</w:t>
      </w:r>
    </w:p>
    <w:p w14:paraId="17C5D068" w14:textId="77777777" w:rsidR="00A20A68" w:rsidRDefault="00A20A68" w:rsidP="00A20A68">
      <w:pPr>
        <w:pStyle w:val="Code"/>
        <w:pBdr>
          <w:right w:val="single" w:sz="4" w:space="0" w:color="auto"/>
        </w:pBdr>
        <w:ind w:left="720"/>
      </w:pPr>
      <w:r>
        <w:t xml:space="preserve">  if (</w:t>
      </w:r>
      <w:proofErr w:type="spellStart"/>
      <w:r>
        <w:t>tid_Thread</w:t>
      </w:r>
      <w:proofErr w:type="spellEnd"/>
      <w:r>
        <w:t xml:space="preserve"> == NULL) {</w:t>
      </w:r>
    </w:p>
    <w:p w14:paraId="1AD8F19C" w14:textId="77777777" w:rsidR="00A20A68" w:rsidRDefault="00A20A68" w:rsidP="00A20A68">
      <w:pPr>
        <w:pStyle w:val="Code"/>
        <w:pBdr>
          <w:right w:val="single" w:sz="4" w:space="0" w:color="auto"/>
        </w:pBdr>
        <w:ind w:left="720"/>
      </w:pPr>
      <w:r>
        <w:t xml:space="preserve">    </w:t>
      </w:r>
      <w:proofErr w:type="gramStart"/>
      <w:r>
        <w:t>return(</w:t>
      </w:r>
      <w:proofErr w:type="gramEnd"/>
      <w:r>
        <w:t>-1);</w:t>
      </w:r>
    </w:p>
    <w:p w14:paraId="0FB9C09F" w14:textId="77777777" w:rsidR="00A20A68" w:rsidRDefault="00A20A68" w:rsidP="00A20A68">
      <w:pPr>
        <w:pStyle w:val="Code"/>
        <w:pBdr>
          <w:right w:val="single" w:sz="4" w:space="0" w:color="auto"/>
        </w:pBdr>
        <w:ind w:left="720"/>
      </w:pPr>
      <w:r>
        <w:t xml:space="preserve">  }</w:t>
      </w:r>
    </w:p>
    <w:p w14:paraId="1F6CDBCA" w14:textId="77777777" w:rsidR="00A20A68" w:rsidRDefault="00A20A68" w:rsidP="00A20A68">
      <w:pPr>
        <w:pStyle w:val="Code"/>
        <w:pBdr>
          <w:right w:val="single" w:sz="4" w:space="0" w:color="auto"/>
        </w:pBdr>
        <w:ind w:left="720"/>
      </w:pPr>
      <w:r>
        <w:t xml:space="preserve">  </w:t>
      </w:r>
      <w:proofErr w:type="gramStart"/>
      <w:r>
        <w:t>return(</w:t>
      </w:r>
      <w:proofErr w:type="gramEnd"/>
      <w:r>
        <w:t>0);</w:t>
      </w:r>
    </w:p>
    <w:p w14:paraId="3A028311" w14:textId="573C2764" w:rsidR="00A20A68" w:rsidRDefault="00A20A68" w:rsidP="00A20A68">
      <w:pPr>
        <w:pStyle w:val="Code"/>
        <w:pBdr>
          <w:right w:val="single" w:sz="4" w:space="0" w:color="auto"/>
        </w:pBdr>
        <w:ind w:left="720"/>
      </w:pPr>
      <w:r>
        <w:t>}</w:t>
      </w:r>
    </w:p>
    <w:p w14:paraId="39C00BA9" w14:textId="77777777" w:rsidR="00A20A68" w:rsidRDefault="00A20A68" w:rsidP="00A20A68">
      <w:pPr>
        <w:pStyle w:val="Code"/>
        <w:pBdr>
          <w:right w:val="single" w:sz="4" w:space="0" w:color="auto"/>
        </w:pBdr>
        <w:ind w:left="720"/>
      </w:pPr>
    </w:p>
    <w:p w14:paraId="6E2911D5" w14:textId="77777777" w:rsidR="00A20A68" w:rsidRDefault="00A20A68" w:rsidP="00A20A68">
      <w:pPr>
        <w:pStyle w:val="Code"/>
        <w:pBdr>
          <w:right w:val="single" w:sz="4" w:space="0" w:color="auto"/>
        </w:pBdr>
        <w:ind w:left="720"/>
      </w:pPr>
      <w:r>
        <w:t xml:space="preserve">void Thread (void </w:t>
      </w:r>
      <w:proofErr w:type="spellStart"/>
      <w:r>
        <w:t>const</w:t>
      </w:r>
      <w:proofErr w:type="spellEnd"/>
      <w:r>
        <w:t xml:space="preserve"> *argument) {</w:t>
      </w:r>
    </w:p>
    <w:p w14:paraId="389DFFEE" w14:textId="70A17095" w:rsidR="00A20A68" w:rsidRDefault="00AA4CE9" w:rsidP="00A20A68">
      <w:pPr>
        <w:pStyle w:val="Code"/>
        <w:pBdr>
          <w:right w:val="single" w:sz="4" w:space="0" w:color="auto"/>
        </w:pBdr>
        <w:ind w:left="720"/>
      </w:pPr>
      <w:r>
        <w:t xml:space="preserve">  </w:t>
      </w:r>
      <w:r w:rsidR="00A20A68">
        <w:t xml:space="preserve">static unsigned int </w:t>
      </w:r>
      <w:proofErr w:type="gramStart"/>
      <w:r w:rsidR="00A20A68">
        <w:t>result;</w:t>
      </w:r>
      <w:proofErr w:type="gramEnd"/>
    </w:p>
    <w:p w14:paraId="20702880" w14:textId="63A724E6" w:rsidR="00A20A68" w:rsidRDefault="00AA4CE9" w:rsidP="00A20A68">
      <w:pPr>
        <w:pStyle w:val="Code"/>
        <w:pBdr>
          <w:right w:val="single" w:sz="4" w:space="0" w:color="auto"/>
        </w:pBdr>
        <w:ind w:left="720"/>
      </w:pPr>
      <w:r>
        <w:t xml:space="preserve">  </w:t>
      </w:r>
      <w:r w:rsidR="00A20A68">
        <w:t>static FILE *</w:t>
      </w:r>
      <w:proofErr w:type="gramStart"/>
      <w:r w:rsidR="00A20A68">
        <w:t>f;</w:t>
      </w:r>
      <w:proofErr w:type="gramEnd"/>
    </w:p>
    <w:p w14:paraId="09CE8494" w14:textId="77777777" w:rsidR="00A20A68" w:rsidRDefault="00A20A68" w:rsidP="00A20A68">
      <w:pPr>
        <w:pStyle w:val="Code"/>
        <w:pBdr>
          <w:right w:val="single" w:sz="4" w:space="0" w:color="auto"/>
        </w:pBdr>
        <w:ind w:left="720"/>
      </w:pPr>
    </w:p>
    <w:p w14:paraId="52C0DF95" w14:textId="11A50926" w:rsidR="00A20A68" w:rsidRDefault="007C36B7" w:rsidP="00A20A68">
      <w:pPr>
        <w:pStyle w:val="Code"/>
        <w:pBdr>
          <w:right w:val="single" w:sz="4" w:space="0" w:color="auto"/>
        </w:pBdr>
        <w:ind w:left="720"/>
      </w:pPr>
      <w:r>
        <w:t xml:space="preserve">  </w:t>
      </w:r>
      <w:proofErr w:type="spellStart"/>
      <w:r w:rsidR="00A20A68">
        <w:t>Init_</w:t>
      </w:r>
      <w:proofErr w:type="gramStart"/>
      <w:r w:rsidR="00A20A68">
        <w:t>Timers</w:t>
      </w:r>
      <w:proofErr w:type="spellEnd"/>
      <w:r w:rsidR="00A20A68">
        <w:t>(</w:t>
      </w:r>
      <w:proofErr w:type="gramEnd"/>
      <w:r w:rsidR="00A20A68">
        <w:t>);</w:t>
      </w:r>
    </w:p>
    <w:p w14:paraId="4C4E2B59" w14:textId="171405C7" w:rsidR="00A20A68" w:rsidRDefault="007C36B7" w:rsidP="00A20A68">
      <w:pPr>
        <w:pStyle w:val="Code"/>
        <w:pBdr>
          <w:right w:val="single" w:sz="4" w:space="0" w:color="auto"/>
        </w:pBdr>
        <w:ind w:left="720"/>
      </w:pPr>
      <w:r>
        <w:t xml:space="preserve">  </w:t>
      </w:r>
      <w:proofErr w:type="spellStart"/>
      <w:r w:rsidR="00A20A68">
        <w:t>LED_</w:t>
      </w:r>
      <w:proofErr w:type="gramStart"/>
      <w:r w:rsidR="00A20A68">
        <w:t>Initialize</w:t>
      </w:r>
      <w:proofErr w:type="spellEnd"/>
      <w:r w:rsidR="00A20A68">
        <w:t>(</w:t>
      </w:r>
      <w:proofErr w:type="gramEnd"/>
      <w:r w:rsidR="00A20A68">
        <w:t>);</w:t>
      </w:r>
    </w:p>
    <w:p w14:paraId="6DE1D576" w14:textId="6ACF14B8" w:rsidR="00A20A68" w:rsidRDefault="007C36B7" w:rsidP="00A20A68">
      <w:pPr>
        <w:pStyle w:val="Code"/>
        <w:pBdr>
          <w:right w:val="single" w:sz="4" w:space="0" w:color="auto"/>
        </w:pBdr>
        <w:ind w:left="720"/>
      </w:pPr>
      <w:r>
        <w:t xml:space="preserve">  </w:t>
      </w:r>
      <w:proofErr w:type="spellStart"/>
      <w:r w:rsidR="00A20A68">
        <w:t>USBH_Initialize</w:t>
      </w:r>
      <w:proofErr w:type="spellEnd"/>
      <w:r w:rsidR="00A20A68">
        <w:t xml:space="preserve"> (0</w:t>
      </w:r>
      <w:proofErr w:type="gramStart"/>
      <w:r w:rsidR="00A20A68">
        <w:t>);</w:t>
      </w:r>
      <w:proofErr w:type="gramEnd"/>
    </w:p>
    <w:p w14:paraId="0BC711CC" w14:textId="77777777" w:rsidR="00A20A68" w:rsidRDefault="00A20A68" w:rsidP="00A20A68">
      <w:pPr>
        <w:pStyle w:val="Code"/>
        <w:pBdr>
          <w:right w:val="single" w:sz="4" w:space="0" w:color="auto"/>
        </w:pBdr>
        <w:ind w:left="720"/>
      </w:pPr>
      <w:r>
        <w:tab/>
      </w:r>
    </w:p>
    <w:p w14:paraId="6F027162" w14:textId="2674D614" w:rsidR="00A20A68" w:rsidRDefault="007C36B7" w:rsidP="00A20A68">
      <w:pPr>
        <w:pStyle w:val="Code"/>
        <w:pBdr>
          <w:right w:val="single" w:sz="4" w:space="0" w:color="auto"/>
        </w:pBdr>
        <w:ind w:left="720"/>
      </w:pPr>
      <w:r>
        <w:t xml:space="preserve">  </w:t>
      </w:r>
      <w:r w:rsidR="00A20A68">
        <w:t>while (1) {</w:t>
      </w:r>
    </w:p>
    <w:p w14:paraId="4BC4B83C" w14:textId="63590B4E" w:rsidR="00A20A68" w:rsidRDefault="007C36B7" w:rsidP="00A20A68">
      <w:pPr>
        <w:pStyle w:val="Code"/>
        <w:pBdr>
          <w:right w:val="single" w:sz="4" w:space="0" w:color="auto"/>
        </w:pBdr>
        <w:ind w:left="720"/>
      </w:pPr>
      <w:r>
        <w:t xml:space="preserve">  </w:t>
      </w:r>
      <w:r w:rsidR="00A20A68">
        <w:t xml:space="preserve">  result = </w:t>
      </w:r>
      <w:proofErr w:type="spellStart"/>
      <w:r w:rsidR="00A20A68">
        <w:t>USBH_MSC_DriveMount</w:t>
      </w:r>
      <w:proofErr w:type="spellEnd"/>
      <w:r w:rsidR="00A20A68">
        <w:t xml:space="preserve"> ("U0:"</w:t>
      </w:r>
      <w:proofErr w:type="gramStart"/>
      <w:r w:rsidR="00A20A68">
        <w:t>);</w:t>
      </w:r>
      <w:proofErr w:type="gramEnd"/>
    </w:p>
    <w:p w14:paraId="54DCA48C" w14:textId="0BB30751" w:rsidR="00A20A68" w:rsidRDefault="007C36B7" w:rsidP="00A20A68">
      <w:pPr>
        <w:pStyle w:val="Code"/>
        <w:pBdr>
          <w:right w:val="single" w:sz="4" w:space="0" w:color="auto"/>
        </w:pBdr>
        <w:ind w:left="720"/>
      </w:pPr>
      <w:r>
        <w:t xml:space="preserve">  </w:t>
      </w:r>
      <w:r w:rsidR="00A20A68">
        <w:t xml:space="preserve">  if (result == USBH_MSC_</w:t>
      </w:r>
      <w:proofErr w:type="gramStart"/>
      <w:r w:rsidR="00A20A68">
        <w:t>OK)  {</w:t>
      </w:r>
      <w:proofErr w:type="gramEnd"/>
    </w:p>
    <w:p w14:paraId="2FA16507" w14:textId="76895EF7" w:rsidR="00A20A68" w:rsidRDefault="007C36B7" w:rsidP="00A20A68">
      <w:pPr>
        <w:pStyle w:val="Code"/>
        <w:pBdr>
          <w:right w:val="single" w:sz="4" w:space="0" w:color="auto"/>
        </w:pBdr>
        <w:ind w:left="720"/>
      </w:pPr>
      <w:r>
        <w:t xml:space="preserve">  </w:t>
      </w:r>
      <w:r w:rsidR="00A20A68">
        <w:t xml:space="preserve">    f = </w:t>
      </w:r>
      <w:proofErr w:type="spellStart"/>
      <w:r w:rsidR="00A20A68">
        <w:t>fopen</w:t>
      </w:r>
      <w:proofErr w:type="spellEnd"/>
      <w:r w:rsidR="00A20A68">
        <w:t xml:space="preserve"> ("Test.txt", "r"</w:t>
      </w:r>
      <w:proofErr w:type="gramStart"/>
      <w:r w:rsidR="00A20A68">
        <w:t>);</w:t>
      </w:r>
      <w:proofErr w:type="gramEnd"/>
    </w:p>
    <w:p w14:paraId="5DAD9309" w14:textId="0F0D31A7" w:rsidR="00A20A68" w:rsidRDefault="007C36B7" w:rsidP="00A20A68">
      <w:pPr>
        <w:pStyle w:val="Code"/>
        <w:pBdr>
          <w:right w:val="single" w:sz="4" w:space="0" w:color="auto"/>
        </w:pBdr>
        <w:ind w:left="720"/>
      </w:pPr>
      <w:r>
        <w:t xml:space="preserve">  </w:t>
      </w:r>
      <w:r w:rsidR="00A20A68">
        <w:t xml:space="preserve">    if (f) {</w:t>
      </w:r>
    </w:p>
    <w:p w14:paraId="66EEA3C6" w14:textId="08369A54" w:rsidR="00A20A68" w:rsidRDefault="007C36B7" w:rsidP="00A20A68">
      <w:pPr>
        <w:pStyle w:val="Code"/>
        <w:pBdr>
          <w:right w:val="single" w:sz="4" w:space="0" w:color="auto"/>
        </w:pBdr>
        <w:ind w:left="720"/>
      </w:pPr>
      <w:r>
        <w:t xml:space="preserve">  </w:t>
      </w:r>
      <w:r w:rsidR="00A20A68">
        <w:t xml:space="preserve">      </w:t>
      </w:r>
      <w:proofErr w:type="spellStart"/>
      <w:r w:rsidR="00A20A68">
        <w:t>fread</w:t>
      </w:r>
      <w:proofErr w:type="spellEnd"/>
      <w:r w:rsidR="00A20A68">
        <w:t xml:space="preserve"> (</w:t>
      </w:r>
      <w:proofErr w:type="spellStart"/>
      <w:r w:rsidR="00A20A68">
        <w:t>fbuf</w:t>
      </w:r>
      <w:proofErr w:type="spellEnd"/>
      <w:r w:rsidR="00A20A68">
        <w:t xml:space="preserve">, </w:t>
      </w:r>
      <w:proofErr w:type="spellStart"/>
      <w:r w:rsidR="00A20A68">
        <w:t>sizeof</w:t>
      </w:r>
      <w:proofErr w:type="spellEnd"/>
      <w:r w:rsidR="00A20A68">
        <w:t xml:space="preserve"> (</w:t>
      </w:r>
      <w:proofErr w:type="spellStart"/>
      <w:r w:rsidR="00A20A68">
        <w:t>fbuf</w:t>
      </w:r>
      <w:proofErr w:type="spellEnd"/>
      <w:r w:rsidR="00A20A68">
        <w:t>), 1, f</w:t>
      </w:r>
      <w:proofErr w:type="gramStart"/>
      <w:r w:rsidR="00A20A68">
        <w:t>);</w:t>
      </w:r>
      <w:proofErr w:type="gramEnd"/>
    </w:p>
    <w:p w14:paraId="6C0DC529" w14:textId="31CB4702" w:rsidR="00A20A68" w:rsidRDefault="007C36B7" w:rsidP="00A20A68">
      <w:pPr>
        <w:pStyle w:val="Code"/>
        <w:pBdr>
          <w:right w:val="single" w:sz="4" w:space="0" w:color="auto"/>
        </w:pBdr>
        <w:ind w:left="720"/>
      </w:pPr>
      <w:r>
        <w:t xml:space="preserve">  </w:t>
      </w:r>
      <w:r w:rsidR="00A20A68">
        <w:t xml:space="preserve">      </w:t>
      </w:r>
      <w:proofErr w:type="spellStart"/>
      <w:r w:rsidR="00A20A68">
        <w:t>fclose</w:t>
      </w:r>
      <w:proofErr w:type="spellEnd"/>
      <w:r w:rsidR="00A20A68">
        <w:t xml:space="preserve"> (f</w:t>
      </w:r>
      <w:proofErr w:type="gramStart"/>
      <w:r w:rsidR="00A20A68">
        <w:t>);</w:t>
      </w:r>
      <w:proofErr w:type="gramEnd"/>
    </w:p>
    <w:p w14:paraId="675194C0" w14:textId="5E6FDDEF" w:rsidR="00A20A68" w:rsidRDefault="007C36B7" w:rsidP="00A20A68">
      <w:pPr>
        <w:pStyle w:val="Code"/>
        <w:pBdr>
          <w:right w:val="single" w:sz="4" w:space="0" w:color="auto"/>
        </w:pBdr>
        <w:ind w:left="720"/>
      </w:pPr>
      <w:r>
        <w:t xml:space="preserve">  </w:t>
      </w:r>
      <w:r w:rsidR="00A20A68">
        <w:t xml:space="preserve">    }</w:t>
      </w:r>
    </w:p>
    <w:p w14:paraId="3FC48874" w14:textId="60D56B7C" w:rsidR="00A20A68" w:rsidRDefault="007C36B7" w:rsidP="00A20A68">
      <w:pPr>
        <w:pStyle w:val="Code"/>
        <w:pBdr>
          <w:right w:val="single" w:sz="4" w:space="0" w:color="auto"/>
        </w:pBdr>
        <w:ind w:left="720"/>
      </w:pPr>
      <w:r>
        <w:t xml:space="preserve">  </w:t>
      </w:r>
      <w:r w:rsidR="00A20A68">
        <w:t xml:space="preserve">  }</w:t>
      </w:r>
    </w:p>
    <w:p w14:paraId="71B3A9E5" w14:textId="39E9FE81" w:rsidR="00A20A68" w:rsidRDefault="007C36B7" w:rsidP="00A20A68">
      <w:pPr>
        <w:pStyle w:val="Code"/>
        <w:pBdr>
          <w:right w:val="single" w:sz="4" w:space="0" w:color="auto"/>
        </w:pBdr>
        <w:ind w:left="720"/>
      </w:pPr>
      <w:r>
        <w:t xml:space="preserve">  </w:t>
      </w:r>
      <w:r w:rsidR="00A20A68">
        <w:t xml:space="preserve">  </w:t>
      </w:r>
      <w:proofErr w:type="spellStart"/>
      <w:r w:rsidR="00A20A68">
        <w:t>osDelay</w:t>
      </w:r>
      <w:proofErr w:type="spellEnd"/>
      <w:r w:rsidR="00A20A68">
        <w:t xml:space="preserve"> (1000</w:t>
      </w:r>
      <w:proofErr w:type="gramStart"/>
      <w:r w:rsidR="00A20A68">
        <w:t>);</w:t>
      </w:r>
      <w:proofErr w:type="gramEnd"/>
    </w:p>
    <w:p w14:paraId="1489BBA4" w14:textId="5D69ABA0" w:rsidR="00A20A68" w:rsidRDefault="007C36B7" w:rsidP="00A20A68">
      <w:pPr>
        <w:pStyle w:val="Code"/>
        <w:pBdr>
          <w:right w:val="single" w:sz="4" w:space="0" w:color="auto"/>
        </w:pBdr>
        <w:ind w:left="720"/>
      </w:pPr>
      <w:r>
        <w:t xml:space="preserve">  </w:t>
      </w:r>
      <w:r w:rsidR="00A20A68">
        <w:t>}</w:t>
      </w:r>
    </w:p>
    <w:p w14:paraId="3013C693" w14:textId="02F04964" w:rsidR="00A20A68" w:rsidRDefault="00A20A68" w:rsidP="00A20A68">
      <w:pPr>
        <w:pStyle w:val="Code"/>
        <w:pBdr>
          <w:right w:val="single" w:sz="4" w:space="0" w:color="auto"/>
        </w:pBdr>
        <w:ind w:left="720"/>
      </w:pPr>
      <w:r>
        <w:t>}</w:t>
      </w:r>
    </w:p>
    <w:p w14:paraId="3427D1E4" w14:textId="77777777" w:rsidR="00A20A68" w:rsidRPr="00611B2F" w:rsidRDefault="00A20A68" w:rsidP="00A20A68">
      <w:pPr>
        <w:pStyle w:val="Code"/>
        <w:pBdr>
          <w:right w:val="single" w:sz="4" w:space="0" w:color="auto"/>
        </w:pBdr>
        <w:ind w:left="720"/>
      </w:pPr>
    </w:p>
    <w:p w14:paraId="511A03C4" w14:textId="7FB4FC1C" w:rsidR="00857A80" w:rsidRDefault="00857A80">
      <w:pPr>
        <w:spacing w:after="0"/>
        <w:rPr>
          <w:rStyle w:val="Fett"/>
          <w:b w:val="0"/>
          <w:bCs w:val="0"/>
          <w:lang w:val="en-GB"/>
        </w:rPr>
      </w:pPr>
    </w:p>
    <w:p w14:paraId="715364B5" w14:textId="77777777" w:rsidR="002D58B3" w:rsidRDefault="002D58B3" w:rsidP="002D58B3">
      <w:pPr>
        <w:spacing w:after="0"/>
        <w:rPr>
          <w:b/>
          <w:lang w:val="en-GB"/>
        </w:rPr>
      </w:pPr>
    </w:p>
    <w:p w14:paraId="274B5709" w14:textId="5A6CD9A1" w:rsidR="00442A2B" w:rsidRPr="002D58B3" w:rsidRDefault="00A20A68" w:rsidP="002D58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spacing w:after="0"/>
        <w:rPr>
          <w:b/>
          <w:lang w:val="en-GB"/>
        </w:rPr>
      </w:pPr>
      <w:r>
        <w:rPr>
          <w:b/>
          <w:lang w:val="en-GB"/>
        </w:rPr>
        <w:t>At</w:t>
      </w:r>
      <w:r w:rsidR="007A303E" w:rsidRPr="002D58B3">
        <w:rPr>
          <w:b/>
          <w:lang w:val="en-GB"/>
        </w:rPr>
        <w:t xml:space="preserve"> this point:</w:t>
      </w:r>
      <w:r w:rsidR="00A85784" w:rsidRPr="002D58B3">
        <w:rPr>
          <w:lang w:val="en-GB"/>
        </w:rPr>
        <w:t xml:space="preserve"> </w:t>
      </w:r>
      <w:r w:rsidR="007A303E" w:rsidRPr="002D58B3">
        <w:rPr>
          <w:lang w:val="en-GB"/>
        </w:rPr>
        <w:t>On this page</w:t>
      </w:r>
      <w:r>
        <w:rPr>
          <w:lang w:val="en-GB"/>
        </w:rPr>
        <w:t>,</w:t>
      </w:r>
      <w:r w:rsidR="007A303E" w:rsidRPr="002D58B3">
        <w:rPr>
          <w:lang w:val="en-GB"/>
        </w:rPr>
        <w:t xml:space="preserve"> we added the code to open, read and close the data in file Test.txt</w:t>
      </w:r>
      <w:r w:rsidR="005553F5" w:rsidRPr="002D58B3">
        <w:rPr>
          <w:lang w:val="en-GB"/>
        </w:rPr>
        <w:t xml:space="preserve"> located in a USB stick connected to USB User.</w:t>
      </w:r>
      <w:r w:rsidR="007A303E" w:rsidRPr="002D58B3">
        <w:rPr>
          <w:lang w:val="en-GB"/>
        </w:rPr>
        <w:t xml:space="preserve"> </w:t>
      </w:r>
      <w:r w:rsidR="00442A2B" w:rsidRPr="002D58B3">
        <w:rPr>
          <w:b/>
          <w:lang w:val="en-GB"/>
        </w:rPr>
        <w:br w:type="page"/>
      </w:r>
    </w:p>
    <w:p w14:paraId="1056C1AC" w14:textId="77777777" w:rsidR="00DF0AA3" w:rsidRPr="00C968E5" w:rsidRDefault="00DF0AA3" w:rsidP="00D13409">
      <w:pPr>
        <w:rPr>
          <w:rStyle w:val="Fett"/>
        </w:rPr>
      </w:pPr>
      <w:r w:rsidRPr="00C968E5">
        <w:rPr>
          <w:rStyle w:val="Fett"/>
        </w:rPr>
        <w:lastRenderedPageBreak/>
        <w:t xml:space="preserve">Prepare </w:t>
      </w:r>
      <w:r w:rsidR="002B3F20" w:rsidRPr="00C968E5">
        <w:rPr>
          <w:rStyle w:val="Fett"/>
        </w:rPr>
        <w:t xml:space="preserve">a </w:t>
      </w:r>
      <w:r w:rsidRPr="00C968E5">
        <w:rPr>
          <w:rStyle w:val="Fett"/>
        </w:rPr>
        <w:t xml:space="preserve">USB </w:t>
      </w:r>
      <w:r w:rsidR="00C968E5" w:rsidRPr="00C968E5">
        <w:rPr>
          <w:rStyle w:val="Fett"/>
        </w:rPr>
        <w:t>memory s</w:t>
      </w:r>
      <w:r w:rsidRPr="00C968E5">
        <w:rPr>
          <w:rStyle w:val="Fett"/>
        </w:rPr>
        <w:t>tick:</w:t>
      </w:r>
    </w:p>
    <w:p w14:paraId="6B50AF4F" w14:textId="5492C8B5" w:rsidR="00DF0AA3" w:rsidRPr="00C968E5" w:rsidRDefault="00DF0AA3" w:rsidP="00EA2F28">
      <w:pPr>
        <w:pStyle w:val="Listenabsatz"/>
        <w:numPr>
          <w:ilvl w:val="0"/>
          <w:numId w:val="36"/>
        </w:numPr>
        <w:rPr>
          <w:lang w:val="en-GB"/>
        </w:rPr>
      </w:pPr>
      <w:r w:rsidRPr="00C968E5">
        <w:rPr>
          <w:lang w:val="en-GB"/>
        </w:rPr>
        <w:t>Take a US</w:t>
      </w:r>
      <w:r w:rsidR="007E6017" w:rsidRPr="00C968E5">
        <w:rPr>
          <w:lang w:val="en-GB"/>
        </w:rPr>
        <w:t>B</w:t>
      </w:r>
      <w:r w:rsidRPr="00C968E5">
        <w:rPr>
          <w:lang w:val="en-GB"/>
        </w:rPr>
        <w:t xml:space="preserve"> </w:t>
      </w:r>
      <w:r w:rsidR="00C968E5" w:rsidRPr="00C968E5">
        <w:rPr>
          <w:lang w:val="en-GB"/>
        </w:rPr>
        <w:t xml:space="preserve">memory </w:t>
      </w:r>
      <w:r w:rsidRPr="00C968E5">
        <w:rPr>
          <w:lang w:val="en-GB"/>
        </w:rPr>
        <w:t>stick</w:t>
      </w:r>
      <w:r w:rsidR="00F95AB6">
        <w:rPr>
          <w:lang w:val="en-GB"/>
        </w:rPr>
        <w:t xml:space="preserve">, label </w:t>
      </w:r>
      <w:proofErr w:type="gramStart"/>
      <w:r w:rsidR="00F95AB6">
        <w:rPr>
          <w:lang w:val="en-GB"/>
        </w:rPr>
        <w:t>it</w:t>
      </w:r>
      <w:proofErr w:type="gramEnd"/>
      <w:r w:rsidR="00F95AB6">
        <w:rPr>
          <w:lang w:val="en-GB"/>
        </w:rPr>
        <w:t xml:space="preserve"> </w:t>
      </w:r>
      <w:r w:rsidR="00F95AB6" w:rsidRPr="00F95AB6">
        <w:rPr>
          <w:b/>
          <w:bCs/>
          <w:lang w:val="en-GB"/>
        </w:rPr>
        <w:t>USB USER</w:t>
      </w:r>
      <w:r w:rsidR="00F95AB6">
        <w:rPr>
          <w:lang w:val="en-GB"/>
        </w:rPr>
        <w:t>,</w:t>
      </w:r>
      <w:r w:rsidRPr="00C968E5">
        <w:rPr>
          <w:lang w:val="en-GB"/>
        </w:rPr>
        <w:t xml:space="preserve"> and create a file called </w:t>
      </w:r>
      <w:r w:rsidRPr="00C968E5">
        <w:rPr>
          <w:b/>
          <w:lang w:val="en-GB"/>
        </w:rPr>
        <w:t>Test.txt</w:t>
      </w:r>
      <w:r w:rsidR="007E6017" w:rsidRPr="00C968E5">
        <w:rPr>
          <w:lang w:val="en-GB"/>
        </w:rPr>
        <w:t xml:space="preserve"> containing </w:t>
      </w:r>
      <w:r w:rsidR="00F95AB6">
        <w:rPr>
          <w:lang w:val="en-GB"/>
        </w:rPr>
        <w:t xml:space="preserve">the message </w:t>
      </w:r>
      <w:r w:rsidR="00F95AB6" w:rsidRPr="00F95AB6">
        <w:rPr>
          <w:i/>
          <w:iCs/>
          <w:color w:val="00B050"/>
          <w:lang w:val="en-GB"/>
        </w:rPr>
        <w:t xml:space="preserve">Keil Middleware and CMSIS-Pack </w:t>
      </w:r>
      <w:r w:rsidRPr="00C968E5">
        <w:rPr>
          <w:lang w:val="en-GB"/>
        </w:rPr>
        <w:t>using ASCII characters.</w:t>
      </w:r>
    </w:p>
    <w:p w14:paraId="067D2091" w14:textId="6C065F95" w:rsidR="00DF0AA3" w:rsidRPr="00C968E5" w:rsidRDefault="00DF0AA3" w:rsidP="00EA2F28">
      <w:pPr>
        <w:pStyle w:val="Listenabsatz"/>
        <w:numPr>
          <w:ilvl w:val="0"/>
          <w:numId w:val="36"/>
        </w:numPr>
        <w:rPr>
          <w:lang w:val="en-GB"/>
        </w:rPr>
      </w:pPr>
      <w:r w:rsidRPr="00C968E5">
        <w:rPr>
          <w:lang w:val="en-GB"/>
        </w:rPr>
        <w:t xml:space="preserve">Plug this stick with an adapter cable </w:t>
      </w:r>
      <w:r w:rsidR="00F95AB6">
        <w:rPr>
          <w:lang w:val="en-GB"/>
        </w:rPr>
        <w:t>in</w:t>
      </w:r>
      <w:r w:rsidRPr="00C968E5">
        <w:rPr>
          <w:lang w:val="en-GB"/>
        </w:rPr>
        <w:t xml:space="preserve">to the </w:t>
      </w:r>
      <w:r w:rsidR="007E6017" w:rsidRPr="00C968E5">
        <w:rPr>
          <w:lang w:val="en-GB"/>
        </w:rPr>
        <w:t>STM32F429I</w:t>
      </w:r>
      <w:r w:rsidR="00C968E5" w:rsidRPr="00C968E5">
        <w:rPr>
          <w:lang w:val="en-GB"/>
        </w:rPr>
        <w:t>-Di</w:t>
      </w:r>
      <w:r w:rsidR="00F95AB6">
        <w:rPr>
          <w:lang w:val="en-GB"/>
        </w:rPr>
        <w:t>s</w:t>
      </w:r>
      <w:r w:rsidR="00C968E5" w:rsidRPr="00C968E5">
        <w:rPr>
          <w:lang w:val="en-GB"/>
        </w:rPr>
        <w:t xml:space="preserve">covery </w:t>
      </w:r>
      <w:r w:rsidR="007E6017" w:rsidRPr="00C968E5">
        <w:rPr>
          <w:lang w:val="en-GB"/>
        </w:rPr>
        <w:t>board</w:t>
      </w:r>
      <w:r w:rsidRPr="00C968E5">
        <w:rPr>
          <w:lang w:val="en-GB"/>
        </w:rPr>
        <w:t>.</w:t>
      </w:r>
    </w:p>
    <w:p w14:paraId="0957102E" w14:textId="77777777" w:rsidR="00D13409" w:rsidRPr="00C968E5" w:rsidRDefault="006E5B29" w:rsidP="00D13409">
      <w:pPr>
        <w:rPr>
          <w:rStyle w:val="Fett"/>
        </w:rPr>
      </w:pPr>
      <w:r w:rsidRPr="00C968E5">
        <w:rPr>
          <w:rStyle w:val="Fett"/>
        </w:rPr>
        <w:t>Build and RUN:</w:t>
      </w:r>
    </w:p>
    <w:p w14:paraId="6C145C58" w14:textId="2A30E3F1" w:rsidR="006E5B29" w:rsidRDefault="006E5B29" w:rsidP="00EA2F28">
      <w:pPr>
        <w:pStyle w:val="Listenabsatz"/>
        <w:numPr>
          <w:ilvl w:val="0"/>
          <w:numId w:val="37"/>
        </w:numPr>
      </w:pPr>
      <w:r>
        <w:t>Compile the project:</w:t>
      </w:r>
      <w:r w:rsidR="00A85784"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4BAA2C76" wp14:editId="5A78781E">
            <wp:extent cx="228600" cy="219075"/>
            <wp:effectExtent l="0" t="0" r="0" b="9525"/>
            <wp:docPr id="68" name="Picture 4" descr="bu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uil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5784">
        <w:t xml:space="preserve"> </w:t>
      </w:r>
      <w:r w:rsidR="00C968E5">
        <w:t xml:space="preserve">. </w:t>
      </w:r>
    </w:p>
    <w:p w14:paraId="64279F8A" w14:textId="77777777" w:rsidR="006E5B29" w:rsidRPr="00C968E5" w:rsidRDefault="006E5B29" w:rsidP="00EA2F28">
      <w:pPr>
        <w:pStyle w:val="Listenabsatz"/>
        <w:numPr>
          <w:ilvl w:val="0"/>
          <w:numId w:val="37"/>
        </w:numPr>
        <w:rPr>
          <w:lang w:val="en-GB"/>
        </w:rPr>
      </w:pPr>
      <w:r w:rsidRPr="00C968E5">
        <w:rPr>
          <w:lang w:val="en-GB"/>
        </w:rPr>
        <w:t>Enter Debug mode:</w:t>
      </w:r>
      <w:r w:rsidR="00A85784" w:rsidRPr="00C968E5">
        <w:rPr>
          <w:lang w:val="en-GB"/>
        </w:rPr>
        <w:t xml:space="preserve"> </w:t>
      </w:r>
      <w:r>
        <w:rPr>
          <w:noProof/>
        </w:rPr>
        <w:drawing>
          <wp:inline distT="0" distB="0" distL="0" distR="0" wp14:anchorId="5AA4FB27" wp14:editId="0643E25C">
            <wp:extent cx="190500" cy="200025"/>
            <wp:effectExtent l="0" t="0" r="0" b="9525"/>
            <wp:docPr id="69" name="Picture 6" descr="db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bu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06FD6" w14:textId="77777777" w:rsidR="00D13409" w:rsidRPr="00C968E5" w:rsidRDefault="00C968E5" w:rsidP="00EA2F28">
      <w:pPr>
        <w:pStyle w:val="Listenabsatz"/>
        <w:numPr>
          <w:ilvl w:val="0"/>
          <w:numId w:val="37"/>
        </w:numPr>
        <w:rPr>
          <w:lang w:val="en-GB"/>
        </w:rPr>
      </w:pPr>
      <w:r>
        <w:rPr>
          <w:noProof/>
        </w:rPr>
        <w:drawing>
          <wp:anchor distT="0" distB="0" distL="114300" distR="114300" simplePos="0" relativeHeight="251643904" behindDoc="1" locked="0" layoutInCell="1" allowOverlap="1" wp14:anchorId="754F9911" wp14:editId="02F43F6D">
            <wp:simplePos x="0" y="0"/>
            <wp:positionH relativeFrom="column">
              <wp:posOffset>3418840</wp:posOffset>
            </wp:positionH>
            <wp:positionV relativeFrom="paragraph">
              <wp:posOffset>23495</wp:posOffset>
            </wp:positionV>
            <wp:extent cx="3004820" cy="822960"/>
            <wp:effectExtent l="0" t="0" r="5080" b="0"/>
            <wp:wrapTight wrapText="bothSides">
              <wp:wrapPolygon edited="0">
                <wp:start x="0" y="0"/>
                <wp:lineTo x="0" y="21000"/>
                <wp:lineTo x="21500" y="21000"/>
                <wp:lineTo x="21500" y="0"/>
                <wp:lineTo x="0" y="0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ory3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82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0AA3" w:rsidRPr="00C968E5">
        <w:rPr>
          <w:lang w:val="en-GB"/>
        </w:rPr>
        <w:t xml:space="preserve">Click on the </w:t>
      </w:r>
      <w:r w:rsidR="00DF0AA3" w:rsidRPr="00C968E5">
        <w:rPr>
          <w:b/>
          <w:lang w:val="en-GB"/>
        </w:rPr>
        <w:t>Memory 1</w:t>
      </w:r>
      <w:r w:rsidR="00DF0AA3" w:rsidRPr="00C968E5">
        <w:rPr>
          <w:lang w:val="en-GB"/>
        </w:rPr>
        <w:t xml:space="preserve"> tab.</w:t>
      </w:r>
      <w:r w:rsidR="00A85784" w:rsidRPr="00C968E5">
        <w:rPr>
          <w:lang w:val="en-GB"/>
        </w:rPr>
        <w:t xml:space="preserve"> </w:t>
      </w:r>
      <w:r w:rsidR="00DF0AA3" w:rsidRPr="00C968E5">
        <w:rPr>
          <w:lang w:val="en-GB"/>
        </w:rPr>
        <w:t xml:space="preserve">Enter </w:t>
      </w:r>
      <w:proofErr w:type="spellStart"/>
      <w:r w:rsidR="00DF0AA3" w:rsidRPr="00C968E5">
        <w:rPr>
          <w:b/>
          <w:lang w:val="en-GB"/>
        </w:rPr>
        <w:t>fbuf</w:t>
      </w:r>
      <w:proofErr w:type="spellEnd"/>
      <w:r w:rsidR="00DF0AA3" w:rsidRPr="00C968E5">
        <w:rPr>
          <w:lang w:val="en-GB"/>
        </w:rPr>
        <w:t xml:space="preserve"> in this window</w:t>
      </w:r>
      <w:r>
        <w:rPr>
          <w:lang w:val="en-GB"/>
        </w:rPr>
        <w:t>:</w:t>
      </w:r>
      <w:r w:rsidR="00DF0AA3" w:rsidRPr="00C968E5">
        <w:rPr>
          <w:lang w:val="en-GB"/>
        </w:rPr>
        <w:t xml:space="preserve"> </w:t>
      </w:r>
    </w:p>
    <w:p w14:paraId="7A6F447F" w14:textId="074027A2" w:rsidR="00DF0AA3" w:rsidRPr="00C968E5" w:rsidRDefault="00DF0AA3" w:rsidP="00EA2F28">
      <w:pPr>
        <w:pStyle w:val="Listenabsatz"/>
        <w:numPr>
          <w:ilvl w:val="0"/>
          <w:numId w:val="37"/>
        </w:numPr>
        <w:rPr>
          <w:lang w:val="en-GB"/>
        </w:rPr>
      </w:pPr>
      <w:r w:rsidRPr="00C968E5">
        <w:rPr>
          <w:lang w:val="en-GB"/>
        </w:rPr>
        <w:t>Right</w:t>
      </w:r>
      <w:r w:rsidR="00F95AB6">
        <w:rPr>
          <w:lang w:val="en-GB"/>
        </w:rPr>
        <w:t>-</w:t>
      </w:r>
      <w:r w:rsidRPr="00C968E5">
        <w:rPr>
          <w:lang w:val="en-GB"/>
        </w:rPr>
        <w:t>click anywhere in the d</w:t>
      </w:r>
      <w:r w:rsidR="00C968E5">
        <w:rPr>
          <w:lang w:val="en-GB"/>
        </w:rPr>
        <w:t xml:space="preserve">ata field area and select </w:t>
      </w:r>
      <w:proofErr w:type="gramStart"/>
      <w:r w:rsidR="00C968E5" w:rsidRPr="00C968E5">
        <w:rPr>
          <w:b/>
          <w:lang w:val="en-GB"/>
        </w:rPr>
        <w:t>Ascii</w:t>
      </w:r>
      <w:proofErr w:type="gramEnd"/>
    </w:p>
    <w:p w14:paraId="19A3C196" w14:textId="77777777" w:rsidR="00DF0AA3" w:rsidRPr="00C968E5" w:rsidRDefault="00DF0AA3" w:rsidP="00EA2F28">
      <w:pPr>
        <w:pStyle w:val="Listenabsatz"/>
        <w:numPr>
          <w:ilvl w:val="0"/>
          <w:numId w:val="37"/>
        </w:numPr>
        <w:rPr>
          <w:lang w:val="en-GB"/>
        </w:rPr>
      </w:pPr>
      <w:r>
        <w:t xml:space="preserve">Set a breakpoint in </w:t>
      </w:r>
      <w:proofErr w:type="spellStart"/>
      <w:r w:rsidRPr="00C968E5">
        <w:rPr>
          <w:b/>
        </w:rPr>
        <w:t>Thread.c</w:t>
      </w:r>
      <w:proofErr w:type="spellEnd"/>
      <w:r>
        <w:t xml:space="preserve"> on </w:t>
      </w:r>
      <w:proofErr w:type="spellStart"/>
      <w:r w:rsidRPr="00C968E5">
        <w:rPr>
          <w:rFonts w:ascii="Courier New" w:hAnsi="Courier New"/>
          <w:lang w:val="en-GB"/>
        </w:rPr>
        <w:t>fclose</w:t>
      </w:r>
      <w:proofErr w:type="spellEnd"/>
      <w:r w:rsidRPr="00C968E5">
        <w:rPr>
          <w:rFonts w:ascii="Courier New" w:hAnsi="Courier New"/>
          <w:lang w:val="en-GB"/>
        </w:rPr>
        <w:t xml:space="preserve"> (f)</w:t>
      </w:r>
      <w:r w:rsidRPr="00C968E5">
        <w:rPr>
          <w:lang w:val="en-GB"/>
        </w:rPr>
        <w:t xml:space="preserve"> near line 3</w:t>
      </w:r>
      <w:r w:rsidR="007A303E" w:rsidRPr="00C968E5">
        <w:rPr>
          <w:lang w:val="en-GB"/>
        </w:rPr>
        <w:t>5</w:t>
      </w:r>
      <w:r w:rsidRPr="00C968E5">
        <w:rPr>
          <w:lang w:val="en-GB"/>
        </w:rPr>
        <w:t>.</w:t>
      </w:r>
    </w:p>
    <w:p w14:paraId="26FDE948" w14:textId="77777777" w:rsidR="00F95AB6" w:rsidRPr="00F95AB6" w:rsidRDefault="00DF0AA3" w:rsidP="00EA2F28">
      <w:pPr>
        <w:pStyle w:val="Listenabsatz"/>
        <w:numPr>
          <w:ilvl w:val="0"/>
          <w:numId w:val="37"/>
        </w:numPr>
        <w:rPr>
          <w:lang w:val="en-GB"/>
        </w:rPr>
      </w:pPr>
      <w:r>
        <w:t>Click on RUN.</w:t>
      </w:r>
      <w:r w:rsidR="00A85784">
        <w:t xml:space="preserve"> </w:t>
      </w:r>
      <w:r>
        <w:rPr>
          <w:noProof/>
        </w:rPr>
        <w:drawing>
          <wp:inline distT="0" distB="0" distL="0" distR="0" wp14:anchorId="454DD45D" wp14:editId="55D8D3D8">
            <wp:extent cx="190500" cy="190500"/>
            <wp:effectExtent l="0" t="0" r="0" b="0"/>
            <wp:docPr id="70" name="Picture 7" descr="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u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5AB6">
        <w:t xml:space="preserve"> </w:t>
      </w:r>
    </w:p>
    <w:p w14:paraId="3A465E4D" w14:textId="0ABA4536" w:rsidR="00DF0AA3" w:rsidRPr="00C968E5" w:rsidRDefault="00F95AB6" w:rsidP="00EA2F28">
      <w:pPr>
        <w:pStyle w:val="Listenabsatz"/>
        <w:numPr>
          <w:ilvl w:val="0"/>
          <w:numId w:val="37"/>
        </w:numPr>
        <w:rPr>
          <w:lang w:val="en-GB"/>
        </w:rPr>
      </w:pPr>
      <w:r>
        <w:t>The text will appear in the Memory 1 window in a few seconds</w:t>
      </w:r>
      <w:r w:rsidR="00C968E5">
        <w:t>.</w:t>
      </w:r>
    </w:p>
    <w:p w14:paraId="389C7C66" w14:textId="5CF4E079" w:rsidR="00DF0AA3" w:rsidRPr="00C968E5" w:rsidRDefault="00DF0AA3" w:rsidP="00EA2F28">
      <w:pPr>
        <w:pStyle w:val="Listenabsatz"/>
        <w:numPr>
          <w:ilvl w:val="0"/>
          <w:numId w:val="37"/>
        </w:numPr>
        <w:rPr>
          <w:lang w:val="en-GB"/>
        </w:rPr>
      </w:pPr>
      <w:r w:rsidRPr="00C968E5">
        <w:rPr>
          <w:lang w:val="en-GB"/>
        </w:rPr>
        <w:t xml:space="preserve">The program will stop </w:t>
      </w:r>
      <w:r w:rsidR="00F95AB6">
        <w:rPr>
          <w:lang w:val="en-GB"/>
        </w:rPr>
        <w:t>at</w:t>
      </w:r>
      <w:r w:rsidRPr="00C968E5">
        <w:rPr>
          <w:lang w:val="en-GB"/>
        </w:rPr>
        <w:t xml:space="preserve"> the hardware breakpoint.</w:t>
      </w:r>
    </w:p>
    <w:p w14:paraId="665D3962" w14:textId="707F452C" w:rsidR="002B3F20" w:rsidRDefault="002B3F20" w:rsidP="00EA2F28">
      <w:pPr>
        <w:pStyle w:val="Listenabsatz"/>
        <w:numPr>
          <w:ilvl w:val="0"/>
          <w:numId w:val="37"/>
        </w:numPr>
        <w:rPr>
          <w:lang w:val="en-GB"/>
        </w:rPr>
      </w:pPr>
      <w:r w:rsidRPr="00C968E5">
        <w:rPr>
          <w:lang w:val="en-GB"/>
        </w:rPr>
        <w:t xml:space="preserve">To repeat this sequence, click on the RESET icon </w:t>
      </w:r>
      <w:r>
        <w:rPr>
          <w:noProof/>
        </w:rPr>
        <w:drawing>
          <wp:inline distT="0" distB="0" distL="0" distR="0" wp14:anchorId="7A43DA0F" wp14:editId="1811746D">
            <wp:extent cx="198137" cy="167655"/>
            <wp:effectExtent l="0" t="0" r="0" b="381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T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37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8E5">
        <w:rPr>
          <w:lang w:val="en-GB"/>
        </w:rPr>
        <w:t xml:space="preserve"> and then RUN </w:t>
      </w:r>
      <w:r>
        <w:rPr>
          <w:noProof/>
        </w:rPr>
        <w:drawing>
          <wp:inline distT="0" distB="0" distL="0" distR="0" wp14:anchorId="70AC408D" wp14:editId="1B3561F4">
            <wp:extent cx="190500" cy="190500"/>
            <wp:effectExtent l="0" t="0" r="0" b="0"/>
            <wp:docPr id="299" name="Picture 7" descr="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u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68E5">
        <w:rPr>
          <w:lang w:val="en-GB"/>
        </w:rPr>
        <w:t>.</w:t>
      </w:r>
    </w:p>
    <w:p w14:paraId="5D8D910F" w14:textId="23F257D5" w:rsidR="00F95AB6" w:rsidRPr="00C968E5" w:rsidRDefault="00F95AB6" w:rsidP="00EA2F28">
      <w:pPr>
        <w:pStyle w:val="Listenabsatz"/>
        <w:numPr>
          <w:ilvl w:val="0"/>
          <w:numId w:val="37"/>
        </w:numPr>
        <w:rPr>
          <w:lang w:val="en-GB"/>
        </w:rPr>
      </w:pPr>
      <w:r>
        <w:rPr>
          <w:lang w:val="en-GB"/>
        </w:rPr>
        <w:t>Stop the program and leave the Debugger.</w:t>
      </w:r>
    </w:p>
    <w:p w14:paraId="539147AC" w14:textId="630A95E9" w:rsidR="00604322" w:rsidRPr="007C449C" w:rsidRDefault="00604322">
      <w:pPr>
        <w:spacing w:after="0"/>
        <w:rPr>
          <w:b/>
          <w:lang w:val="en-GB"/>
        </w:rPr>
      </w:pPr>
      <w:r>
        <w:rPr>
          <w:b/>
          <w:lang w:val="en-GB"/>
        </w:rPr>
        <w:br w:type="page"/>
      </w:r>
    </w:p>
    <w:p w14:paraId="5EF85DAB" w14:textId="77777777" w:rsidR="0025696F" w:rsidRDefault="00CB1A47" w:rsidP="00CB1A47">
      <w:pPr>
        <w:pStyle w:val="berschrift1"/>
        <w:rPr>
          <w:lang w:val="en-GB"/>
        </w:rPr>
      </w:pPr>
      <w:bookmarkStart w:id="23" w:name="_Toc406154382"/>
      <w:r>
        <w:rPr>
          <w:lang w:val="en-GB"/>
        </w:rPr>
        <w:lastRenderedPageBreak/>
        <w:t xml:space="preserve">Step 4: </w:t>
      </w:r>
      <w:r w:rsidR="0025696F">
        <w:rPr>
          <w:lang w:val="en-GB"/>
        </w:rPr>
        <w:t>A</w:t>
      </w:r>
      <w:r w:rsidR="0025696F" w:rsidRPr="00903DFE">
        <w:rPr>
          <w:lang w:val="en-GB"/>
        </w:rPr>
        <w:t xml:space="preserve">dd </w:t>
      </w:r>
      <w:r w:rsidR="0025696F">
        <w:rPr>
          <w:lang w:val="en-GB"/>
        </w:rPr>
        <w:t>the Graphical</w:t>
      </w:r>
      <w:r>
        <w:rPr>
          <w:lang w:val="en-GB"/>
        </w:rPr>
        <w:t xml:space="preserve"> User</w:t>
      </w:r>
      <w:r w:rsidR="0025696F">
        <w:rPr>
          <w:lang w:val="en-GB"/>
        </w:rPr>
        <w:t xml:space="preserve"> Interface</w:t>
      </w:r>
      <w:bookmarkEnd w:id="23"/>
    </w:p>
    <w:p w14:paraId="792E4A3A" w14:textId="77777777" w:rsidR="0025696F" w:rsidRPr="00276ED0" w:rsidRDefault="0025696F" w:rsidP="00CB1A47">
      <w:pPr>
        <w:pStyle w:val="berschrift2"/>
        <w:rPr>
          <w:lang w:val="en-GB"/>
        </w:rPr>
      </w:pPr>
      <w:bookmarkStart w:id="24" w:name="_Toc406154383"/>
      <w:r>
        <w:rPr>
          <w:lang w:val="en-GB"/>
        </w:rPr>
        <w:t>Understanding the Hardware</w:t>
      </w:r>
      <w:bookmarkEnd w:id="24"/>
    </w:p>
    <w:p w14:paraId="7FE27C7E" w14:textId="77777777" w:rsidR="00C76142" w:rsidRDefault="0025696F" w:rsidP="0025696F">
      <w:pPr>
        <w:rPr>
          <w:lang w:val="en-GB"/>
        </w:rPr>
      </w:pPr>
      <w:r>
        <w:rPr>
          <w:lang w:val="en-GB"/>
        </w:rPr>
        <w:t xml:space="preserve">To correctly configure the Graphic </w:t>
      </w:r>
      <w:proofErr w:type="gramStart"/>
      <w:r>
        <w:rPr>
          <w:lang w:val="en-GB"/>
        </w:rPr>
        <w:t>Interface</w:t>
      </w:r>
      <w:proofErr w:type="gramEnd"/>
      <w:r>
        <w:rPr>
          <w:lang w:val="en-GB"/>
        </w:rPr>
        <w:t xml:space="preserve"> it is necessary to understand the </w:t>
      </w:r>
      <w:r w:rsidRPr="00F95AB6">
        <w:rPr>
          <w:b/>
          <w:bCs/>
          <w:lang w:val="en-GB"/>
        </w:rPr>
        <w:t>schematics</w:t>
      </w:r>
      <w:r>
        <w:rPr>
          <w:lang w:val="en-GB"/>
        </w:rPr>
        <w:t>.</w:t>
      </w:r>
      <w:r w:rsidR="00A85784">
        <w:rPr>
          <w:lang w:val="en-GB"/>
        </w:rPr>
        <w:t xml:space="preserve"> </w:t>
      </w:r>
      <w:r w:rsidR="00C76142">
        <w:rPr>
          <w:lang w:val="en-GB"/>
        </w:rPr>
        <w:t xml:space="preserve">Here’s another excerpt from the schematics showing the LCD connections. </w:t>
      </w:r>
    </w:p>
    <w:p w14:paraId="2ECEDD7E" w14:textId="46C4F395" w:rsidR="0025696F" w:rsidRDefault="00420D8E" w:rsidP="0025696F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73B33E4" wp14:editId="466E4F9F">
            <wp:simplePos x="0" y="0"/>
            <wp:positionH relativeFrom="column">
              <wp:posOffset>1985645</wp:posOffset>
            </wp:positionH>
            <wp:positionV relativeFrom="paragraph">
              <wp:posOffset>401955</wp:posOffset>
            </wp:positionV>
            <wp:extent cx="4244340" cy="1868170"/>
            <wp:effectExtent l="0" t="0" r="3810" b="0"/>
            <wp:wrapTight wrapText="bothSides">
              <wp:wrapPolygon edited="0">
                <wp:start x="0" y="0"/>
                <wp:lineTo x="0" y="21365"/>
                <wp:lineTo x="21522" y="21365"/>
                <wp:lineTo x="21522" y="0"/>
                <wp:lineTo x="0" y="0"/>
              </wp:wrapPolygon>
            </wp:wrapTight>
            <wp:docPr id="1872" name="Picture 1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96F">
        <w:rPr>
          <w:lang w:val="en-GB"/>
        </w:rPr>
        <w:t xml:space="preserve">The STM32F429 has a </w:t>
      </w:r>
      <w:r w:rsidR="0025696F" w:rsidRPr="00F95AB6">
        <w:rPr>
          <w:b/>
          <w:bCs/>
          <w:lang w:val="en-GB"/>
        </w:rPr>
        <w:t>high-speed RGB interface</w:t>
      </w:r>
      <w:r w:rsidR="00C76142">
        <w:rPr>
          <w:lang w:val="en-GB"/>
        </w:rPr>
        <w:t xml:space="preserve"> (red) connected to the LCD</w:t>
      </w:r>
      <w:r w:rsidR="0025696F">
        <w:rPr>
          <w:lang w:val="en-GB"/>
        </w:rPr>
        <w:t xml:space="preserve">. </w:t>
      </w:r>
      <w:r w:rsidR="00F95AB6">
        <w:rPr>
          <w:lang w:val="en-GB"/>
        </w:rPr>
        <w:t>SPI (blue) is connected to the Device’s SPI5 interface to configure the display</w:t>
      </w:r>
      <w:r w:rsidR="0025696F">
        <w:rPr>
          <w:lang w:val="en-GB"/>
        </w:rPr>
        <w:t>.</w:t>
      </w:r>
      <w:r w:rsidR="00A85784">
        <w:rPr>
          <w:lang w:val="en-GB"/>
        </w:rPr>
        <w:t xml:space="preserve"> </w:t>
      </w:r>
      <w:r w:rsidR="0025696F">
        <w:rPr>
          <w:lang w:val="en-GB"/>
        </w:rPr>
        <w:t xml:space="preserve">The Touch Screen connects via I2C </w:t>
      </w:r>
      <w:r w:rsidR="00C76142">
        <w:rPr>
          <w:lang w:val="en-GB"/>
        </w:rPr>
        <w:t xml:space="preserve">(green) </w:t>
      </w:r>
      <w:r w:rsidR="0025696F">
        <w:rPr>
          <w:lang w:val="en-GB"/>
        </w:rPr>
        <w:t xml:space="preserve">to </w:t>
      </w:r>
      <w:r w:rsidR="00C76142">
        <w:rPr>
          <w:lang w:val="en-GB"/>
        </w:rPr>
        <w:t xml:space="preserve">the microcontroller’s </w:t>
      </w:r>
      <w:r w:rsidR="0025696F">
        <w:rPr>
          <w:lang w:val="en-GB"/>
        </w:rPr>
        <w:t>I2C3</w:t>
      </w:r>
      <w:r w:rsidR="00C76142">
        <w:rPr>
          <w:lang w:val="en-GB"/>
        </w:rPr>
        <w:t xml:space="preserve"> interface</w:t>
      </w:r>
      <w:r w:rsidR="00B16569">
        <w:rPr>
          <w:lang w:val="en-GB"/>
        </w:rPr>
        <w:t>.</w:t>
      </w:r>
      <w:r w:rsidR="00C76142">
        <w:rPr>
          <w:lang w:val="en-GB"/>
        </w:rPr>
        <w:t xml:space="preserve"> </w:t>
      </w:r>
    </w:p>
    <w:p w14:paraId="5113FE05" w14:textId="77777777" w:rsidR="00420D8E" w:rsidRDefault="00420D8E" w:rsidP="00420D8E">
      <w:pPr>
        <w:jc w:val="right"/>
        <w:rPr>
          <w:lang w:val="en-GB"/>
        </w:rPr>
      </w:pPr>
    </w:p>
    <w:p w14:paraId="0704D817" w14:textId="77777777" w:rsidR="00420D8E" w:rsidRDefault="00420D8E" w:rsidP="00420D8E">
      <w:pPr>
        <w:jc w:val="right"/>
        <w:rPr>
          <w:lang w:val="en-GB"/>
        </w:rPr>
      </w:pPr>
    </w:p>
    <w:p w14:paraId="5FE2AEC3" w14:textId="77777777" w:rsidR="00420D8E" w:rsidRDefault="00420D8E" w:rsidP="00420D8E">
      <w:pPr>
        <w:jc w:val="right"/>
        <w:rPr>
          <w:lang w:val="en-GB"/>
        </w:rPr>
      </w:pPr>
    </w:p>
    <w:p w14:paraId="165768D3" w14:textId="77777777" w:rsidR="00420D8E" w:rsidRDefault="00420D8E" w:rsidP="00420D8E">
      <w:pPr>
        <w:jc w:val="right"/>
        <w:rPr>
          <w:lang w:val="en-GB"/>
        </w:rPr>
      </w:pPr>
    </w:p>
    <w:p w14:paraId="325D3567" w14:textId="77777777" w:rsidR="00420D8E" w:rsidRDefault="00420D8E" w:rsidP="00420D8E">
      <w:pPr>
        <w:jc w:val="right"/>
        <w:rPr>
          <w:lang w:val="en-GB"/>
        </w:rPr>
      </w:pPr>
    </w:p>
    <w:p w14:paraId="3CD68696" w14:textId="77777777" w:rsidR="00420D8E" w:rsidRDefault="00420D8E" w:rsidP="00420D8E">
      <w:pPr>
        <w:jc w:val="right"/>
        <w:rPr>
          <w:lang w:val="en-GB"/>
        </w:rPr>
      </w:pPr>
    </w:p>
    <w:p w14:paraId="74C81EBA" w14:textId="5C20C624" w:rsidR="00F95AB6" w:rsidRPr="00F95AB6" w:rsidRDefault="00420D8E" w:rsidP="00F95AB6">
      <w:pPr>
        <w:jc w:val="right"/>
        <w:rPr>
          <w:color w:val="92D050"/>
          <w:lang w:val="en-GB"/>
        </w:rPr>
      </w:pPr>
      <w:r>
        <w:rPr>
          <w:lang w:val="en-GB"/>
        </w:rPr>
        <w:t>Interfaces:</w:t>
      </w:r>
      <w:r>
        <w:rPr>
          <w:lang w:val="en-GB"/>
        </w:rPr>
        <w:br/>
      </w:r>
      <w:r w:rsidRPr="00420D8E">
        <w:rPr>
          <w:b/>
          <w:color w:val="FF0000"/>
          <w:lang w:val="en-GB"/>
        </w:rPr>
        <w:t>RGB</w:t>
      </w:r>
      <w:r w:rsidRPr="00420D8E">
        <w:rPr>
          <w:b/>
          <w:color w:val="FF0000"/>
          <w:lang w:val="en-GB"/>
        </w:rPr>
        <w:br/>
      </w:r>
      <w:r w:rsidRPr="00420D8E">
        <w:rPr>
          <w:b/>
          <w:color w:val="00B0F0"/>
          <w:lang w:val="en-GB"/>
        </w:rPr>
        <w:t>SPI</w:t>
      </w:r>
      <w:r w:rsidRPr="00420D8E">
        <w:rPr>
          <w:b/>
          <w:color w:val="00B0F0"/>
          <w:lang w:val="en-GB"/>
        </w:rPr>
        <w:br/>
      </w:r>
      <w:r w:rsidRPr="00420D8E">
        <w:rPr>
          <w:b/>
          <w:color w:val="92D050"/>
          <w:lang w:val="en-GB"/>
        </w:rPr>
        <w:t>I2</w:t>
      </w:r>
      <w:bookmarkStart w:id="25" w:name="_Toc406154384"/>
    </w:p>
    <w:p w14:paraId="6863DFBD" w14:textId="77777777" w:rsidR="00F95AB6" w:rsidRDefault="00F95AB6" w:rsidP="002F2AC2">
      <w:pPr>
        <w:pStyle w:val="berschrift2"/>
        <w:rPr>
          <w:lang w:val="en-GB"/>
        </w:rPr>
      </w:pPr>
    </w:p>
    <w:p w14:paraId="541D900D" w14:textId="705E2FFD" w:rsidR="0025696F" w:rsidRPr="00EB10DB" w:rsidRDefault="00420D8E" w:rsidP="002F2AC2">
      <w:pPr>
        <w:pStyle w:val="berschrift2"/>
        <w:rPr>
          <w:lang w:val="en-GB"/>
        </w:rPr>
      </w:pPr>
      <w:r>
        <w:rPr>
          <w:lang w:val="en-GB"/>
        </w:rPr>
        <w:t>A</w:t>
      </w:r>
      <w:r w:rsidR="0025696F" w:rsidRPr="00EB10DB">
        <w:rPr>
          <w:lang w:val="en-GB"/>
        </w:rPr>
        <w:t xml:space="preserve">dd the Graphic Core </w:t>
      </w:r>
      <w:r w:rsidR="00CB1A47">
        <w:rPr>
          <w:lang w:val="en-GB"/>
        </w:rPr>
        <w:t>and Graphics Displ</w:t>
      </w:r>
      <w:r w:rsidR="009C4C55">
        <w:rPr>
          <w:lang w:val="en-GB"/>
        </w:rPr>
        <w:t>ay Interface</w:t>
      </w:r>
      <w:bookmarkEnd w:id="25"/>
    </w:p>
    <w:p w14:paraId="0D2C24F5" w14:textId="03DA8079" w:rsidR="0025696F" w:rsidRPr="003F2B3A" w:rsidRDefault="00073486" w:rsidP="0025696F">
      <w:pPr>
        <w:rPr>
          <w:rStyle w:val="Fett"/>
        </w:rPr>
      </w:pPr>
      <w:r w:rsidRPr="00F95AB6">
        <w:rPr>
          <w:noProof/>
        </w:rPr>
        <w:drawing>
          <wp:anchor distT="0" distB="0" distL="114300" distR="114300" simplePos="0" relativeHeight="251663360" behindDoc="1" locked="0" layoutInCell="1" allowOverlap="1" wp14:anchorId="32948404" wp14:editId="269D81D0">
            <wp:simplePos x="0" y="0"/>
            <wp:positionH relativeFrom="column">
              <wp:posOffset>4102100</wp:posOffset>
            </wp:positionH>
            <wp:positionV relativeFrom="paragraph">
              <wp:posOffset>13335</wp:posOffset>
            </wp:positionV>
            <wp:extent cx="2322830" cy="1779270"/>
            <wp:effectExtent l="0" t="0" r="1270" b="0"/>
            <wp:wrapTight wrapText="bothSides">
              <wp:wrapPolygon edited="0">
                <wp:start x="0" y="0"/>
                <wp:lineTo x="0" y="21276"/>
                <wp:lineTo x="21435" y="21276"/>
                <wp:lineTo x="21435" y="0"/>
                <wp:lineTo x="0" y="0"/>
              </wp:wrapPolygon>
            </wp:wrapTight>
            <wp:docPr id="81" name="Grafik 8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Grafik 81" descr="Ein Bild, das Tisch enthält.&#10;&#10;Automatisch generierte Beschreibu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83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5AB6" w:rsidRPr="00F95AB6">
        <w:rPr>
          <w:rStyle w:val="Fett"/>
          <w:b w:val="0"/>
          <w:bCs w:val="0"/>
        </w:rPr>
        <w:t>Select the</w:t>
      </w:r>
      <w:r w:rsidR="00F95AB6">
        <w:rPr>
          <w:rStyle w:val="Fett"/>
          <w:b w:val="0"/>
          <w:bCs w:val="0"/>
        </w:rPr>
        <w:t xml:space="preserve"> </w:t>
      </w:r>
      <w:r w:rsidR="00F95AB6" w:rsidRPr="00F95AB6">
        <w:rPr>
          <w:rStyle w:val="Fett"/>
        </w:rPr>
        <w:t>emWin graphics components</w:t>
      </w:r>
      <w:r w:rsidR="00F95AB6">
        <w:rPr>
          <w:rStyle w:val="Fett"/>
          <w:b w:val="0"/>
          <w:bCs w:val="0"/>
        </w:rPr>
        <w:t>:</w:t>
      </w:r>
    </w:p>
    <w:p w14:paraId="7192837F" w14:textId="72AD4F1D" w:rsidR="00BB53F9" w:rsidRDefault="00BB53F9" w:rsidP="00EA2F28">
      <w:pPr>
        <w:pStyle w:val="Listenabsatz"/>
        <w:numPr>
          <w:ilvl w:val="0"/>
          <w:numId w:val="43"/>
        </w:numPr>
      </w:pPr>
      <w:r w:rsidRPr="00F67DA0">
        <w:t xml:space="preserve">Open the </w:t>
      </w:r>
      <w:r>
        <w:t xml:space="preserve">Manage </w:t>
      </w:r>
      <w:r w:rsidRPr="00F67DA0">
        <w:t>Run</w:t>
      </w:r>
      <w:r>
        <w:t>-</w:t>
      </w:r>
      <w:r w:rsidRPr="00F67DA0">
        <w:t xml:space="preserve">Time Environment window: </w:t>
      </w:r>
      <w:r>
        <w:rPr>
          <w:noProof/>
        </w:rPr>
        <w:drawing>
          <wp:inline distT="0" distB="0" distL="0" distR="0" wp14:anchorId="4C08137D" wp14:editId="6CE075A7">
            <wp:extent cx="161925" cy="161925"/>
            <wp:effectExtent l="0" t="0" r="9525" b="9525"/>
            <wp:docPr id="1859" name="Picture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CCB9DB1" w14:textId="4D16BBEA" w:rsidR="0081336E" w:rsidRDefault="00BB53F9" w:rsidP="00EA2F28">
      <w:pPr>
        <w:pStyle w:val="Listenabsatz"/>
        <w:numPr>
          <w:ilvl w:val="0"/>
          <w:numId w:val="43"/>
        </w:numPr>
      </w:pPr>
      <w:r>
        <w:t xml:space="preserve">Under </w:t>
      </w:r>
      <w:r w:rsidRPr="003F2B3A">
        <w:rPr>
          <w:b/>
        </w:rPr>
        <w:t xml:space="preserve">Board </w:t>
      </w:r>
      <w:proofErr w:type="spellStart"/>
      <w:proofErr w:type="gramStart"/>
      <w:r w:rsidRPr="003F2B3A">
        <w:rPr>
          <w:b/>
        </w:rPr>
        <w:t>Support</w:t>
      </w:r>
      <w:r w:rsidR="002F2AC2" w:rsidRPr="003F2B3A">
        <w:rPr>
          <w:b/>
        </w:rPr>
        <w:t>:</w:t>
      </w:r>
      <w:r w:rsidRPr="003F2B3A">
        <w:rPr>
          <w:b/>
        </w:rPr>
        <w:t>emWin</w:t>
      </w:r>
      <w:proofErr w:type="spellEnd"/>
      <w:proofErr w:type="gramEnd"/>
      <w:r w:rsidRPr="003F2B3A">
        <w:rPr>
          <w:b/>
        </w:rPr>
        <w:t xml:space="preserve"> LCD (API)</w:t>
      </w:r>
      <w:r>
        <w:t xml:space="preserve">, select </w:t>
      </w:r>
      <w:r w:rsidRPr="003F2B3A">
        <w:rPr>
          <w:b/>
        </w:rPr>
        <w:t>emWin LCD</w:t>
      </w:r>
      <w:r w:rsidR="002F2AC2">
        <w:t xml:space="preserve">. </w:t>
      </w:r>
      <w:r w:rsidR="0081336E">
        <w:t>This component is the interface to the board LCD display.</w:t>
      </w:r>
    </w:p>
    <w:p w14:paraId="4A6D6132" w14:textId="77777777" w:rsidR="00BB53F9" w:rsidRDefault="002F2AC2" w:rsidP="00EA2F28">
      <w:pPr>
        <w:pStyle w:val="Listenabsatz"/>
        <w:numPr>
          <w:ilvl w:val="0"/>
          <w:numId w:val="43"/>
        </w:numPr>
      </w:pPr>
      <w:r>
        <w:t xml:space="preserve">Select </w:t>
      </w:r>
      <w:proofErr w:type="spellStart"/>
      <w:proofErr w:type="gramStart"/>
      <w:r w:rsidR="0025696F" w:rsidRPr="003F2B3A">
        <w:rPr>
          <w:b/>
        </w:rPr>
        <w:t>Graphics</w:t>
      </w:r>
      <w:r w:rsidRPr="003F2B3A">
        <w:rPr>
          <w:b/>
        </w:rPr>
        <w:t>:</w:t>
      </w:r>
      <w:r w:rsidR="00BB53F9" w:rsidRPr="003F2B3A">
        <w:rPr>
          <w:b/>
        </w:rPr>
        <w:t>C</w:t>
      </w:r>
      <w:r w:rsidR="0025696F" w:rsidRPr="003F2B3A">
        <w:rPr>
          <w:b/>
        </w:rPr>
        <w:t>ore</w:t>
      </w:r>
      <w:proofErr w:type="spellEnd"/>
      <w:proofErr w:type="gramEnd"/>
      <w:r w:rsidR="00BB53F9">
        <w:t>.</w:t>
      </w:r>
      <w:r w:rsidR="00A85784">
        <w:t xml:space="preserve"> </w:t>
      </w:r>
      <w:r w:rsidR="0081336E">
        <w:t>This will be used for the User interface.</w:t>
      </w:r>
    </w:p>
    <w:p w14:paraId="090FD5BC" w14:textId="50ABAF46" w:rsidR="00BB53F9" w:rsidRPr="003F2B3A" w:rsidRDefault="00BB53F9" w:rsidP="00EA2F28">
      <w:pPr>
        <w:pStyle w:val="Listenabsatz"/>
        <w:numPr>
          <w:ilvl w:val="0"/>
          <w:numId w:val="43"/>
        </w:numPr>
        <w:rPr>
          <w:b/>
        </w:rPr>
      </w:pPr>
      <w:r>
        <w:t xml:space="preserve">Click </w:t>
      </w:r>
      <w:r w:rsidR="0025696F" w:rsidRPr="008E19E0">
        <w:rPr>
          <w:b/>
        </w:rPr>
        <w:t>Resolve</w:t>
      </w:r>
      <w:r w:rsidR="0025696F">
        <w:t xml:space="preserve"> to add the missing </w:t>
      </w:r>
      <w:r>
        <w:t>CMSIS-Drivers.</w:t>
      </w:r>
    </w:p>
    <w:p w14:paraId="3F8733CF" w14:textId="1AAF726D" w:rsidR="00534B0F" w:rsidRPr="00073486" w:rsidRDefault="00534B0F" w:rsidP="00EA2F28">
      <w:pPr>
        <w:pStyle w:val="Listenabsatz"/>
        <w:numPr>
          <w:ilvl w:val="0"/>
          <w:numId w:val="43"/>
        </w:numPr>
        <w:rPr>
          <w:b/>
        </w:rPr>
      </w:pPr>
      <w:r>
        <w:t xml:space="preserve">Click </w:t>
      </w:r>
      <w:r w:rsidRPr="008E19E0">
        <w:rPr>
          <w:b/>
        </w:rPr>
        <w:t>OK</w:t>
      </w:r>
      <w:r>
        <w:t xml:space="preserve"> to close this window.</w:t>
      </w:r>
    </w:p>
    <w:p w14:paraId="57C58787" w14:textId="7242A412" w:rsidR="00073486" w:rsidRDefault="00073486" w:rsidP="00073486">
      <w:pPr>
        <w:rPr>
          <w:b/>
        </w:rPr>
      </w:pPr>
    </w:p>
    <w:p w14:paraId="019D2AF2" w14:textId="058548AE" w:rsidR="00073486" w:rsidRDefault="00073486" w:rsidP="00073486">
      <w:pPr>
        <w:rPr>
          <w:b/>
        </w:rPr>
      </w:pPr>
    </w:p>
    <w:p w14:paraId="6541E89E" w14:textId="2C85DD95" w:rsidR="00073486" w:rsidRDefault="00073486" w:rsidP="00073486">
      <w:pPr>
        <w:rPr>
          <w:b/>
        </w:rPr>
      </w:pPr>
    </w:p>
    <w:p w14:paraId="26927219" w14:textId="5B30022C" w:rsidR="00073486" w:rsidRDefault="00073486" w:rsidP="00073486">
      <w:pPr>
        <w:rPr>
          <w:b/>
        </w:rPr>
      </w:pPr>
    </w:p>
    <w:p w14:paraId="5BD02AB3" w14:textId="5C02F143" w:rsidR="00073486" w:rsidRDefault="00073486" w:rsidP="00073486">
      <w:pPr>
        <w:rPr>
          <w:b/>
        </w:rPr>
      </w:pPr>
    </w:p>
    <w:p w14:paraId="61761FB7" w14:textId="77777777" w:rsidR="009F775C" w:rsidRPr="008E19E0" w:rsidRDefault="009F775C" w:rsidP="009F775C">
      <w:pPr>
        <w:spacing w:after="0"/>
        <w:rPr>
          <w:rStyle w:val="Fett"/>
        </w:rPr>
      </w:pPr>
      <w:r w:rsidRPr="008E19E0">
        <w:rPr>
          <w:rStyle w:val="Fett"/>
        </w:rPr>
        <w:t>Configure Memory for Graphics Core</w:t>
      </w:r>
    </w:p>
    <w:p w14:paraId="0BABA592" w14:textId="77777777" w:rsidR="009F775C" w:rsidRPr="00EB10DB" w:rsidRDefault="009F775C" w:rsidP="009F775C">
      <w:pPr>
        <w:rPr>
          <w:lang w:val="en-GB"/>
        </w:rPr>
      </w:pPr>
      <w:r>
        <w:rPr>
          <w:lang w:val="en-GB"/>
        </w:rPr>
        <w:t>The Graphics Core uses a dedicated memory</w:t>
      </w:r>
      <w:r w:rsidRPr="00EB10DB">
        <w:rPr>
          <w:lang w:val="en-GB"/>
        </w:rPr>
        <w:t xml:space="preserve"> </w:t>
      </w:r>
      <w:r>
        <w:rPr>
          <w:lang w:val="en-GB"/>
        </w:rPr>
        <w:t>for its features that needs configuration.</w:t>
      </w:r>
    </w:p>
    <w:p w14:paraId="52FB8FB4" w14:textId="68A77726" w:rsidR="009F775C" w:rsidRPr="003A2184" w:rsidRDefault="00F95AB6" w:rsidP="009F775C">
      <w:pPr>
        <w:pStyle w:val="Listenabsatz"/>
        <w:numPr>
          <w:ilvl w:val="0"/>
          <w:numId w:val="46"/>
        </w:num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AB46E06" wp14:editId="42887B22">
            <wp:simplePos x="0" y="0"/>
            <wp:positionH relativeFrom="column">
              <wp:posOffset>3634740</wp:posOffset>
            </wp:positionH>
            <wp:positionV relativeFrom="paragraph">
              <wp:posOffset>315595</wp:posOffset>
            </wp:positionV>
            <wp:extent cx="2642870" cy="668655"/>
            <wp:effectExtent l="0" t="0" r="5080" b="0"/>
            <wp:wrapTight wrapText="bothSides">
              <wp:wrapPolygon edited="0">
                <wp:start x="0" y="0"/>
                <wp:lineTo x="0" y="20923"/>
                <wp:lineTo x="21486" y="20923"/>
                <wp:lineTo x="21486" y="0"/>
                <wp:lineTo x="0" y="0"/>
              </wp:wrapPolygon>
            </wp:wrapTight>
            <wp:docPr id="1862" name="Grafik 1862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" name="Grafik 1862" descr="Ein Bild, das Tisch enthält.&#10;&#10;Automatisch generierte Beschreibu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75C" w:rsidRPr="003A2184">
        <w:t xml:space="preserve">In the Project window under the </w:t>
      </w:r>
      <w:r w:rsidR="009F775C" w:rsidRPr="003A2184">
        <w:rPr>
          <w:b/>
        </w:rPr>
        <w:t>Graphics</w:t>
      </w:r>
      <w:r w:rsidR="009F775C" w:rsidRPr="003A2184">
        <w:t xml:space="preserve"> heading, double</w:t>
      </w:r>
      <w:r>
        <w:t>-</w:t>
      </w:r>
      <w:r w:rsidR="009F775C" w:rsidRPr="003A2184">
        <w:t xml:space="preserve">click on </w:t>
      </w:r>
      <w:proofErr w:type="spellStart"/>
      <w:r w:rsidR="009F775C" w:rsidRPr="003A2184">
        <w:rPr>
          <w:b/>
        </w:rPr>
        <w:t>GUIConf.c</w:t>
      </w:r>
      <w:proofErr w:type="spellEnd"/>
      <w:r w:rsidR="009F775C" w:rsidRPr="003A2184">
        <w:t xml:space="preserve"> to open it.</w:t>
      </w:r>
      <w:r w:rsidR="009F775C">
        <w:t xml:space="preserve"> </w:t>
      </w:r>
      <w:proofErr w:type="spellStart"/>
      <w:r w:rsidR="009F775C" w:rsidRPr="00F95AB6">
        <w:rPr>
          <w:i/>
          <w:iCs/>
          <w:lang w:val="en-GB"/>
        </w:rPr>
        <w:t>GUIConf.c</w:t>
      </w:r>
      <w:proofErr w:type="spellEnd"/>
      <w:r w:rsidR="009F775C">
        <w:rPr>
          <w:lang w:val="en-GB"/>
        </w:rPr>
        <w:t xml:space="preserve"> configures the Graphics Core. The default configuration exceeds the memory of our system. We change the memory size to 0x4000</w:t>
      </w:r>
      <w:r>
        <w:rPr>
          <w:lang w:val="en-GB"/>
        </w:rPr>
        <w:t>,</w:t>
      </w:r>
      <w:r w:rsidR="009F775C">
        <w:rPr>
          <w:lang w:val="en-GB"/>
        </w:rPr>
        <w:t xml:space="preserve"> which is sufficient for many applications (refer to the emWin User Manual).</w:t>
      </w:r>
    </w:p>
    <w:p w14:paraId="17C4D90A" w14:textId="07A130C7" w:rsidR="009F775C" w:rsidRPr="003A2184" w:rsidRDefault="009F775C" w:rsidP="009F775C">
      <w:pPr>
        <w:pStyle w:val="Listenabsatz"/>
        <w:numPr>
          <w:ilvl w:val="0"/>
          <w:numId w:val="46"/>
        </w:numPr>
      </w:pPr>
      <w:r w:rsidRPr="003A2184">
        <w:t xml:space="preserve">Change the </w:t>
      </w:r>
      <w:r w:rsidRPr="003A2184">
        <w:rPr>
          <w:rFonts w:ascii="Courier New" w:hAnsi="Courier New"/>
          <w:lang w:val="en-GB"/>
        </w:rPr>
        <w:t>GUI_NUMBYTES</w:t>
      </w:r>
      <w:r w:rsidRPr="003A2184">
        <w:t xml:space="preserve"> define near line </w:t>
      </w:r>
      <w:r w:rsidR="00F95AB6">
        <w:t>5</w:t>
      </w:r>
      <w:r w:rsidRPr="003A2184">
        <w:t xml:space="preserve">5 </w:t>
      </w:r>
      <w:r>
        <w:t xml:space="preserve">to </w:t>
      </w:r>
      <w:proofErr w:type="gramStart"/>
      <w:r w:rsidRPr="003A2184">
        <w:rPr>
          <w:b/>
        </w:rPr>
        <w:t>0x4000</w:t>
      </w:r>
      <w:proofErr w:type="gramEnd"/>
    </w:p>
    <w:p w14:paraId="75C716A4" w14:textId="4C4E0876" w:rsidR="009F775C" w:rsidRPr="003A2184" w:rsidRDefault="009F775C" w:rsidP="009F775C">
      <w:pPr>
        <w:pStyle w:val="Listenabsatz"/>
        <w:numPr>
          <w:ilvl w:val="0"/>
          <w:numId w:val="46"/>
        </w:numPr>
        <w:rPr>
          <w:rFonts w:ascii="Arial" w:hAnsi="Arial" w:cs="Arial"/>
          <w:bCs/>
          <w:szCs w:val="26"/>
          <w:lang w:val="en-GB"/>
        </w:rPr>
      </w:pPr>
      <w:r w:rsidRPr="003A2184">
        <w:t xml:space="preserve">Select File/Save All or </w:t>
      </w:r>
      <w:r w:rsidRPr="003A2184">
        <w:rPr>
          <w:noProof/>
        </w:rPr>
        <w:drawing>
          <wp:inline distT="0" distB="0" distL="0" distR="0" wp14:anchorId="71BC92C0" wp14:editId="6A56D5A5">
            <wp:extent cx="200025" cy="200025"/>
            <wp:effectExtent l="0" t="0" r="9525" b="9525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2184">
        <w:t>.</w:t>
      </w:r>
    </w:p>
    <w:p w14:paraId="6396E5B8" w14:textId="3DC02E7F" w:rsidR="009F775C" w:rsidRDefault="009F775C">
      <w:pPr>
        <w:spacing w:after="0"/>
        <w:rPr>
          <w:lang w:val="en-GB"/>
        </w:rPr>
      </w:pPr>
    </w:p>
    <w:p w14:paraId="6C91526F" w14:textId="77777777" w:rsidR="009F775C" w:rsidRDefault="009F775C">
      <w:pPr>
        <w:spacing w:after="0"/>
        <w:rPr>
          <w:lang w:val="en-GB"/>
        </w:rPr>
      </w:pPr>
    </w:p>
    <w:p w14:paraId="0D9D6AEF" w14:textId="6E7D6DF2" w:rsidR="009F775C" w:rsidRDefault="009F775C">
      <w:pPr>
        <w:spacing w:after="0"/>
        <w:rPr>
          <w:lang w:val="en-GB"/>
        </w:rPr>
      </w:pPr>
    </w:p>
    <w:p w14:paraId="64CC430B" w14:textId="47F7A187" w:rsidR="009F775C" w:rsidRDefault="009F775C" w:rsidP="009F775C">
      <w:pPr>
        <w:spacing w:after="0"/>
        <w:rPr>
          <w:rStyle w:val="Fett"/>
        </w:rPr>
      </w:pPr>
    </w:p>
    <w:p w14:paraId="01FCA092" w14:textId="77777777" w:rsidR="009F775C" w:rsidRDefault="009F775C" w:rsidP="009F775C">
      <w:pPr>
        <w:spacing w:after="0"/>
        <w:rPr>
          <w:rStyle w:val="Fett"/>
        </w:rPr>
      </w:pPr>
    </w:p>
    <w:p w14:paraId="2413AC0C" w14:textId="77777777" w:rsidR="009F775C" w:rsidRDefault="009F775C" w:rsidP="009F775C">
      <w:pPr>
        <w:spacing w:after="0"/>
        <w:rPr>
          <w:rStyle w:val="Fett"/>
        </w:rPr>
      </w:pPr>
    </w:p>
    <w:p w14:paraId="287F191B" w14:textId="21BC1829" w:rsidR="003A2184" w:rsidRPr="009F775C" w:rsidRDefault="009F775C" w:rsidP="009F7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</w:pPr>
      <w:r w:rsidRPr="00AF62D7">
        <w:rPr>
          <w:b/>
        </w:rPr>
        <w:t>What we have at this point</w:t>
      </w:r>
      <w:r w:rsidRPr="00AF62D7">
        <w:t>:</w:t>
      </w:r>
      <w:r>
        <w:t xml:space="preserve"> </w:t>
      </w:r>
      <w:r w:rsidRPr="00AF62D7">
        <w:t>The graphics hardware configuration is complete.</w:t>
      </w:r>
      <w:r w:rsidR="003A2184">
        <w:rPr>
          <w:lang w:val="en-GB"/>
        </w:rPr>
        <w:br w:type="page"/>
      </w:r>
    </w:p>
    <w:p w14:paraId="2EF2F8A0" w14:textId="32BF7523" w:rsidR="0025696F" w:rsidRPr="00EB10DB" w:rsidRDefault="0025696F" w:rsidP="00CB1A47">
      <w:pPr>
        <w:pStyle w:val="berschrift2"/>
        <w:rPr>
          <w:lang w:val="en-GB"/>
        </w:rPr>
      </w:pPr>
      <w:bookmarkStart w:id="26" w:name="_Toc406154385"/>
      <w:r>
        <w:rPr>
          <w:lang w:val="en-GB"/>
        </w:rPr>
        <w:lastRenderedPageBreak/>
        <w:t xml:space="preserve">Add </w:t>
      </w:r>
      <w:r w:rsidR="006B4585">
        <w:rPr>
          <w:lang w:val="en-GB"/>
        </w:rPr>
        <w:t xml:space="preserve">the </w:t>
      </w:r>
      <w:r>
        <w:rPr>
          <w:lang w:val="en-GB"/>
        </w:rPr>
        <w:t xml:space="preserve">code to output “Hello World” to </w:t>
      </w:r>
      <w:r w:rsidR="006B4585">
        <w:rPr>
          <w:lang w:val="en-GB"/>
        </w:rPr>
        <w:t>the</w:t>
      </w:r>
      <w:r>
        <w:rPr>
          <w:lang w:val="en-GB"/>
        </w:rPr>
        <w:t xml:space="preserve"> </w:t>
      </w:r>
      <w:r w:rsidR="006B4585">
        <w:rPr>
          <w:lang w:val="en-GB"/>
        </w:rPr>
        <w:t>LCD</w:t>
      </w:r>
      <w:bookmarkEnd w:id="26"/>
    </w:p>
    <w:p w14:paraId="3A38E778" w14:textId="77777777" w:rsidR="006B4585" w:rsidRPr="003A2184" w:rsidRDefault="006B4585" w:rsidP="006B4585">
      <w:pPr>
        <w:rPr>
          <w:rStyle w:val="Fett"/>
        </w:rPr>
      </w:pPr>
      <w:r w:rsidRPr="003A2184">
        <w:rPr>
          <w:rStyle w:val="Fett"/>
        </w:rPr>
        <w:t xml:space="preserve">Add The Graphics Thread and start the thread in </w:t>
      </w:r>
      <w:proofErr w:type="spellStart"/>
      <w:r w:rsidRPr="003A2184">
        <w:rPr>
          <w:rStyle w:val="Fett"/>
        </w:rPr>
        <w:t>main.c</w:t>
      </w:r>
      <w:proofErr w:type="spellEnd"/>
      <w:r w:rsidRPr="003A2184">
        <w:rPr>
          <w:rStyle w:val="Fett"/>
        </w:rPr>
        <w:t>:</w:t>
      </w:r>
    </w:p>
    <w:p w14:paraId="3414BC2A" w14:textId="769F0E84" w:rsidR="0025696F" w:rsidRPr="003A2184" w:rsidRDefault="00957E29" w:rsidP="00EA2F28">
      <w:pPr>
        <w:pStyle w:val="Listenabsatz"/>
        <w:numPr>
          <w:ilvl w:val="0"/>
          <w:numId w:val="47"/>
        </w:num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0528" behindDoc="1" locked="0" layoutInCell="1" allowOverlap="1" wp14:anchorId="65A9A904" wp14:editId="309104B5">
            <wp:simplePos x="0" y="0"/>
            <wp:positionH relativeFrom="column">
              <wp:posOffset>4487154</wp:posOffset>
            </wp:positionH>
            <wp:positionV relativeFrom="paragraph">
              <wp:posOffset>199858</wp:posOffset>
            </wp:positionV>
            <wp:extent cx="1913890" cy="727075"/>
            <wp:effectExtent l="0" t="0" r="0" b="0"/>
            <wp:wrapTight wrapText="bothSides">
              <wp:wrapPolygon edited="0">
                <wp:start x="0" y="0"/>
                <wp:lineTo x="0" y="20940"/>
                <wp:lineTo x="21285" y="20940"/>
                <wp:lineTo x="21285" y="0"/>
                <wp:lineTo x="0" y="0"/>
              </wp:wrapPolygon>
            </wp:wrapTight>
            <wp:docPr id="1863" name="Grafik 186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" name="Grafik 1863" descr="Ein Bild, das Text enthält.&#10;&#10;Automatisch generierte Beschreibu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89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96F" w:rsidRPr="003A2184">
        <w:rPr>
          <w:lang w:val="en-GB"/>
        </w:rPr>
        <w:t>In the Project window under Target 1, right</w:t>
      </w:r>
      <w:r>
        <w:rPr>
          <w:lang w:val="en-GB"/>
        </w:rPr>
        <w:t>-</w:t>
      </w:r>
      <w:r w:rsidR="0025696F" w:rsidRPr="003A2184">
        <w:rPr>
          <w:lang w:val="en-GB"/>
        </w:rPr>
        <w:t xml:space="preserve">click </w:t>
      </w:r>
      <w:r w:rsidR="0025696F" w:rsidRPr="003A2184">
        <w:rPr>
          <w:b/>
          <w:lang w:val="en-GB"/>
        </w:rPr>
        <w:t>Source Group 1</w:t>
      </w:r>
      <w:r w:rsidR="0025696F" w:rsidRPr="003A2184">
        <w:rPr>
          <w:lang w:val="en-GB"/>
        </w:rPr>
        <w:t xml:space="preserve"> and select </w:t>
      </w:r>
      <w:r w:rsidR="006B4585" w:rsidRPr="003A2184">
        <w:rPr>
          <w:b/>
          <w:lang w:val="en-GB"/>
        </w:rPr>
        <w:t xml:space="preserve">Add </w:t>
      </w:r>
      <w:r w:rsidR="0025696F" w:rsidRPr="003A2184">
        <w:rPr>
          <w:b/>
          <w:lang w:val="en-GB"/>
        </w:rPr>
        <w:t xml:space="preserve">New Item </w:t>
      </w:r>
      <w:r w:rsidR="006B4585" w:rsidRPr="003A2184">
        <w:rPr>
          <w:b/>
          <w:lang w:val="en-GB"/>
        </w:rPr>
        <w:t xml:space="preserve">to </w:t>
      </w:r>
      <w:r w:rsidR="003A2184" w:rsidRPr="003A2184">
        <w:rPr>
          <w:b/>
          <w:lang w:val="en-GB"/>
        </w:rPr>
        <w:t>Group ‘</w:t>
      </w:r>
      <w:r w:rsidR="006B4585" w:rsidRPr="003A2184">
        <w:rPr>
          <w:b/>
          <w:lang w:val="en-GB"/>
        </w:rPr>
        <w:t xml:space="preserve">Source </w:t>
      </w:r>
      <w:r w:rsidR="0025696F" w:rsidRPr="003A2184">
        <w:rPr>
          <w:b/>
          <w:lang w:val="en-GB"/>
        </w:rPr>
        <w:t>Group 1</w:t>
      </w:r>
      <w:r w:rsidR="006B4585" w:rsidRPr="003A2184">
        <w:rPr>
          <w:b/>
          <w:lang w:val="en-GB"/>
        </w:rPr>
        <w:t>'</w:t>
      </w:r>
      <w:r w:rsidR="003A2184" w:rsidRPr="003A2184">
        <w:rPr>
          <w:b/>
          <w:lang w:val="en-GB"/>
        </w:rPr>
        <w:t>..</w:t>
      </w:r>
      <w:r w:rsidR="0025696F" w:rsidRPr="003A2184">
        <w:rPr>
          <w:b/>
          <w:lang w:val="en-GB"/>
        </w:rPr>
        <w:t>.</w:t>
      </w:r>
    </w:p>
    <w:p w14:paraId="1A835B5F" w14:textId="77777777" w:rsidR="006B4585" w:rsidRPr="003A2184" w:rsidRDefault="003A2184" w:rsidP="00EA2F28">
      <w:pPr>
        <w:pStyle w:val="Listenabsatz"/>
        <w:numPr>
          <w:ilvl w:val="0"/>
          <w:numId w:val="47"/>
        </w:numPr>
        <w:rPr>
          <w:lang w:val="en-GB"/>
        </w:rPr>
      </w:pPr>
      <w:r>
        <w:rPr>
          <w:lang w:val="en-GB"/>
        </w:rPr>
        <w:t>S</w:t>
      </w:r>
      <w:r w:rsidR="0025696F" w:rsidRPr="003A2184">
        <w:rPr>
          <w:lang w:val="en-GB"/>
        </w:rPr>
        <w:t xml:space="preserve">elect </w:t>
      </w:r>
      <w:r w:rsidR="0025696F" w:rsidRPr="003A2184">
        <w:rPr>
          <w:b/>
          <w:lang w:val="en-GB"/>
        </w:rPr>
        <w:t>User Code Template</w:t>
      </w:r>
      <w:r w:rsidR="006B4585" w:rsidRPr="003A2184">
        <w:rPr>
          <w:lang w:val="en-GB"/>
        </w:rPr>
        <w:t>.</w:t>
      </w:r>
    </w:p>
    <w:p w14:paraId="3C550342" w14:textId="15C30B8E" w:rsidR="0025696F" w:rsidRPr="003A2184" w:rsidRDefault="006B4585" w:rsidP="00EA2F28">
      <w:pPr>
        <w:pStyle w:val="Listenabsatz"/>
        <w:numPr>
          <w:ilvl w:val="0"/>
          <w:numId w:val="47"/>
        </w:numPr>
        <w:rPr>
          <w:lang w:val="en-GB"/>
        </w:rPr>
      </w:pPr>
      <w:r w:rsidRPr="003A2184">
        <w:rPr>
          <w:lang w:val="en-GB"/>
        </w:rPr>
        <w:t xml:space="preserve">From the </w:t>
      </w:r>
      <w:r w:rsidRPr="00957E29">
        <w:rPr>
          <w:b/>
          <w:bCs/>
          <w:lang w:val="en-GB"/>
        </w:rPr>
        <w:t>Graphics</w:t>
      </w:r>
      <w:r w:rsidRPr="003A2184">
        <w:rPr>
          <w:lang w:val="en-GB"/>
        </w:rPr>
        <w:t xml:space="preserve"> heading, s</w:t>
      </w:r>
      <w:r w:rsidR="0025696F" w:rsidRPr="003A2184">
        <w:rPr>
          <w:lang w:val="en-GB"/>
        </w:rPr>
        <w:t xml:space="preserve">elect </w:t>
      </w:r>
      <w:r w:rsidR="0025696F" w:rsidRPr="003A2184">
        <w:rPr>
          <w:b/>
          <w:lang w:val="en-GB"/>
        </w:rPr>
        <w:t>emWin GUI Thread for Single-Tasking Execution Model</w:t>
      </w:r>
      <w:r w:rsidRPr="003A2184">
        <w:rPr>
          <w:lang w:val="en-GB"/>
        </w:rPr>
        <w:t>.</w:t>
      </w:r>
    </w:p>
    <w:p w14:paraId="246ADA36" w14:textId="0EF5C089" w:rsidR="00827689" w:rsidRPr="003A2184" w:rsidRDefault="00827689" w:rsidP="003A2184">
      <w:pPr>
        <w:pStyle w:val="Listenabsatz"/>
        <w:rPr>
          <w:lang w:val="en-GB"/>
        </w:rPr>
      </w:pPr>
      <w:r w:rsidRPr="003A2184">
        <w:rPr>
          <w:b/>
          <w:color w:val="FF0000"/>
          <w:lang w:val="en-GB"/>
        </w:rPr>
        <w:t>Note:</w:t>
      </w:r>
      <w:r w:rsidR="00A85784" w:rsidRPr="003A2184">
        <w:rPr>
          <w:color w:val="FF0000"/>
          <w:lang w:val="en-GB"/>
        </w:rPr>
        <w:t xml:space="preserve"> </w:t>
      </w:r>
      <w:r w:rsidRPr="003A2184">
        <w:rPr>
          <w:lang w:val="en-GB"/>
        </w:rPr>
        <w:t>Single-</w:t>
      </w:r>
      <w:r w:rsidR="003A2184">
        <w:rPr>
          <w:lang w:val="en-GB"/>
        </w:rPr>
        <w:t>t</w:t>
      </w:r>
      <w:r w:rsidRPr="003A2184">
        <w:rPr>
          <w:lang w:val="en-GB"/>
        </w:rPr>
        <w:t xml:space="preserve">ask </w:t>
      </w:r>
      <w:r w:rsidR="003A2184">
        <w:rPr>
          <w:lang w:val="en-GB"/>
        </w:rPr>
        <w:t>e</w:t>
      </w:r>
      <w:r w:rsidRPr="003A2184">
        <w:rPr>
          <w:lang w:val="en-GB"/>
        </w:rPr>
        <w:t xml:space="preserve">xecution is where one thread (task) calls the </w:t>
      </w:r>
      <w:r w:rsidR="00DA4A3C" w:rsidRPr="003A2184">
        <w:rPr>
          <w:lang w:val="en-GB"/>
        </w:rPr>
        <w:t>em</w:t>
      </w:r>
      <w:r w:rsidRPr="003A2184">
        <w:rPr>
          <w:lang w:val="en-GB"/>
        </w:rPr>
        <w:t>Win functions.</w:t>
      </w:r>
      <w:r w:rsidR="00A85784" w:rsidRPr="003A2184">
        <w:rPr>
          <w:lang w:val="en-GB"/>
        </w:rPr>
        <w:t xml:space="preserve"> </w:t>
      </w:r>
      <w:r w:rsidRPr="003A2184">
        <w:rPr>
          <w:lang w:val="en-GB"/>
        </w:rPr>
        <w:t>This reduces the memory footprint and is sufficient for many applications.</w:t>
      </w:r>
      <w:r w:rsidR="00A85784" w:rsidRPr="003A2184">
        <w:rPr>
          <w:lang w:val="en-GB"/>
        </w:rPr>
        <w:t xml:space="preserve"> </w:t>
      </w:r>
      <w:r w:rsidRPr="003A2184">
        <w:rPr>
          <w:lang w:val="en-GB"/>
        </w:rPr>
        <w:t>Only one th</w:t>
      </w:r>
      <w:r w:rsidR="00DA4A3C" w:rsidRPr="003A2184">
        <w:rPr>
          <w:lang w:val="en-GB"/>
        </w:rPr>
        <w:t>read can call the GUI functions (r</w:t>
      </w:r>
      <w:r w:rsidRPr="003A2184">
        <w:rPr>
          <w:lang w:val="en-GB"/>
        </w:rPr>
        <w:t>efer to the Execution Model in the emWin User Manual</w:t>
      </w:r>
      <w:r w:rsidR="00DA4A3C" w:rsidRPr="003A2184">
        <w:rPr>
          <w:lang w:val="en-GB"/>
        </w:rPr>
        <w:t>).</w:t>
      </w:r>
    </w:p>
    <w:p w14:paraId="32421E4A" w14:textId="1ECEF698" w:rsidR="006B4585" w:rsidRPr="003A2184" w:rsidRDefault="006B4585" w:rsidP="00EA2F28">
      <w:pPr>
        <w:pStyle w:val="Listenabsatz"/>
        <w:numPr>
          <w:ilvl w:val="0"/>
          <w:numId w:val="47"/>
        </w:numPr>
        <w:rPr>
          <w:lang w:val="en-GB"/>
        </w:rPr>
      </w:pPr>
      <w:r w:rsidRPr="003A2184">
        <w:rPr>
          <w:lang w:val="en-GB"/>
        </w:rPr>
        <w:t xml:space="preserve">Click on </w:t>
      </w:r>
      <w:r w:rsidRPr="003A2184">
        <w:rPr>
          <w:b/>
          <w:lang w:val="en-GB"/>
        </w:rPr>
        <w:t>Add</w:t>
      </w:r>
      <w:r w:rsidR="00957E29">
        <w:rPr>
          <w:lang w:val="en-GB"/>
        </w:rPr>
        <w:t xml:space="preserve">, and </w:t>
      </w:r>
      <w:r w:rsidRPr="003A2184">
        <w:rPr>
          <w:lang w:val="en-GB"/>
        </w:rPr>
        <w:t xml:space="preserve">the file </w:t>
      </w:r>
      <w:proofErr w:type="spellStart"/>
      <w:r w:rsidRPr="003A2184">
        <w:rPr>
          <w:b/>
          <w:lang w:val="en-GB"/>
        </w:rPr>
        <w:t>GUI_Single_Thread.c</w:t>
      </w:r>
      <w:proofErr w:type="spellEnd"/>
      <w:r w:rsidRPr="003A2184">
        <w:rPr>
          <w:lang w:val="en-GB"/>
        </w:rPr>
        <w:t xml:space="preserve"> </w:t>
      </w:r>
      <w:r w:rsidR="00957E29">
        <w:rPr>
          <w:lang w:val="en-GB"/>
        </w:rPr>
        <w:t>is part of</w:t>
      </w:r>
      <w:r w:rsidRPr="003A2184">
        <w:rPr>
          <w:lang w:val="en-GB"/>
        </w:rPr>
        <w:t xml:space="preserve"> your project.</w:t>
      </w:r>
    </w:p>
    <w:p w14:paraId="2D90BA1A" w14:textId="04D6D720" w:rsidR="006B4585" w:rsidRDefault="00957E29" w:rsidP="006B4585">
      <w:pPr>
        <w:rPr>
          <w:b/>
          <w:lang w:val="en-GB"/>
        </w:rPr>
      </w:pPr>
      <w:r>
        <w:rPr>
          <w:b/>
          <w:noProof/>
          <w:lang w:val="en-GB"/>
        </w:rPr>
        <w:drawing>
          <wp:anchor distT="0" distB="0" distL="114300" distR="114300" simplePos="0" relativeHeight="251679744" behindDoc="1" locked="0" layoutInCell="1" allowOverlap="1" wp14:anchorId="3885BB9D" wp14:editId="3333B5AB">
            <wp:simplePos x="0" y="0"/>
            <wp:positionH relativeFrom="column">
              <wp:posOffset>2921907</wp:posOffset>
            </wp:positionH>
            <wp:positionV relativeFrom="paragraph">
              <wp:posOffset>167068</wp:posOffset>
            </wp:positionV>
            <wp:extent cx="3491230" cy="1330960"/>
            <wp:effectExtent l="0" t="0" r="0" b="2540"/>
            <wp:wrapTight wrapText="bothSides">
              <wp:wrapPolygon edited="0">
                <wp:start x="0" y="0"/>
                <wp:lineTo x="0" y="21332"/>
                <wp:lineTo x="21451" y="21332"/>
                <wp:lineTo x="21451" y="0"/>
                <wp:lineTo x="0" y="0"/>
              </wp:wrapPolygon>
            </wp:wrapTight>
            <wp:docPr id="1865" name="Grafik 186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" name="Grafik 1865" descr="Ein Bild, das Text enthält.&#10;&#10;Automatisch generierte Beschreibu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403A49" w14:textId="1A38BC80" w:rsidR="002077D4" w:rsidRDefault="006B4585" w:rsidP="006B4585">
      <w:pPr>
        <w:rPr>
          <w:rStyle w:val="Fett"/>
        </w:rPr>
      </w:pPr>
      <w:r w:rsidRPr="003A2184">
        <w:rPr>
          <w:rStyle w:val="Fett"/>
        </w:rPr>
        <w:t>Modify</w:t>
      </w:r>
      <w:r w:rsidR="00957E29">
        <w:rPr>
          <w:rStyle w:val="Fett"/>
        </w:rPr>
        <w:t xml:space="preserve"> the</w:t>
      </w:r>
      <w:r w:rsidRPr="003A2184">
        <w:rPr>
          <w:rStyle w:val="Fett"/>
        </w:rPr>
        <w:t xml:space="preserve"> RTX for this new </w:t>
      </w:r>
      <w:proofErr w:type="gramStart"/>
      <w:r w:rsidR="00957E29">
        <w:rPr>
          <w:rStyle w:val="Fett"/>
        </w:rPr>
        <w:t>t</w:t>
      </w:r>
      <w:r w:rsidRPr="003A2184">
        <w:rPr>
          <w:rStyle w:val="Fett"/>
        </w:rPr>
        <w:t>hread</w:t>
      </w:r>
      <w:proofErr w:type="gramEnd"/>
    </w:p>
    <w:p w14:paraId="512EA553" w14:textId="0EAA8984" w:rsidR="00957E29" w:rsidRDefault="00957E29" w:rsidP="00957E29">
      <w:pPr>
        <w:pStyle w:val="Listenabsatz"/>
        <w:numPr>
          <w:ilvl w:val="0"/>
          <w:numId w:val="73"/>
        </w:numPr>
        <w:rPr>
          <w:rStyle w:val="Fett"/>
          <w:b w:val="0"/>
          <w:bCs w:val="0"/>
        </w:rPr>
      </w:pPr>
      <w:r w:rsidRPr="00957E29">
        <w:rPr>
          <w:rStyle w:val="Fett"/>
          <w:b w:val="0"/>
          <w:bCs w:val="0"/>
        </w:rPr>
        <w:t>Open</w:t>
      </w:r>
      <w:r>
        <w:rPr>
          <w:rStyle w:val="Fett"/>
          <w:b w:val="0"/>
          <w:bCs w:val="0"/>
        </w:rPr>
        <w:t xml:space="preserve"> at the CMSIS-tab</w:t>
      </w:r>
      <w:r w:rsidRPr="00957E29">
        <w:rPr>
          <w:rStyle w:val="Fett"/>
          <w:b w:val="0"/>
          <w:bCs w:val="0"/>
        </w:rPr>
        <w:t xml:space="preserve"> </w:t>
      </w:r>
      <w:proofErr w:type="spellStart"/>
      <w:r>
        <w:rPr>
          <w:rStyle w:val="Fett"/>
        </w:rPr>
        <w:t>RTX_Config.h</w:t>
      </w:r>
      <w:proofErr w:type="spellEnd"/>
      <w:r>
        <w:rPr>
          <w:rStyle w:val="Fett"/>
        </w:rPr>
        <w:t xml:space="preserve"> </w:t>
      </w:r>
    </w:p>
    <w:p w14:paraId="5085DE67" w14:textId="4694F3AB" w:rsidR="00957E29" w:rsidRPr="00957E29" w:rsidRDefault="00957E29" w:rsidP="00957E29">
      <w:pPr>
        <w:pStyle w:val="Listenabsatz"/>
        <w:numPr>
          <w:ilvl w:val="0"/>
          <w:numId w:val="73"/>
        </w:numPr>
        <w:rPr>
          <w:rStyle w:val="Fett"/>
          <w:b w:val="0"/>
          <w:bCs w:val="0"/>
        </w:rPr>
      </w:pPr>
      <w:r>
        <w:rPr>
          <w:rStyle w:val="Fett"/>
          <w:b w:val="0"/>
          <w:bCs w:val="0"/>
        </w:rPr>
        <w:t xml:space="preserve">Modify the </w:t>
      </w:r>
      <w:r w:rsidRPr="00957E29">
        <w:rPr>
          <w:rStyle w:val="Fett"/>
        </w:rPr>
        <w:t>Thread Configuration</w:t>
      </w:r>
      <w:r>
        <w:rPr>
          <w:rStyle w:val="Fett"/>
          <w:b w:val="0"/>
          <w:bCs w:val="0"/>
        </w:rPr>
        <w:t xml:space="preserve"> as shown here:</w:t>
      </w:r>
    </w:p>
    <w:p w14:paraId="35C3D89F" w14:textId="63A7D999" w:rsidR="009A71A2" w:rsidRPr="00957E29" w:rsidRDefault="009A71A2" w:rsidP="009A71A2"/>
    <w:p w14:paraId="5DE5BC2D" w14:textId="4B6A0730" w:rsidR="009A71A2" w:rsidRDefault="009A71A2" w:rsidP="009A71A2">
      <w:pPr>
        <w:rPr>
          <w:lang w:val="en-GB"/>
        </w:rPr>
      </w:pPr>
    </w:p>
    <w:p w14:paraId="4530D8F5" w14:textId="77777777" w:rsidR="006B4585" w:rsidRDefault="006B4585" w:rsidP="006B4585">
      <w:pPr>
        <w:rPr>
          <w:b/>
        </w:rPr>
      </w:pPr>
    </w:p>
    <w:p w14:paraId="7DFFFFFF" w14:textId="77777777" w:rsidR="006B4585" w:rsidRPr="003A2184" w:rsidRDefault="006B4585" w:rsidP="006B4585">
      <w:pPr>
        <w:rPr>
          <w:rStyle w:val="Fett"/>
        </w:rPr>
      </w:pPr>
      <w:r w:rsidRPr="003A2184">
        <w:rPr>
          <w:rStyle w:val="Fett"/>
        </w:rPr>
        <w:t>Add the text that will display on the LCD:</w:t>
      </w:r>
    </w:p>
    <w:p w14:paraId="610CE766" w14:textId="343B1C0E" w:rsidR="006B4585" w:rsidRPr="0084748B" w:rsidRDefault="00957E29" w:rsidP="00EA2F28">
      <w:pPr>
        <w:pStyle w:val="Listenabsatz"/>
        <w:numPr>
          <w:ilvl w:val="0"/>
          <w:numId w:val="49"/>
        </w:numPr>
      </w:pPr>
      <w:r>
        <w:rPr>
          <w:rFonts w:ascii="Arial" w:hAnsi="Arial" w:cs="Arial"/>
          <w:bCs/>
          <w:noProof/>
          <w:kern w:val="32"/>
          <w:sz w:val="28"/>
          <w:szCs w:val="32"/>
        </w:rPr>
        <w:drawing>
          <wp:anchor distT="0" distB="0" distL="114300" distR="114300" simplePos="0" relativeHeight="251683840" behindDoc="1" locked="0" layoutInCell="1" allowOverlap="1" wp14:anchorId="29FDCCE9" wp14:editId="11BA202D">
            <wp:simplePos x="0" y="0"/>
            <wp:positionH relativeFrom="column">
              <wp:posOffset>4106657</wp:posOffset>
            </wp:positionH>
            <wp:positionV relativeFrom="paragraph">
              <wp:posOffset>4864</wp:posOffset>
            </wp:positionV>
            <wp:extent cx="2290445" cy="648970"/>
            <wp:effectExtent l="0" t="0" r="0" b="0"/>
            <wp:wrapTight wrapText="bothSides">
              <wp:wrapPolygon edited="0">
                <wp:start x="0" y="0"/>
                <wp:lineTo x="0" y="20924"/>
                <wp:lineTo x="21378" y="20924"/>
                <wp:lineTo x="21378" y="0"/>
                <wp:lineTo x="0" y="0"/>
              </wp:wrapPolygon>
            </wp:wrapTight>
            <wp:docPr id="1867" name="Grafik 186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" name="Grafik 1867" descr="Ein Bild, das Text enthält.&#10;&#10;Automatisch generierte Beschreibu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585" w:rsidRPr="0084748B">
        <w:t xml:space="preserve">In the Project window under the </w:t>
      </w:r>
      <w:r w:rsidR="006B4585" w:rsidRPr="00D97FCB">
        <w:rPr>
          <w:b/>
        </w:rPr>
        <w:t>Source Group 1</w:t>
      </w:r>
      <w:r w:rsidR="006B4585" w:rsidRPr="0084748B">
        <w:t xml:space="preserve"> heading, double</w:t>
      </w:r>
      <w:r>
        <w:t>-</w:t>
      </w:r>
      <w:r w:rsidR="006B4585" w:rsidRPr="0084748B">
        <w:t xml:space="preserve">click on </w:t>
      </w:r>
      <w:proofErr w:type="spellStart"/>
      <w:r w:rsidR="006B4585" w:rsidRPr="00D97FCB">
        <w:rPr>
          <w:b/>
        </w:rPr>
        <w:t>GUI_SingleThread.c</w:t>
      </w:r>
      <w:proofErr w:type="spellEnd"/>
      <w:r w:rsidR="006B4585" w:rsidRPr="0084748B">
        <w:t xml:space="preserve"> to open it.</w:t>
      </w:r>
    </w:p>
    <w:p w14:paraId="4716275F" w14:textId="5B8B160C" w:rsidR="005C0C1A" w:rsidRPr="0084748B" w:rsidRDefault="006B4585" w:rsidP="00EA2F28">
      <w:pPr>
        <w:pStyle w:val="Listenabsatz"/>
        <w:numPr>
          <w:ilvl w:val="0"/>
          <w:numId w:val="49"/>
        </w:numPr>
        <w:rPr>
          <w:rFonts w:ascii="Arial" w:hAnsi="Arial" w:cs="Arial"/>
          <w:bCs/>
          <w:kern w:val="32"/>
          <w:sz w:val="28"/>
          <w:szCs w:val="32"/>
        </w:rPr>
      </w:pPr>
      <w:r w:rsidRPr="0084748B">
        <w:t>Near line 2</w:t>
      </w:r>
      <w:r w:rsidR="0021150A" w:rsidRPr="0084748B">
        <w:t>4</w:t>
      </w:r>
      <w:r w:rsidRPr="0084748B">
        <w:t xml:space="preserve">, just before the </w:t>
      </w:r>
      <w:proofErr w:type="gramStart"/>
      <w:r w:rsidRPr="00D97FCB">
        <w:rPr>
          <w:rFonts w:ascii="Courier New" w:hAnsi="Courier New"/>
          <w:lang w:val="en-GB"/>
        </w:rPr>
        <w:t>while(</w:t>
      </w:r>
      <w:proofErr w:type="gramEnd"/>
      <w:r w:rsidRPr="00D97FCB">
        <w:rPr>
          <w:rFonts w:ascii="Courier New" w:hAnsi="Courier New"/>
          <w:lang w:val="en-GB"/>
        </w:rPr>
        <w:t>1)</w:t>
      </w:r>
      <w:r w:rsidRPr="0084748B">
        <w:t xml:space="preserve"> loop, add:</w:t>
      </w:r>
      <w:r w:rsidR="00D97FCB">
        <w:t xml:space="preserve"> </w:t>
      </w:r>
      <w:proofErr w:type="spellStart"/>
      <w:r w:rsidR="00D97FCB" w:rsidRPr="00D97FCB">
        <w:rPr>
          <w:rStyle w:val="CodeChar"/>
        </w:rPr>
        <w:t>GUI_DispString</w:t>
      </w:r>
      <w:proofErr w:type="spellEnd"/>
      <w:r w:rsidR="00D97FCB" w:rsidRPr="00D97FCB">
        <w:rPr>
          <w:rStyle w:val="CodeChar"/>
        </w:rPr>
        <w:t>("Hello World!");</w:t>
      </w:r>
    </w:p>
    <w:p w14:paraId="37F12FE5" w14:textId="6DAD3842" w:rsidR="005C0C1A" w:rsidRPr="0084748B" w:rsidRDefault="005C0C1A" w:rsidP="00EA2F28">
      <w:pPr>
        <w:pStyle w:val="Listenabsatz"/>
        <w:numPr>
          <w:ilvl w:val="0"/>
          <w:numId w:val="49"/>
        </w:numPr>
        <w:rPr>
          <w:rFonts w:ascii="Arial" w:hAnsi="Arial" w:cs="Arial"/>
          <w:bCs/>
          <w:sz w:val="24"/>
          <w:szCs w:val="26"/>
          <w:lang w:val="en-GB"/>
        </w:rPr>
      </w:pPr>
      <w:r w:rsidRPr="0084748B">
        <w:t>Select File/Save All or</w:t>
      </w:r>
      <w:r w:rsidR="00A85784" w:rsidRPr="0084748B">
        <w:t xml:space="preserve"> </w:t>
      </w:r>
      <w:r w:rsidRPr="0084748B">
        <w:rPr>
          <w:noProof/>
        </w:rPr>
        <w:drawing>
          <wp:inline distT="0" distB="0" distL="0" distR="0" wp14:anchorId="59DCAD36" wp14:editId="01EDDD31">
            <wp:extent cx="200025" cy="200025"/>
            <wp:effectExtent l="0" t="0" r="9525" b="9525"/>
            <wp:docPr id="108" name="Picture 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748B">
        <w:t>.</w:t>
      </w:r>
    </w:p>
    <w:p w14:paraId="3AC72980" w14:textId="7E6DB1BD" w:rsidR="00827689" w:rsidRDefault="00A85784" w:rsidP="00827689">
      <w:pPr>
        <w:rPr>
          <w:b/>
        </w:rPr>
      </w:pPr>
      <w:r>
        <w:rPr>
          <w:b/>
        </w:rPr>
        <w:t xml:space="preserve"> </w:t>
      </w:r>
    </w:p>
    <w:p w14:paraId="058FEE04" w14:textId="346D1908" w:rsidR="00827689" w:rsidRPr="003A2184" w:rsidRDefault="00827689" w:rsidP="00827689">
      <w:pPr>
        <w:rPr>
          <w:rStyle w:val="Fett"/>
        </w:rPr>
      </w:pPr>
      <w:r w:rsidRPr="003A2184">
        <w:rPr>
          <w:rStyle w:val="Fett"/>
        </w:rPr>
        <w:t xml:space="preserve">Modify </w:t>
      </w:r>
      <w:proofErr w:type="spellStart"/>
      <w:r w:rsidR="00957E29">
        <w:rPr>
          <w:rStyle w:val="Fett"/>
        </w:rPr>
        <w:t>Thread.c</w:t>
      </w:r>
      <w:proofErr w:type="spellEnd"/>
    </w:p>
    <w:p w14:paraId="7DAAD31C" w14:textId="441ED249" w:rsidR="00827689" w:rsidRPr="00827689" w:rsidRDefault="00957E29" w:rsidP="00827689">
      <w:r>
        <w:rPr>
          <w:rFonts w:ascii="Arial" w:hAnsi="Arial" w:cs="Arial"/>
          <w:bCs/>
          <w:noProof/>
          <w:kern w:val="32"/>
          <w:sz w:val="28"/>
          <w:szCs w:val="32"/>
        </w:rPr>
        <w:drawing>
          <wp:anchor distT="0" distB="0" distL="114300" distR="114300" simplePos="0" relativeHeight="251685888" behindDoc="1" locked="0" layoutInCell="1" allowOverlap="1" wp14:anchorId="1C4508C7" wp14:editId="0C7752C8">
            <wp:simplePos x="0" y="0"/>
            <wp:positionH relativeFrom="column">
              <wp:posOffset>4764405</wp:posOffset>
            </wp:positionH>
            <wp:positionV relativeFrom="paragraph">
              <wp:posOffset>97155</wp:posOffset>
            </wp:positionV>
            <wp:extent cx="1637665" cy="739775"/>
            <wp:effectExtent l="0" t="0" r="635" b="3175"/>
            <wp:wrapTight wrapText="bothSides">
              <wp:wrapPolygon edited="0">
                <wp:start x="0" y="0"/>
                <wp:lineTo x="0" y="21136"/>
                <wp:lineTo x="21357" y="21136"/>
                <wp:lineTo x="21357" y="0"/>
                <wp:lineTo x="0" y="0"/>
              </wp:wrapPolygon>
            </wp:wrapTight>
            <wp:docPr id="1869" name="Grafik 186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" name="Grafik 1869" descr="Ein Bild, das Text enthält.&#10;&#10;Automatisch generierte Beschreibu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689" w:rsidRPr="00827689">
        <w:t xml:space="preserve">You can now demonstrate the </w:t>
      </w:r>
      <w:r w:rsidR="00827689">
        <w:t xml:space="preserve">display of the </w:t>
      </w:r>
      <w:r w:rsidR="00827689" w:rsidRPr="00827689">
        <w:t xml:space="preserve">string </w:t>
      </w:r>
      <w:r w:rsidR="00D97FCB">
        <w:t>“</w:t>
      </w:r>
      <w:r w:rsidR="00827689" w:rsidRPr="00827689">
        <w:t>Hello World!</w:t>
      </w:r>
      <w:r w:rsidR="00D97FCB">
        <w:t>”</w:t>
      </w:r>
      <w:r w:rsidR="00827689" w:rsidRPr="00827689">
        <w:t xml:space="preserve"> </w:t>
      </w:r>
      <w:r w:rsidR="00827689">
        <w:t>o</w:t>
      </w:r>
      <w:r w:rsidR="00827689" w:rsidRPr="00827689">
        <w:t>n the LCD</w:t>
      </w:r>
      <w:r w:rsidR="00AD0E21">
        <w:t xml:space="preserve"> – in </w:t>
      </w:r>
      <w:proofErr w:type="spellStart"/>
      <w:r>
        <w:rPr>
          <w:b/>
          <w:bCs/>
        </w:rPr>
        <w:t>Thread</w:t>
      </w:r>
      <w:r w:rsidR="00AD0E21" w:rsidRPr="00957E29">
        <w:rPr>
          <w:b/>
          <w:bCs/>
        </w:rPr>
        <w:t>.c</w:t>
      </w:r>
      <w:proofErr w:type="spellEnd"/>
    </w:p>
    <w:p w14:paraId="33CCA846" w14:textId="0D45C3C4" w:rsidR="00827689" w:rsidRPr="00957E29" w:rsidRDefault="00827689" w:rsidP="008C003C">
      <w:pPr>
        <w:pStyle w:val="Listenabsatz"/>
        <w:numPr>
          <w:ilvl w:val="0"/>
          <w:numId w:val="50"/>
        </w:numPr>
        <w:rPr>
          <w:rStyle w:val="CodeChar"/>
          <w:rFonts w:ascii="Arial" w:hAnsi="Arial" w:cs="Arial"/>
          <w:b w:val="0"/>
          <w:color w:val="auto"/>
          <w:kern w:val="32"/>
          <w:sz w:val="28"/>
          <w:szCs w:val="32"/>
          <w:shd w:val="clear" w:color="auto" w:fill="auto"/>
        </w:rPr>
      </w:pPr>
      <w:r w:rsidRPr="00D97FCB">
        <w:t xml:space="preserve">near line </w:t>
      </w:r>
      <w:r w:rsidR="00957E29">
        <w:t>10</w:t>
      </w:r>
      <w:r w:rsidRPr="00D97FCB">
        <w:t xml:space="preserve"> add:</w:t>
      </w:r>
      <w:r w:rsidR="00A85784" w:rsidRPr="00D97FCB">
        <w:t xml:space="preserve"> </w:t>
      </w:r>
      <w:proofErr w:type="spellStart"/>
      <w:r w:rsidR="00957E29">
        <w:rPr>
          <w:rStyle w:val="CodeChar"/>
        </w:rPr>
        <w:t>BSP_SDRAM_</w:t>
      </w:r>
      <w:proofErr w:type="gramStart"/>
      <w:r w:rsidR="00957E29">
        <w:rPr>
          <w:rStyle w:val="CodeChar"/>
        </w:rPr>
        <w:t>Init</w:t>
      </w:r>
      <w:proofErr w:type="spellEnd"/>
      <w:r w:rsidR="00AD0E21">
        <w:rPr>
          <w:rStyle w:val="CodeChar"/>
        </w:rPr>
        <w:t>(</w:t>
      </w:r>
      <w:proofErr w:type="gramEnd"/>
      <w:r w:rsidR="00AD0E21">
        <w:rPr>
          <w:rStyle w:val="CodeChar"/>
        </w:rPr>
        <w:t>);</w:t>
      </w:r>
    </w:p>
    <w:p w14:paraId="3AF30A73" w14:textId="23C7D40E" w:rsidR="00957E29" w:rsidRPr="00D97FCB" w:rsidRDefault="00957E29" w:rsidP="00957E29">
      <w:pPr>
        <w:pStyle w:val="Listenabsatz"/>
        <w:numPr>
          <w:ilvl w:val="0"/>
          <w:numId w:val="50"/>
        </w:numPr>
        <w:rPr>
          <w:rFonts w:ascii="Arial" w:hAnsi="Arial" w:cs="Arial"/>
          <w:bCs/>
          <w:kern w:val="32"/>
          <w:sz w:val="28"/>
          <w:szCs w:val="32"/>
        </w:rPr>
      </w:pPr>
      <w:r>
        <w:t>and</w:t>
      </w:r>
      <w:r w:rsidRPr="00D97FCB">
        <w:t xml:space="preserve"> </w:t>
      </w:r>
      <w:r w:rsidRPr="00D97FCB">
        <w:rPr>
          <w:rStyle w:val="CodeChar"/>
        </w:rPr>
        <w:t xml:space="preserve">extern int </w:t>
      </w:r>
      <w:proofErr w:type="spellStart"/>
      <w:r w:rsidRPr="00D97FCB">
        <w:rPr>
          <w:rStyle w:val="CodeChar"/>
        </w:rPr>
        <w:t>Init_GUIThread</w:t>
      </w:r>
      <w:proofErr w:type="spellEnd"/>
      <w:r w:rsidRPr="00D97FCB">
        <w:rPr>
          <w:rStyle w:val="CodeChar"/>
        </w:rPr>
        <w:t xml:space="preserve"> (void</w:t>
      </w:r>
      <w:proofErr w:type="gramStart"/>
      <w:r w:rsidRPr="00D97FCB">
        <w:rPr>
          <w:rStyle w:val="CodeChar"/>
        </w:rPr>
        <w:t>);</w:t>
      </w:r>
      <w:proofErr w:type="gramEnd"/>
    </w:p>
    <w:p w14:paraId="3652101E" w14:textId="43DA2277" w:rsidR="00957E29" w:rsidRPr="00957E29" w:rsidRDefault="00957E29" w:rsidP="00AD0E21">
      <w:pPr>
        <w:pStyle w:val="Listenabsatz"/>
        <w:numPr>
          <w:ilvl w:val="0"/>
          <w:numId w:val="50"/>
        </w:numPr>
        <w:rPr>
          <w:rFonts w:ascii="Arial" w:hAnsi="Arial" w:cs="Arial"/>
          <w:bCs/>
          <w:kern w:val="32"/>
          <w:sz w:val="28"/>
          <w:szCs w:val="32"/>
        </w:rPr>
      </w:pPr>
      <w:r>
        <w:t>E</w:t>
      </w:r>
      <w:r w:rsidR="00AD0E21">
        <w:t xml:space="preserve">xtend the </w:t>
      </w:r>
      <w:r>
        <w:t>includes with</w:t>
      </w:r>
    </w:p>
    <w:p w14:paraId="7264A5B0" w14:textId="391F2182" w:rsidR="00AD0E21" w:rsidRPr="00AD0E21" w:rsidRDefault="00AD0E21" w:rsidP="00957E29">
      <w:pPr>
        <w:pStyle w:val="Listenabsatz"/>
        <w:rPr>
          <w:rStyle w:val="CodeChar"/>
          <w:rFonts w:ascii="Arial" w:hAnsi="Arial" w:cs="Arial"/>
          <w:b w:val="0"/>
          <w:color w:val="auto"/>
          <w:kern w:val="32"/>
          <w:sz w:val="28"/>
          <w:szCs w:val="32"/>
          <w:shd w:val="clear" w:color="auto" w:fill="auto"/>
        </w:rPr>
      </w:pPr>
      <w:r>
        <w:rPr>
          <w:rStyle w:val="CodeChar"/>
        </w:rPr>
        <w:t>#include “stm32f429i_discovery_SDram.h”</w:t>
      </w:r>
    </w:p>
    <w:p w14:paraId="4D6065C9" w14:textId="7A55445A" w:rsidR="00827689" w:rsidRPr="00D97FCB" w:rsidRDefault="00957E29" w:rsidP="00EA2F28">
      <w:pPr>
        <w:pStyle w:val="Listenabsatz"/>
        <w:numPr>
          <w:ilvl w:val="0"/>
          <w:numId w:val="50"/>
        </w:numPr>
      </w:pPr>
      <w:r>
        <w:rPr>
          <w:rFonts w:ascii="Arial" w:hAnsi="Arial" w:cs="Arial"/>
          <w:bCs/>
          <w:noProof/>
          <w:kern w:val="32"/>
          <w:sz w:val="28"/>
          <w:szCs w:val="32"/>
        </w:rPr>
        <w:drawing>
          <wp:anchor distT="0" distB="0" distL="114300" distR="114300" simplePos="0" relativeHeight="251688960" behindDoc="1" locked="0" layoutInCell="1" allowOverlap="1" wp14:anchorId="4A48F1CA" wp14:editId="5764895C">
            <wp:simplePos x="0" y="0"/>
            <wp:positionH relativeFrom="column">
              <wp:posOffset>3187400</wp:posOffset>
            </wp:positionH>
            <wp:positionV relativeFrom="paragraph">
              <wp:posOffset>30201</wp:posOffset>
            </wp:positionV>
            <wp:extent cx="3199765" cy="386715"/>
            <wp:effectExtent l="0" t="0" r="635" b="0"/>
            <wp:wrapTight wrapText="bothSides">
              <wp:wrapPolygon edited="0">
                <wp:start x="0" y="0"/>
                <wp:lineTo x="0" y="20217"/>
                <wp:lineTo x="21476" y="20217"/>
                <wp:lineTo x="21476" y="0"/>
                <wp:lineTo x="0" y="0"/>
              </wp:wrapPolygon>
            </wp:wrapTight>
            <wp:docPr id="1871" name="Grafik 1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" name="Grafik 1871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689" w:rsidRPr="00D97FCB">
        <w:t>Select File/Save All or</w:t>
      </w:r>
      <w:r w:rsidR="00A85784" w:rsidRPr="00D97FCB">
        <w:t xml:space="preserve"> </w:t>
      </w:r>
      <w:r w:rsidR="00827689" w:rsidRPr="00D97FCB">
        <w:rPr>
          <w:noProof/>
        </w:rPr>
        <w:drawing>
          <wp:inline distT="0" distB="0" distL="0" distR="0" wp14:anchorId="1D4B5BD9" wp14:editId="6F0F4C67">
            <wp:extent cx="200025" cy="200025"/>
            <wp:effectExtent l="0" t="0" r="9525" b="9525"/>
            <wp:docPr id="171" name="Picture 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7689" w:rsidRPr="00D97FCB">
        <w:t>.</w:t>
      </w:r>
      <w:r w:rsidR="00AD0E21">
        <w:t xml:space="preserve">  </w:t>
      </w:r>
    </w:p>
    <w:p w14:paraId="062DC07E" w14:textId="77777777" w:rsidR="00827689" w:rsidRPr="003A2184" w:rsidRDefault="002077D4" w:rsidP="00827689">
      <w:pPr>
        <w:spacing w:before="240"/>
        <w:rPr>
          <w:rStyle w:val="Fett"/>
        </w:rPr>
      </w:pPr>
      <w:r w:rsidRPr="003A2184">
        <w:rPr>
          <w:rStyle w:val="Fett"/>
        </w:rPr>
        <w:t xml:space="preserve">Build </w:t>
      </w:r>
      <w:r w:rsidR="00827689" w:rsidRPr="003A2184">
        <w:rPr>
          <w:rStyle w:val="Fett"/>
        </w:rPr>
        <w:t xml:space="preserve">and </w:t>
      </w:r>
      <w:r w:rsidRPr="003A2184">
        <w:rPr>
          <w:rStyle w:val="Fett"/>
        </w:rPr>
        <w:t xml:space="preserve">run </w:t>
      </w:r>
      <w:r w:rsidR="00827689" w:rsidRPr="003A2184">
        <w:rPr>
          <w:rStyle w:val="Fett"/>
        </w:rPr>
        <w:t>your project:</w:t>
      </w:r>
    </w:p>
    <w:p w14:paraId="243E478A" w14:textId="77777777" w:rsidR="00827689" w:rsidRPr="00E154DB" w:rsidRDefault="00827689" w:rsidP="00EA2F28">
      <w:pPr>
        <w:pStyle w:val="Listenabsatz"/>
        <w:numPr>
          <w:ilvl w:val="0"/>
          <w:numId w:val="51"/>
        </w:numPr>
      </w:pPr>
      <w:r w:rsidRPr="00E154DB">
        <w:t>Compile the project:</w:t>
      </w:r>
      <w:r w:rsidR="00A85784" w:rsidRPr="00E154DB">
        <w:t xml:space="preserve"> </w:t>
      </w:r>
      <w:r w:rsidRPr="00E154DB">
        <w:t xml:space="preserve"> </w:t>
      </w:r>
      <w:r w:rsidRPr="00E154DB">
        <w:rPr>
          <w:noProof/>
        </w:rPr>
        <w:drawing>
          <wp:inline distT="0" distB="0" distL="0" distR="0" wp14:anchorId="38F30195" wp14:editId="5D9075D6">
            <wp:extent cx="228600" cy="219075"/>
            <wp:effectExtent l="0" t="0" r="0" b="9525"/>
            <wp:docPr id="172" name="Picture 4" descr="bu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uil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5784" w:rsidRPr="00E154DB">
        <w:t xml:space="preserve"> </w:t>
      </w:r>
    </w:p>
    <w:p w14:paraId="044B4198" w14:textId="77777777" w:rsidR="00827689" w:rsidRPr="00E154DB" w:rsidRDefault="00827689" w:rsidP="00EA2F28">
      <w:pPr>
        <w:pStyle w:val="Listenabsatz"/>
        <w:numPr>
          <w:ilvl w:val="0"/>
          <w:numId w:val="51"/>
        </w:numPr>
        <w:rPr>
          <w:lang w:val="en-GB"/>
        </w:rPr>
      </w:pPr>
      <w:r w:rsidRPr="00E154DB">
        <w:rPr>
          <w:lang w:val="en-GB"/>
        </w:rPr>
        <w:t>Program the Flash and enter Debug mode:</w:t>
      </w:r>
      <w:r w:rsidR="00A85784" w:rsidRPr="00E154DB">
        <w:rPr>
          <w:lang w:val="en-GB"/>
        </w:rPr>
        <w:t xml:space="preserve"> </w:t>
      </w:r>
      <w:r w:rsidRPr="00E154DB">
        <w:rPr>
          <w:noProof/>
        </w:rPr>
        <w:drawing>
          <wp:inline distT="0" distB="0" distL="0" distR="0" wp14:anchorId="0A05823D" wp14:editId="10621C6E">
            <wp:extent cx="190500" cy="200025"/>
            <wp:effectExtent l="0" t="0" r="0" b="9525"/>
            <wp:docPr id="173" name="Picture 6" descr="db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bu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00A22" w14:textId="77777777" w:rsidR="00827689" w:rsidRPr="00E154DB" w:rsidRDefault="00827689" w:rsidP="00EA2F28">
      <w:pPr>
        <w:pStyle w:val="Listenabsatz"/>
        <w:numPr>
          <w:ilvl w:val="0"/>
          <w:numId w:val="51"/>
        </w:numPr>
        <w:rPr>
          <w:lang w:val="en-GB"/>
        </w:rPr>
      </w:pPr>
      <w:r w:rsidRPr="00E154DB">
        <w:t>Click on RUN.</w:t>
      </w:r>
      <w:r w:rsidR="00A85784" w:rsidRPr="00E154DB">
        <w:t xml:space="preserve"> </w:t>
      </w:r>
      <w:r w:rsidRPr="00E154DB">
        <w:rPr>
          <w:noProof/>
        </w:rPr>
        <w:drawing>
          <wp:inline distT="0" distB="0" distL="0" distR="0" wp14:anchorId="1EE95944" wp14:editId="79124D1B">
            <wp:extent cx="190500" cy="190500"/>
            <wp:effectExtent l="0" t="0" r="0" b="0"/>
            <wp:docPr id="174" name="Picture 7" descr="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u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190BF" w14:textId="77777777" w:rsidR="00827689" w:rsidRPr="00E154DB" w:rsidRDefault="00827689" w:rsidP="00EA2F28">
      <w:pPr>
        <w:pStyle w:val="Listenabsatz"/>
        <w:numPr>
          <w:ilvl w:val="0"/>
          <w:numId w:val="51"/>
        </w:numPr>
      </w:pPr>
      <w:r w:rsidRPr="00E154DB">
        <w:t>Th</w:t>
      </w:r>
      <w:r w:rsidR="002077D4" w:rsidRPr="00E154DB">
        <w:t xml:space="preserve">e LCD will display </w:t>
      </w:r>
      <w:r w:rsidR="002077D4" w:rsidRPr="00E154DB">
        <w:rPr>
          <w:b/>
        </w:rPr>
        <w:t>Hello World!</w:t>
      </w:r>
    </w:p>
    <w:p w14:paraId="56CC1D58" w14:textId="77777777" w:rsidR="009A71A2" w:rsidRPr="009A71A2" w:rsidRDefault="00827689" w:rsidP="00EA2F28">
      <w:pPr>
        <w:pStyle w:val="Listenabsatz"/>
        <w:numPr>
          <w:ilvl w:val="0"/>
          <w:numId w:val="51"/>
        </w:numPr>
        <w:rPr>
          <w:rFonts w:ascii="Arial" w:hAnsi="Arial" w:cs="Arial"/>
          <w:b/>
          <w:bCs/>
          <w:kern w:val="32"/>
          <w:sz w:val="28"/>
          <w:szCs w:val="32"/>
        </w:rPr>
      </w:pPr>
      <w:r w:rsidRPr="00E154DB">
        <w:t xml:space="preserve">Stop the processor </w:t>
      </w:r>
      <w:r w:rsidRPr="00E154DB">
        <w:rPr>
          <w:noProof/>
        </w:rPr>
        <w:drawing>
          <wp:inline distT="0" distB="0" distL="0" distR="0" wp14:anchorId="4E2508FB" wp14:editId="7DD66EE7">
            <wp:extent cx="171450" cy="161925"/>
            <wp:effectExtent l="0" t="0" r="0" b="9525"/>
            <wp:docPr id="175" name="Picture 19" descr="s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to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54DB">
        <w:t>.</w:t>
      </w:r>
      <w:r w:rsidR="00A85784" w:rsidRPr="00E154DB">
        <w:t xml:space="preserve"> </w:t>
      </w:r>
      <w:r w:rsidRPr="00E154DB">
        <w:t>Exit Debug mode.</w:t>
      </w:r>
      <w:r w:rsidR="00A85784" w:rsidRPr="00E154DB">
        <w:t xml:space="preserve"> </w:t>
      </w:r>
      <w:r>
        <w:rPr>
          <w:noProof/>
        </w:rPr>
        <w:drawing>
          <wp:inline distT="0" distB="0" distL="0" distR="0" wp14:anchorId="26699F70" wp14:editId="3D16478E">
            <wp:extent cx="190500" cy="200025"/>
            <wp:effectExtent l="0" t="0" r="0" b="9525"/>
            <wp:docPr id="176" name="Picture 20" descr="db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bu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AB36C" w14:textId="6E60B5C2" w:rsidR="00827689" w:rsidRPr="009A71A2" w:rsidRDefault="00827689" w:rsidP="009A71A2">
      <w:pPr>
        <w:rPr>
          <w:rFonts w:ascii="Arial" w:hAnsi="Arial" w:cs="Arial"/>
          <w:b/>
          <w:bCs/>
          <w:kern w:val="32"/>
          <w:sz w:val="28"/>
          <w:szCs w:val="32"/>
        </w:rPr>
      </w:pPr>
      <w:r>
        <w:br w:type="page"/>
      </w:r>
    </w:p>
    <w:p w14:paraId="22120D61" w14:textId="073B37AC" w:rsidR="00CB1A47" w:rsidRDefault="00CB1A47" w:rsidP="00BB53F9">
      <w:pPr>
        <w:pStyle w:val="berschrift1"/>
        <w:spacing w:before="0" w:after="80"/>
      </w:pPr>
      <w:bookmarkStart w:id="27" w:name="_Toc406154386"/>
      <w:r>
        <w:lastRenderedPageBreak/>
        <w:t xml:space="preserve">Step 5: </w:t>
      </w:r>
      <w:r w:rsidR="001A7550">
        <w:t>Design and Add the Graphic</w:t>
      </w:r>
      <w:r w:rsidR="009D4936">
        <w:t>s</w:t>
      </w:r>
      <w:r w:rsidR="001A7550">
        <w:t xml:space="preserve"> to be </w:t>
      </w:r>
      <w:r w:rsidR="00957E29">
        <w:t>d</w:t>
      </w:r>
      <w:r w:rsidR="001A7550">
        <w:t>isplayed</w:t>
      </w:r>
      <w:r w:rsidR="009D4936">
        <w:t xml:space="preserve"> on the </w:t>
      </w:r>
      <w:proofErr w:type="gramStart"/>
      <w:r w:rsidR="009D4936">
        <w:t>LCD</w:t>
      </w:r>
      <w:bookmarkEnd w:id="27"/>
      <w:proofErr w:type="gramEnd"/>
    </w:p>
    <w:p w14:paraId="2997FF3B" w14:textId="77777777" w:rsidR="0025696F" w:rsidRDefault="009D4936" w:rsidP="00CB1A47">
      <w:pPr>
        <w:pStyle w:val="berschrift2"/>
      </w:pPr>
      <w:bookmarkStart w:id="28" w:name="_Toc406154387"/>
      <w:r>
        <w:t xml:space="preserve">Configure </w:t>
      </w:r>
      <w:proofErr w:type="spellStart"/>
      <w:r>
        <w:t>GUIBuilder</w:t>
      </w:r>
      <w:proofErr w:type="spellEnd"/>
      <w:r>
        <w:t xml:space="preserve"> and Use it to Create the Graphics</w:t>
      </w:r>
      <w:bookmarkEnd w:id="28"/>
    </w:p>
    <w:p w14:paraId="47274EBA" w14:textId="77777777" w:rsidR="007D1D0F" w:rsidRDefault="007D1D0F" w:rsidP="007D1D0F">
      <w:r>
        <w:t xml:space="preserve">emWin provides a tool called </w:t>
      </w:r>
      <w:proofErr w:type="spellStart"/>
      <w:r w:rsidRPr="00957E29">
        <w:rPr>
          <w:b/>
          <w:bCs/>
        </w:rPr>
        <w:t>GUIBuilder</w:t>
      </w:r>
      <w:proofErr w:type="spellEnd"/>
      <w:r>
        <w:t xml:space="preserve"> to design the graphics that will display on the LCD screen.</w:t>
      </w:r>
      <w:r w:rsidR="00A85784">
        <w:t xml:space="preserve"> </w:t>
      </w:r>
      <w:r>
        <w:t xml:space="preserve">µVision allows you to execute </w:t>
      </w:r>
      <w:proofErr w:type="spellStart"/>
      <w:r>
        <w:t>GUIBuilder</w:t>
      </w:r>
      <w:proofErr w:type="spellEnd"/>
      <w:r>
        <w:t xml:space="preserve"> from within.</w:t>
      </w:r>
    </w:p>
    <w:p w14:paraId="4A041CAC" w14:textId="77777777" w:rsidR="007D1D0F" w:rsidRPr="00E154DB" w:rsidRDefault="007D1D0F" w:rsidP="00EA2F28">
      <w:pPr>
        <w:pStyle w:val="Listenabsatz"/>
        <w:numPr>
          <w:ilvl w:val="0"/>
          <w:numId w:val="52"/>
        </w:numPr>
      </w:pPr>
      <w:r w:rsidRPr="00E154DB">
        <w:t xml:space="preserve">Open the Manage Run-Time Environment window: </w:t>
      </w:r>
      <w:r w:rsidRPr="00E154DB">
        <w:rPr>
          <w:noProof/>
        </w:rPr>
        <w:drawing>
          <wp:inline distT="0" distB="0" distL="0" distR="0" wp14:anchorId="1AC3F173" wp14:editId="6A127A9A">
            <wp:extent cx="161925" cy="161925"/>
            <wp:effectExtent l="0" t="0" r="9525" b="9525"/>
            <wp:docPr id="1868" name="Picture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54DB">
        <w:t xml:space="preserve"> </w:t>
      </w:r>
    </w:p>
    <w:p w14:paraId="1ACCC9EE" w14:textId="77777777" w:rsidR="00E154DB" w:rsidRPr="00E154DB" w:rsidRDefault="007D1D0F" w:rsidP="00EA2F28">
      <w:pPr>
        <w:pStyle w:val="Listenabsatz"/>
        <w:numPr>
          <w:ilvl w:val="0"/>
          <w:numId w:val="52"/>
        </w:numPr>
      </w:pPr>
      <w:r w:rsidRPr="00E154DB">
        <w:t xml:space="preserve">Under </w:t>
      </w:r>
      <w:proofErr w:type="spellStart"/>
      <w:proofErr w:type="gramStart"/>
      <w:r w:rsidR="0025696F" w:rsidRPr="00E154DB">
        <w:rPr>
          <w:b/>
        </w:rPr>
        <w:t>Graphics</w:t>
      </w:r>
      <w:r w:rsidR="00E154DB" w:rsidRPr="00E154DB">
        <w:rPr>
          <w:b/>
        </w:rPr>
        <w:t>:</w:t>
      </w:r>
      <w:r w:rsidR="0025696F" w:rsidRPr="00E154DB">
        <w:rPr>
          <w:b/>
        </w:rPr>
        <w:t>Tools</w:t>
      </w:r>
      <w:proofErr w:type="spellEnd"/>
      <w:proofErr w:type="gramEnd"/>
      <w:r w:rsidRPr="00E154DB">
        <w:t xml:space="preserve"> select </w:t>
      </w:r>
      <w:r w:rsidR="0025696F" w:rsidRPr="00E154DB">
        <w:rPr>
          <w:b/>
        </w:rPr>
        <w:t>GUI Builder</w:t>
      </w:r>
    </w:p>
    <w:p w14:paraId="3D6B61F7" w14:textId="77777777" w:rsidR="0025696F" w:rsidRPr="00E154DB" w:rsidRDefault="00E154DB" w:rsidP="00EA2F28">
      <w:pPr>
        <w:pStyle w:val="Listenabsatz"/>
        <w:numPr>
          <w:ilvl w:val="0"/>
          <w:numId w:val="52"/>
        </w:numPr>
        <w:rPr>
          <w:b/>
        </w:rPr>
      </w:pPr>
      <w:r w:rsidRPr="00E154DB">
        <w:t xml:space="preserve">Click </w:t>
      </w:r>
      <w:r w:rsidRPr="00E154DB">
        <w:rPr>
          <w:b/>
        </w:rPr>
        <w:t>OK</w:t>
      </w:r>
      <w:r w:rsidR="007D1D0F">
        <w:br/>
      </w:r>
    </w:p>
    <w:p w14:paraId="5B9A048A" w14:textId="77777777" w:rsidR="00821474" w:rsidRPr="00E154DB" w:rsidRDefault="00E154DB" w:rsidP="00821474">
      <w:pPr>
        <w:rPr>
          <w:rStyle w:val="Fett"/>
        </w:rPr>
      </w:pPr>
      <w:r w:rsidRPr="00E154DB">
        <w:rPr>
          <w:noProof/>
        </w:rPr>
        <w:drawing>
          <wp:anchor distT="0" distB="0" distL="114300" distR="114300" simplePos="0" relativeHeight="251644928" behindDoc="1" locked="0" layoutInCell="1" allowOverlap="1" wp14:anchorId="61F65E21" wp14:editId="6F31DA63">
            <wp:simplePos x="0" y="0"/>
            <wp:positionH relativeFrom="column">
              <wp:posOffset>3278505</wp:posOffset>
            </wp:positionH>
            <wp:positionV relativeFrom="paragraph">
              <wp:posOffset>160020</wp:posOffset>
            </wp:positionV>
            <wp:extent cx="3119755" cy="2592070"/>
            <wp:effectExtent l="0" t="0" r="4445" b="0"/>
            <wp:wrapTight wrapText="bothSides">
              <wp:wrapPolygon edited="0">
                <wp:start x="0" y="0"/>
                <wp:lineTo x="0" y="21431"/>
                <wp:lineTo x="21499" y="21431"/>
                <wp:lineTo x="21499" y="0"/>
                <wp:lineTo x="0" y="0"/>
              </wp:wrapPolygon>
            </wp:wrapTight>
            <wp:docPr id="1875" name="Picture 1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olsmenu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474" w:rsidRPr="00E154DB">
        <w:rPr>
          <w:rStyle w:val="Fett"/>
        </w:rPr>
        <w:t>Create a shortcut on the µVision Tools menu:</w:t>
      </w:r>
    </w:p>
    <w:p w14:paraId="3EAD0ABC" w14:textId="77777777" w:rsidR="007D1D0F" w:rsidRPr="00E154DB" w:rsidRDefault="007D1D0F" w:rsidP="00EA2F28">
      <w:pPr>
        <w:pStyle w:val="Listenabsatz"/>
        <w:numPr>
          <w:ilvl w:val="0"/>
          <w:numId w:val="53"/>
        </w:numPr>
      </w:pPr>
      <w:r w:rsidRPr="00E154DB">
        <w:t xml:space="preserve">In the main µVision menu, select </w:t>
      </w:r>
      <w:r w:rsidRPr="00E154DB">
        <w:rPr>
          <w:b/>
        </w:rPr>
        <w:t>Tools</w:t>
      </w:r>
      <w:r w:rsidR="00E154DB" w:rsidRPr="00E154DB">
        <w:rPr>
          <w:b/>
        </w:rPr>
        <w:t xml:space="preserve"> </w:t>
      </w:r>
      <w:r w:rsidR="00E154DB" w:rsidRPr="00E154DB">
        <w:rPr>
          <w:b/>
        </w:rPr>
        <w:sym w:font="Wingdings" w:char="F0E0"/>
      </w:r>
      <w:r w:rsidR="00E154DB" w:rsidRPr="00E154DB">
        <w:rPr>
          <w:b/>
        </w:rPr>
        <w:t xml:space="preserve"> </w:t>
      </w:r>
      <w:r w:rsidRPr="00E154DB">
        <w:rPr>
          <w:b/>
        </w:rPr>
        <w:t>Customize Tools Menu</w:t>
      </w:r>
      <w:r w:rsidRPr="00E154DB">
        <w:t>.</w:t>
      </w:r>
      <w:r w:rsidR="00A85784" w:rsidRPr="00E154DB">
        <w:t xml:space="preserve"> </w:t>
      </w:r>
      <w:r w:rsidRPr="00E154DB">
        <w:t xml:space="preserve">The window below </w:t>
      </w:r>
      <w:proofErr w:type="gramStart"/>
      <w:r w:rsidRPr="00E154DB">
        <w:t>opens up</w:t>
      </w:r>
      <w:proofErr w:type="gramEnd"/>
      <w:r w:rsidRPr="00E154DB">
        <w:t>.</w:t>
      </w:r>
    </w:p>
    <w:p w14:paraId="0F8197A8" w14:textId="05D38479" w:rsidR="007D1D0F" w:rsidRPr="00E154DB" w:rsidRDefault="007D1D0F" w:rsidP="00EA2F28">
      <w:pPr>
        <w:pStyle w:val="Listenabsatz"/>
        <w:numPr>
          <w:ilvl w:val="0"/>
          <w:numId w:val="53"/>
        </w:numPr>
      </w:pPr>
      <w:r w:rsidRPr="00E154DB">
        <w:t xml:space="preserve">This will allow you to </w:t>
      </w:r>
      <w:r w:rsidR="0025696F" w:rsidRPr="00E154DB">
        <w:t xml:space="preserve">add a shortcut to your </w:t>
      </w:r>
      <w:r w:rsidR="00E154DB">
        <w:t>t</w:t>
      </w:r>
      <w:r w:rsidRPr="00E154DB">
        <w:t xml:space="preserve">ools menu to launch </w:t>
      </w:r>
      <w:proofErr w:type="spellStart"/>
      <w:r w:rsidRPr="00E154DB">
        <w:t>GUIBuilder</w:t>
      </w:r>
      <w:proofErr w:type="spellEnd"/>
      <w:r w:rsidR="0025696F" w:rsidRPr="00E154DB">
        <w:t>. This only needs to be done once for</w:t>
      </w:r>
      <w:r w:rsidRPr="00E154DB">
        <w:t xml:space="preserve"> every installation of MDK-ARM and not every project you may create.</w:t>
      </w:r>
    </w:p>
    <w:p w14:paraId="79A3B4D6" w14:textId="77777777" w:rsidR="007D1D0F" w:rsidRPr="00E154DB" w:rsidRDefault="007D1D0F" w:rsidP="00EA2F28">
      <w:pPr>
        <w:pStyle w:val="Listenabsatz"/>
        <w:numPr>
          <w:ilvl w:val="0"/>
          <w:numId w:val="53"/>
        </w:numPr>
      </w:pPr>
      <w:r w:rsidRPr="00E154DB">
        <w:t xml:space="preserve">Click on the Insert icon </w:t>
      </w:r>
      <w:r w:rsidRPr="00E154DB">
        <w:rPr>
          <w:noProof/>
        </w:rPr>
        <w:drawing>
          <wp:inline distT="0" distB="0" distL="0" distR="0" wp14:anchorId="06A08C6A" wp14:editId="583764A5">
            <wp:extent cx="190543" cy="177841"/>
            <wp:effectExtent l="0" t="0" r="0" b="0"/>
            <wp:docPr id="1876" name="Picture 1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43" cy="17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784" w:rsidRPr="00E154DB">
        <w:t xml:space="preserve"> </w:t>
      </w:r>
      <w:r w:rsidRPr="00E154DB">
        <w:t>(or press the Insert key).</w:t>
      </w:r>
    </w:p>
    <w:p w14:paraId="185D6769" w14:textId="77777777" w:rsidR="007D1D0F" w:rsidRPr="00E154DB" w:rsidRDefault="007D1D0F" w:rsidP="00EA2F28">
      <w:pPr>
        <w:pStyle w:val="Listenabsatz"/>
        <w:numPr>
          <w:ilvl w:val="0"/>
          <w:numId w:val="53"/>
        </w:numPr>
      </w:pPr>
      <w:r w:rsidRPr="00E154DB">
        <w:t xml:space="preserve">Enter the text </w:t>
      </w:r>
      <w:proofErr w:type="spellStart"/>
      <w:r w:rsidRPr="00E154DB">
        <w:rPr>
          <w:b/>
        </w:rPr>
        <w:t>GUIBuilder</w:t>
      </w:r>
      <w:proofErr w:type="spellEnd"/>
      <w:r w:rsidRPr="00E154DB">
        <w:t xml:space="preserve"> as </w:t>
      </w:r>
      <w:proofErr w:type="gramStart"/>
      <w:r w:rsidRPr="00E154DB">
        <w:t>shown</w:t>
      </w:r>
      <w:proofErr w:type="gramEnd"/>
      <w:r w:rsidRPr="00E154DB">
        <w:t xml:space="preserve"> and press Enter.</w:t>
      </w:r>
    </w:p>
    <w:p w14:paraId="5254EFC0" w14:textId="7BD3EAEA" w:rsidR="007D1D0F" w:rsidRPr="00E154DB" w:rsidRDefault="007D1D0F" w:rsidP="00EA2F28">
      <w:pPr>
        <w:pStyle w:val="Listenabsatz"/>
        <w:numPr>
          <w:ilvl w:val="0"/>
          <w:numId w:val="53"/>
        </w:numPr>
      </w:pPr>
      <w:r w:rsidRPr="00E154DB">
        <w:t>In the Command and Initial Folder</w:t>
      </w:r>
      <w:r w:rsidR="00957E29">
        <w:t xml:space="preserve"> </w:t>
      </w:r>
      <w:r w:rsidRPr="00E154DB">
        <w:t xml:space="preserve">boxes enter </w:t>
      </w:r>
      <w:r w:rsidRPr="00E154DB">
        <w:rPr>
          <w:b/>
        </w:rPr>
        <w:t>.\RTE\Graphics\GUIBuilder.exe</w:t>
      </w:r>
      <w:r w:rsidR="00A85784" w:rsidRPr="00E154DB">
        <w:t xml:space="preserve"> </w:t>
      </w:r>
      <w:proofErr w:type="gramStart"/>
      <w:r w:rsidRPr="00E154DB">
        <w:t>and</w:t>
      </w:r>
      <w:r w:rsidR="00A85784" w:rsidRPr="00E154DB">
        <w:t xml:space="preserve"> </w:t>
      </w:r>
      <w:r w:rsidRPr="00E154DB">
        <w:rPr>
          <w:b/>
        </w:rPr>
        <w:t>.</w:t>
      </w:r>
      <w:proofErr w:type="gramEnd"/>
      <w:r w:rsidRPr="00E154DB">
        <w:rPr>
          <w:b/>
        </w:rPr>
        <w:t>\</w:t>
      </w:r>
      <w:r w:rsidR="00E154DB">
        <w:rPr>
          <w:b/>
        </w:rPr>
        <w:t xml:space="preserve"> </w:t>
      </w:r>
      <w:r w:rsidRPr="00E154DB">
        <w:t>.</w:t>
      </w:r>
    </w:p>
    <w:p w14:paraId="1F7E72F7" w14:textId="77777777" w:rsidR="00E154DB" w:rsidRDefault="007126D2" w:rsidP="00EA2F28">
      <w:pPr>
        <w:pStyle w:val="Listenabsatz"/>
        <w:numPr>
          <w:ilvl w:val="0"/>
          <w:numId w:val="53"/>
        </w:numPr>
      </w:pPr>
      <w:r w:rsidRPr="007D1D0F">
        <w:rPr>
          <w:noProof/>
        </w:rPr>
        <w:drawing>
          <wp:anchor distT="0" distB="0" distL="114300" distR="114300" simplePos="0" relativeHeight="251645952" behindDoc="1" locked="0" layoutInCell="1" allowOverlap="1" wp14:anchorId="601CF93D" wp14:editId="66940518">
            <wp:simplePos x="0" y="0"/>
            <wp:positionH relativeFrom="column">
              <wp:posOffset>5213985</wp:posOffset>
            </wp:positionH>
            <wp:positionV relativeFrom="paragraph">
              <wp:posOffset>847725</wp:posOffset>
            </wp:positionV>
            <wp:extent cx="1186815" cy="897890"/>
            <wp:effectExtent l="0" t="0" r="0" b="0"/>
            <wp:wrapTight wrapText="bothSides">
              <wp:wrapPolygon edited="0">
                <wp:start x="0" y="0"/>
                <wp:lineTo x="0" y="21081"/>
                <wp:lineTo x="21149" y="21081"/>
                <wp:lineTo x="21149" y="0"/>
                <wp:lineTo x="0" y="0"/>
              </wp:wrapPolygon>
            </wp:wrapTight>
            <wp:docPr id="1877" name="Picture 1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builder2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81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1D0F" w:rsidRPr="00E154DB">
        <w:t xml:space="preserve">Click on </w:t>
      </w:r>
      <w:r w:rsidR="007D1D0F" w:rsidRPr="00E154DB">
        <w:rPr>
          <w:b/>
        </w:rPr>
        <w:t>OK</w:t>
      </w:r>
      <w:r w:rsidR="007D1D0F" w:rsidRPr="00E154DB">
        <w:t xml:space="preserve"> to close it.</w:t>
      </w:r>
      <w:r>
        <w:br/>
      </w:r>
      <w:r>
        <w:br/>
      </w:r>
      <w:r>
        <w:br/>
      </w:r>
      <w:r>
        <w:br/>
      </w:r>
      <w:r>
        <w:br/>
      </w:r>
    </w:p>
    <w:p w14:paraId="510D3BE1" w14:textId="0BE7FE62" w:rsidR="00E154DB" w:rsidRDefault="007D1D0F" w:rsidP="00EA2F28">
      <w:pPr>
        <w:pStyle w:val="Listenabsatz"/>
        <w:numPr>
          <w:ilvl w:val="0"/>
          <w:numId w:val="53"/>
        </w:numPr>
      </w:pPr>
      <w:r>
        <w:t xml:space="preserve">Click on </w:t>
      </w:r>
      <w:r w:rsidRPr="007126D2">
        <w:rPr>
          <w:b/>
        </w:rPr>
        <w:t>Tools</w:t>
      </w:r>
      <w:r>
        <w:t xml:space="preserve"> </w:t>
      </w:r>
      <w:r w:rsidR="00821474">
        <w:t>in µVision</w:t>
      </w:r>
      <w:r w:rsidR="00957E29">
        <w:t>,</w:t>
      </w:r>
      <w:r w:rsidR="00821474">
        <w:t xml:space="preserve"> </w:t>
      </w:r>
      <w:r>
        <w:t xml:space="preserve">and the new </w:t>
      </w:r>
      <w:proofErr w:type="spellStart"/>
      <w:r>
        <w:t>GUIB</w:t>
      </w:r>
      <w:r w:rsidR="00821474">
        <w:t>u</w:t>
      </w:r>
      <w:r>
        <w:t>ilder</w:t>
      </w:r>
      <w:proofErr w:type="spellEnd"/>
      <w:r>
        <w:t xml:space="preserve"> menu item will display like this:</w:t>
      </w:r>
    </w:p>
    <w:p w14:paraId="03BF11E4" w14:textId="5E16B451" w:rsidR="0025696F" w:rsidRDefault="007D1D0F" w:rsidP="00EA2F28">
      <w:pPr>
        <w:pStyle w:val="Listenabsatz"/>
        <w:numPr>
          <w:ilvl w:val="0"/>
          <w:numId w:val="53"/>
        </w:numPr>
      </w:pPr>
      <w:r w:rsidRPr="007D1D0F">
        <w:t xml:space="preserve">Click on </w:t>
      </w:r>
      <w:proofErr w:type="spellStart"/>
      <w:r w:rsidRPr="007126D2">
        <w:rPr>
          <w:b/>
        </w:rPr>
        <w:t>GUIBuilder</w:t>
      </w:r>
      <w:proofErr w:type="spellEnd"/>
      <w:r w:rsidR="00957E29">
        <w:rPr>
          <w:b/>
        </w:rPr>
        <w:t>,</w:t>
      </w:r>
      <w:r w:rsidRPr="007D1D0F">
        <w:t xml:space="preserve"> and it will </w:t>
      </w:r>
      <w:r w:rsidR="00821474">
        <w:t>start</w:t>
      </w:r>
      <w:r w:rsidRPr="007D1D0F">
        <w:t>.</w:t>
      </w:r>
      <w:r w:rsidR="00A85784">
        <w:t xml:space="preserve"> </w:t>
      </w:r>
      <w:r w:rsidR="0025696F" w:rsidRPr="007D1D0F">
        <w:br/>
      </w:r>
    </w:p>
    <w:p w14:paraId="541E0190" w14:textId="77777777" w:rsidR="007D1D0F" w:rsidRDefault="007D1D0F">
      <w:pPr>
        <w:spacing w:after="0"/>
      </w:pPr>
    </w:p>
    <w:p w14:paraId="1E2ED1D3" w14:textId="77777777" w:rsidR="00D544F4" w:rsidRDefault="00D544F4">
      <w:pPr>
        <w:spacing w:after="0"/>
      </w:pPr>
    </w:p>
    <w:p w14:paraId="05343D55" w14:textId="77777777" w:rsidR="002B2E2E" w:rsidRPr="002B2E2E" w:rsidRDefault="007126D2" w:rsidP="002B2E2E">
      <w:pPr>
        <w:rPr>
          <w:b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7F3916E" wp14:editId="689B3DC4">
            <wp:simplePos x="0" y="0"/>
            <wp:positionH relativeFrom="column">
              <wp:posOffset>4853305</wp:posOffset>
            </wp:positionH>
            <wp:positionV relativeFrom="paragraph">
              <wp:posOffset>184150</wp:posOffset>
            </wp:positionV>
            <wp:extent cx="1567180" cy="1025525"/>
            <wp:effectExtent l="0" t="0" r="0" b="3175"/>
            <wp:wrapTight wrapText="bothSides">
              <wp:wrapPolygon edited="0">
                <wp:start x="0" y="0"/>
                <wp:lineTo x="0" y="21266"/>
                <wp:lineTo x="21267" y="21266"/>
                <wp:lineTo x="21267" y="0"/>
                <wp:lineTo x="0" y="0"/>
              </wp:wrapPolygon>
            </wp:wrapTight>
            <wp:docPr id="1861" name="Picture 1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18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9024" behindDoc="1" locked="0" layoutInCell="1" allowOverlap="1" wp14:anchorId="5E9305F4" wp14:editId="62628A73">
            <wp:simplePos x="0" y="0"/>
            <wp:positionH relativeFrom="column">
              <wp:posOffset>2034540</wp:posOffset>
            </wp:positionH>
            <wp:positionV relativeFrom="paragraph">
              <wp:posOffset>-85090</wp:posOffset>
            </wp:positionV>
            <wp:extent cx="365760" cy="410845"/>
            <wp:effectExtent l="0" t="0" r="0" b="8255"/>
            <wp:wrapTight wrapText="bothSides">
              <wp:wrapPolygon edited="0">
                <wp:start x="0" y="0"/>
                <wp:lineTo x="0" y="21032"/>
                <wp:lineTo x="20250" y="21032"/>
                <wp:lineTo x="20250" y="0"/>
                <wp:lineTo x="0" y="0"/>
              </wp:wrapPolygon>
            </wp:wrapTight>
            <wp:docPr id="1881" name="Picture 1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MEWIN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2E2E" w:rsidRPr="002B2E2E">
        <w:rPr>
          <w:b/>
        </w:rPr>
        <w:t>Create the Frame:</w:t>
      </w:r>
    </w:p>
    <w:p w14:paraId="4021A9C4" w14:textId="77777777" w:rsidR="007126D2" w:rsidRDefault="00783D66" w:rsidP="00EA2F28">
      <w:pPr>
        <w:pStyle w:val="Listenabsatz"/>
        <w:numPr>
          <w:ilvl w:val="0"/>
          <w:numId w:val="54"/>
        </w:numPr>
      </w:pPr>
      <w:r>
        <w:t xml:space="preserve">Click on the </w:t>
      </w:r>
      <w:proofErr w:type="spellStart"/>
      <w:r>
        <w:t>Framewin</w:t>
      </w:r>
      <w:proofErr w:type="spellEnd"/>
      <w:r>
        <w:t xml:space="preserve"> icon:</w:t>
      </w:r>
      <w:r w:rsidR="00A85784">
        <w:t xml:space="preserve"> </w:t>
      </w:r>
      <w:r>
        <w:t xml:space="preserve"> A box will be created labelled </w:t>
      </w:r>
      <w:proofErr w:type="spellStart"/>
      <w:r w:rsidRPr="00957E29">
        <w:t>Framewin</w:t>
      </w:r>
      <w:proofErr w:type="spellEnd"/>
      <w:r>
        <w:t>.</w:t>
      </w:r>
    </w:p>
    <w:p w14:paraId="667A8D68" w14:textId="77777777" w:rsidR="00624C89" w:rsidRDefault="007F1E66" w:rsidP="00EA2F28">
      <w:pPr>
        <w:pStyle w:val="Listenabsatz"/>
        <w:numPr>
          <w:ilvl w:val="0"/>
          <w:numId w:val="54"/>
        </w:numPr>
      </w:pPr>
      <w:r>
        <w:t xml:space="preserve">With the </w:t>
      </w:r>
      <w:proofErr w:type="spellStart"/>
      <w:r>
        <w:t>FrameWin</w:t>
      </w:r>
      <w:proofErr w:type="spellEnd"/>
      <w:r>
        <w:t xml:space="preserve"> box</w:t>
      </w:r>
      <w:r w:rsidR="00470F47">
        <w:t xml:space="preserve"> selected,</w:t>
      </w:r>
      <w:r>
        <w:t xml:space="preserve"> </w:t>
      </w:r>
      <w:r w:rsidR="00406AB8">
        <w:t>change the Property Name from</w:t>
      </w:r>
      <w:r w:rsidR="00624C89">
        <w:t xml:space="preserve"> </w:t>
      </w:r>
      <w:proofErr w:type="spellStart"/>
      <w:r w:rsidR="00624C89">
        <w:t>FrameWin</w:t>
      </w:r>
      <w:proofErr w:type="spellEnd"/>
      <w:r w:rsidR="00624C89">
        <w:t xml:space="preserve"> to </w:t>
      </w:r>
      <w:proofErr w:type="spellStart"/>
      <w:r w:rsidR="00624C89" w:rsidRPr="007126D2">
        <w:rPr>
          <w:b/>
        </w:rPr>
        <w:t>LogViewer</w:t>
      </w:r>
      <w:proofErr w:type="spellEnd"/>
      <w:r w:rsidR="00624C89">
        <w:t>.</w:t>
      </w:r>
    </w:p>
    <w:p w14:paraId="068FBA62" w14:textId="77777777" w:rsidR="00783D66" w:rsidRDefault="00783D66" w:rsidP="00EA2F28">
      <w:pPr>
        <w:pStyle w:val="Listenabsatz"/>
        <w:numPr>
          <w:ilvl w:val="0"/>
          <w:numId w:val="54"/>
        </w:numPr>
      </w:pPr>
      <w:r>
        <w:t xml:space="preserve">In the property column, enter </w:t>
      </w:r>
      <w:proofErr w:type="spellStart"/>
      <w:r>
        <w:t>xSize</w:t>
      </w:r>
      <w:proofErr w:type="spellEnd"/>
      <w:r>
        <w:t xml:space="preserve"> = </w:t>
      </w:r>
      <w:r w:rsidR="007F1E66" w:rsidRPr="007126D2">
        <w:rPr>
          <w:b/>
        </w:rPr>
        <w:t>240</w:t>
      </w:r>
      <w:r>
        <w:t xml:space="preserve"> and </w:t>
      </w:r>
      <w:proofErr w:type="spellStart"/>
      <w:r>
        <w:t>ySize</w:t>
      </w:r>
      <w:proofErr w:type="spellEnd"/>
      <w:r>
        <w:t xml:space="preserve"> = </w:t>
      </w:r>
      <w:r w:rsidR="007F1E66" w:rsidRPr="007126D2">
        <w:rPr>
          <w:b/>
        </w:rPr>
        <w:t>320</w:t>
      </w:r>
      <w:r w:rsidR="00470F47">
        <w:t>.</w:t>
      </w:r>
      <w:r w:rsidR="00A85784">
        <w:t xml:space="preserve"> </w:t>
      </w:r>
      <w:r w:rsidR="00470F47">
        <w:t>This specifies the size of the LCD.</w:t>
      </w:r>
    </w:p>
    <w:p w14:paraId="52EDEEC8" w14:textId="77777777" w:rsidR="00524664" w:rsidRDefault="007126D2" w:rsidP="00EA2F28">
      <w:pPr>
        <w:pStyle w:val="Listenabsatz"/>
        <w:numPr>
          <w:ilvl w:val="0"/>
          <w:numId w:val="54"/>
        </w:num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5BC30EC4" wp14:editId="734BEF13">
            <wp:simplePos x="0" y="0"/>
            <wp:positionH relativeFrom="column">
              <wp:posOffset>1997710</wp:posOffset>
            </wp:positionH>
            <wp:positionV relativeFrom="paragraph">
              <wp:posOffset>193675</wp:posOffset>
            </wp:positionV>
            <wp:extent cx="406400" cy="461010"/>
            <wp:effectExtent l="0" t="0" r="0" b="0"/>
            <wp:wrapTight wrapText="bothSides">
              <wp:wrapPolygon edited="0">
                <wp:start x="0" y="0"/>
                <wp:lineTo x="0" y="20529"/>
                <wp:lineTo x="20250" y="20529"/>
                <wp:lineTo x="20250" y="0"/>
                <wp:lineTo x="0" y="0"/>
              </wp:wrapPolygon>
            </wp:wrapTight>
            <wp:docPr id="1856" name="Picture 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Edit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4664">
        <w:t>Press Enter.</w:t>
      </w:r>
      <w:r w:rsidR="00524664" w:rsidRPr="00524664">
        <w:rPr>
          <w:noProof/>
        </w:rPr>
        <w:t xml:space="preserve"> </w:t>
      </w:r>
    </w:p>
    <w:p w14:paraId="0CEE5CCE" w14:textId="77777777" w:rsidR="007126D2" w:rsidRDefault="007126D2" w:rsidP="007F1E66">
      <w:pPr>
        <w:rPr>
          <w:b/>
        </w:rPr>
      </w:pPr>
    </w:p>
    <w:p w14:paraId="2F6AFEC3" w14:textId="77777777" w:rsidR="00783D66" w:rsidRPr="007F1E66" w:rsidRDefault="007F1E66" w:rsidP="007F1E66">
      <w:pPr>
        <w:rPr>
          <w:b/>
        </w:rPr>
      </w:pPr>
      <w:r w:rsidRPr="007F1E66">
        <w:rPr>
          <w:b/>
        </w:rPr>
        <w:t xml:space="preserve">Add the </w:t>
      </w:r>
      <w:r w:rsidR="00CB1A47">
        <w:rPr>
          <w:b/>
        </w:rPr>
        <w:t>Multi Edit Widget</w:t>
      </w:r>
    </w:p>
    <w:p w14:paraId="36BC53F6" w14:textId="77777777" w:rsidR="00470F47" w:rsidRPr="007126D2" w:rsidRDefault="007F1E66" w:rsidP="00EA2F28">
      <w:pPr>
        <w:pStyle w:val="Listenabsatz"/>
        <w:numPr>
          <w:ilvl w:val="0"/>
          <w:numId w:val="55"/>
        </w:numPr>
      </w:pPr>
      <w:r w:rsidRPr="007126D2">
        <w:t xml:space="preserve">Click on the </w:t>
      </w:r>
      <w:proofErr w:type="spellStart"/>
      <w:r w:rsidRPr="007126D2">
        <w:rPr>
          <w:b/>
        </w:rPr>
        <w:t>Multi</w:t>
      </w:r>
      <w:r w:rsidR="00524664" w:rsidRPr="007126D2">
        <w:rPr>
          <w:b/>
        </w:rPr>
        <w:t>e</w:t>
      </w:r>
      <w:r w:rsidRPr="007126D2">
        <w:rPr>
          <w:b/>
        </w:rPr>
        <w:t>dit</w:t>
      </w:r>
      <w:proofErr w:type="spellEnd"/>
      <w:r w:rsidRPr="007126D2">
        <w:t xml:space="preserve"> icon:</w:t>
      </w:r>
      <w:r w:rsidR="00A85784" w:rsidRPr="007126D2">
        <w:t xml:space="preserve"> </w:t>
      </w:r>
      <w:r w:rsidRPr="007126D2">
        <w:t xml:space="preserve"> </w:t>
      </w:r>
    </w:p>
    <w:p w14:paraId="71EDC507" w14:textId="2810628A" w:rsidR="00470F47" w:rsidRPr="007126D2" w:rsidRDefault="00470F47" w:rsidP="00EA2F28">
      <w:pPr>
        <w:pStyle w:val="Listenabsatz"/>
        <w:numPr>
          <w:ilvl w:val="0"/>
          <w:numId w:val="55"/>
        </w:numPr>
      </w:pPr>
      <w:r w:rsidRPr="007126D2">
        <w:t xml:space="preserve">Click and drag to fill the </w:t>
      </w:r>
      <w:proofErr w:type="spellStart"/>
      <w:r w:rsidRPr="007126D2">
        <w:rPr>
          <w:b/>
        </w:rPr>
        <w:t>LogViewer</w:t>
      </w:r>
      <w:proofErr w:type="spellEnd"/>
      <w:r w:rsidRPr="007126D2">
        <w:t xml:space="preserve"> area</w:t>
      </w:r>
      <w:r w:rsidR="00957E29">
        <w:t>,</w:t>
      </w:r>
      <w:r w:rsidRPr="007126D2">
        <w:t xml:space="preserve"> as shown below.</w:t>
      </w:r>
      <w:r w:rsidR="00A85784" w:rsidRPr="007126D2">
        <w:t xml:space="preserve"> </w:t>
      </w:r>
      <w:r w:rsidRPr="007126D2">
        <w:t>Leave a space at the bottom for the button.</w:t>
      </w:r>
    </w:p>
    <w:p w14:paraId="49AC9461" w14:textId="77777777" w:rsidR="00470F47" w:rsidRDefault="00D544F4" w:rsidP="007F1E66">
      <w:pPr>
        <w:rPr>
          <w:b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3CDE701A" wp14:editId="16E8774D">
            <wp:simplePos x="0" y="0"/>
            <wp:positionH relativeFrom="column">
              <wp:posOffset>3889375</wp:posOffset>
            </wp:positionH>
            <wp:positionV relativeFrom="paragraph">
              <wp:posOffset>34925</wp:posOffset>
            </wp:positionV>
            <wp:extent cx="1570355" cy="1057275"/>
            <wp:effectExtent l="0" t="0" r="0" b="9525"/>
            <wp:wrapTight wrapText="bothSides">
              <wp:wrapPolygon edited="0">
                <wp:start x="0" y="0"/>
                <wp:lineTo x="0" y="21405"/>
                <wp:lineTo x="21224" y="21405"/>
                <wp:lineTo x="21224" y="0"/>
                <wp:lineTo x="0" y="0"/>
              </wp:wrapPolygon>
            </wp:wrapTight>
            <wp:docPr id="1882" name="Picture 1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1A47">
        <w:rPr>
          <w:noProof/>
        </w:rPr>
        <w:drawing>
          <wp:anchor distT="0" distB="0" distL="114300" distR="114300" simplePos="0" relativeHeight="251654144" behindDoc="1" locked="0" layoutInCell="1" allowOverlap="1" wp14:anchorId="7CFD364C" wp14:editId="2F241939">
            <wp:simplePos x="0" y="0"/>
            <wp:positionH relativeFrom="column">
              <wp:posOffset>1889760</wp:posOffset>
            </wp:positionH>
            <wp:positionV relativeFrom="paragraph">
              <wp:posOffset>108585</wp:posOffset>
            </wp:positionV>
            <wp:extent cx="373380" cy="419100"/>
            <wp:effectExtent l="0" t="0" r="7620" b="0"/>
            <wp:wrapTight wrapText="bothSides">
              <wp:wrapPolygon edited="0">
                <wp:start x="0" y="0"/>
                <wp:lineTo x="0" y="20618"/>
                <wp:lineTo x="20939" y="20618"/>
                <wp:lineTo x="20939" y="0"/>
                <wp:lineTo x="0" y="0"/>
              </wp:wrapPolygon>
            </wp:wrapTight>
            <wp:docPr id="1857" name="Picture 1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C52A5F" w14:textId="77777777" w:rsidR="007F1E66" w:rsidRPr="007F1E66" w:rsidRDefault="007F1E66" w:rsidP="007F1E66">
      <w:pPr>
        <w:rPr>
          <w:b/>
        </w:rPr>
      </w:pPr>
      <w:r w:rsidRPr="007F1E66">
        <w:rPr>
          <w:b/>
        </w:rPr>
        <w:t>Add the Button:</w:t>
      </w:r>
    </w:p>
    <w:p w14:paraId="32F77640" w14:textId="77777777" w:rsidR="0025696F" w:rsidRDefault="007F1E66" w:rsidP="00EA2F28">
      <w:pPr>
        <w:pStyle w:val="Listenabsatz"/>
        <w:numPr>
          <w:ilvl w:val="0"/>
          <w:numId w:val="56"/>
        </w:numPr>
      </w:pPr>
      <w:r>
        <w:t>Click on the Button icon:</w:t>
      </w:r>
    </w:p>
    <w:p w14:paraId="5A8032EA" w14:textId="1AE92769" w:rsidR="007F1E66" w:rsidRDefault="007F1E66" w:rsidP="00EA2F28">
      <w:pPr>
        <w:pStyle w:val="Listenabsatz"/>
        <w:numPr>
          <w:ilvl w:val="0"/>
          <w:numId w:val="56"/>
        </w:numPr>
      </w:pPr>
      <w:r>
        <w:t>Us</w:t>
      </w:r>
      <w:r w:rsidR="00957E29">
        <w:t>e</w:t>
      </w:r>
      <w:r>
        <w:t xml:space="preserve"> your mouse </w:t>
      </w:r>
      <w:r w:rsidR="00B23F38">
        <w:t xml:space="preserve">to </w:t>
      </w:r>
      <w:r>
        <w:t>size and position as shown below:</w:t>
      </w:r>
    </w:p>
    <w:p w14:paraId="032E27A8" w14:textId="77777777" w:rsidR="00406AB8" w:rsidRDefault="007F1E66" w:rsidP="00EA2F28">
      <w:pPr>
        <w:pStyle w:val="Listenabsatz"/>
        <w:numPr>
          <w:ilvl w:val="0"/>
          <w:numId w:val="56"/>
        </w:numPr>
      </w:pPr>
      <w:r>
        <w:t xml:space="preserve">With the Button selected, </w:t>
      </w:r>
      <w:r w:rsidR="00CB1A47">
        <w:t>change</w:t>
      </w:r>
      <w:r>
        <w:t xml:space="preserve"> </w:t>
      </w:r>
      <w:r w:rsidR="00CB1A47">
        <w:t xml:space="preserve">the </w:t>
      </w:r>
      <w:r>
        <w:t>Property</w:t>
      </w:r>
      <w:r w:rsidR="00CB1A47">
        <w:t xml:space="preserve"> Name </w:t>
      </w:r>
      <w:r>
        <w:t xml:space="preserve">to </w:t>
      </w:r>
      <w:r w:rsidRPr="00B23F38">
        <w:rPr>
          <w:b/>
        </w:rPr>
        <w:t>Update</w:t>
      </w:r>
      <w:r w:rsidR="00CB1A47">
        <w:t>.</w:t>
      </w:r>
      <w:r w:rsidR="00A85784">
        <w:t xml:space="preserve"> </w:t>
      </w:r>
    </w:p>
    <w:p w14:paraId="1CB41A0C" w14:textId="77777777" w:rsidR="007F1E66" w:rsidRDefault="00CB1A47" w:rsidP="00EA2F28">
      <w:pPr>
        <w:pStyle w:val="Listenabsatz"/>
        <w:numPr>
          <w:ilvl w:val="0"/>
          <w:numId w:val="56"/>
        </w:numPr>
      </w:pPr>
      <w:r>
        <w:t>Click Enter to finish.</w:t>
      </w:r>
    </w:p>
    <w:p w14:paraId="4457F2D0" w14:textId="77777777" w:rsidR="00821474" w:rsidRPr="00821474" w:rsidRDefault="00406AB8" w:rsidP="007F1E66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52096" behindDoc="1" locked="0" layoutInCell="1" allowOverlap="1" wp14:anchorId="6C763C31" wp14:editId="4C3DE756">
            <wp:simplePos x="0" y="0"/>
            <wp:positionH relativeFrom="column">
              <wp:posOffset>2858770</wp:posOffset>
            </wp:positionH>
            <wp:positionV relativeFrom="paragraph">
              <wp:posOffset>268605</wp:posOffset>
            </wp:positionV>
            <wp:extent cx="3554095" cy="3761105"/>
            <wp:effectExtent l="0" t="0" r="8255" b="0"/>
            <wp:wrapTight wrapText="bothSides">
              <wp:wrapPolygon edited="0">
                <wp:start x="0" y="0"/>
                <wp:lineTo x="0" y="21443"/>
                <wp:lineTo x="21534" y="21443"/>
                <wp:lineTo x="21534" y="0"/>
                <wp:lineTo x="0" y="0"/>
              </wp:wrapPolygon>
            </wp:wrapTight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474" w:rsidRPr="00821474">
        <w:rPr>
          <w:b/>
        </w:rPr>
        <w:t>Save and Export your GUI:</w:t>
      </w:r>
    </w:p>
    <w:p w14:paraId="7D0AE5BB" w14:textId="0804607D" w:rsidR="00821474" w:rsidRDefault="00821474" w:rsidP="00EA2F28">
      <w:pPr>
        <w:pStyle w:val="Listenabsatz"/>
        <w:numPr>
          <w:ilvl w:val="0"/>
          <w:numId w:val="57"/>
        </w:numPr>
      </w:pPr>
      <w:r>
        <w:t xml:space="preserve">Select </w:t>
      </w:r>
      <w:r w:rsidR="0025696F" w:rsidRPr="00B23F38">
        <w:rPr>
          <w:b/>
        </w:rPr>
        <w:t>File</w:t>
      </w:r>
      <w:r w:rsidR="00B23F38" w:rsidRPr="00B23F38">
        <w:rPr>
          <w:b/>
        </w:rPr>
        <w:t xml:space="preserve"> </w:t>
      </w:r>
      <w:r w:rsidR="00B23F38" w:rsidRPr="00B23F38">
        <w:rPr>
          <w:b/>
        </w:rPr>
        <w:sym w:font="Wingdings" w:char="F0E0"/>
      </w:r>
      <w:r w:rsidR="00B23F38" w:rsidRPr="00B23F38">
        <w:rPr>
          <w:b/>
        </w:rPr>
        <w:t xml:space="preserve"> </w:t>
      </w:r>
      <w:r w:rsidR="0025696F" w:rsidRPr="00B23F38">
        <w:rPr>
          <w:b/>
        </w:rPr>
        <w:t>Save</w:t>
      </w:r>
      <w:r>
        <w:t>.</w:t>
      </w:r>
      <w:r w:rsidR="00A85784">
        <w:t xml:space="preserve"> </w:t>
      </w:r>
      <w:r>
        <w:t xml:space="preserve">A </w:t>
      </w:r>
      <w:r w:rsidR="0025696F">
        <w:t>C source</w:t>
      </w:r>
      <w:r>
        <w:t xml:space="preserve"> </w:t>
      </w:r>
      <w:r w:rsidR="0025696F">
        <w:t xml:space="preserve">file with </w:t>
      </w:r>
      <w:r>
        <w:t xml:space="preserve">your GUI design is created and saved </w:t>
      </w:r>
      <w:r w:rsidR="0025696F">
        <w:t xml:space="preserve">into your </w:t>
      </w:r>
      <w:r>
        <w:t xml:space="preserve">µVision </w:t>
      </w:r>
      <w:r w:rsidR="0025696F">
        <w:t xml:space="preserve">project </w:t>
      </w:r>
      <w:r w:rsidR="00CB1A47">
        <w:t xml:space="preserve">root </w:t>
      </w:r>
      <w:r>
        <w:t>folder</w:t>
      </w:r>
      <w:r w:rsidR="0025696F">
        <w:t>.</w:t>
      </w:r>
      <w:r w:rsidR="00A85784">
        <w:t xml:space="preserve"> </w:t>
      </w:r>
      <w:r>
        <w:t xml:space="preserve">The file name is </w:t>
      </w:r>
      <w:r w:rsidR="00CB1A47">
        <w:t>derived</w:t>
      </w:r>
      <w:r>
        <w:t xml:space="preserve"> </w:t>
      </w:r>
      <w:r w:rsidR="00CB1A47">
        <w:t xml:space="preserve">from </w:t>
      </w:r>
      <w:r>
        <w:t>your parent GUI element</w:t>
      </w:r>
      <w:r w:rsidR="00957E29">
        <w:t>; in this case,</w:t>
      </w:r>
      <w:r w:rsidR="00CB1A47">
        <w:t xml:space="preserve"> the name </w:t>
      </w:r>
      <w:r>
        <w:t xml:space="preserve">is </w:t>
      </w:r>
      <w:r w:rsidRPr="00B23F38">
        <w:rPr>
          <w:b/>
        </w:rPr>
        <w:t>LogViewerDLG.c</w:t>
      </w:r>
      <w:r>
        <w:t>.</w:t>
      </w:r>
    </w:p>
    <w:p w14:paraId="261C44C6" w14:textId="2AF6625E" w:rsidR="00406AB8" w:rsidRDefault="00406AB8" w:rsidP="00EA2F28">
      <w:pPr>
        <w:pStyle w:val="Listenabsatz"/>
        <w:numPr>
          <w:ilvl w:val="0"/>
          <w:numId w:val="57"/>
        </w:numPr>
      </w:pPr>
      <w:r>
        <w:t>You will need to add this to your project.</w:t>
      </w:r>
      <w:r w:rsidR="00A85784">
        <w:t xml:space="preserve"> </w:t>
      </w:r>
    </w:p>
    <w:p w14:paraId="258733ED" w14:textId="77777777" w:rsidR="00821474" w:rsidRDefault="00821474" w:rsidP="00EA2F28">
      <w:pPr>
        <w:pStyle w:val="Listenabsatz"/>
        <w:numPr>
          <w:ilvl w:val="0"/>
          <w:numId w:val="57"/>
        </w:numPr>
      </w:pPr>
      <w:r>
        <w:t xml:space="preserve">Close </w:t>
      </w:r>
      <w:proofErr w:type="spellStart"/>
      <w:r>
        <w:t>GUIBuilder</w:t>
      </w:r>
      <w:proofErr w:type="spellEnd"/>
      <w:r>
        <w:t>.</w:t>
      </w:r>
    </w:p>
    <w:p w14:paraId="4EDFD653" w14:textId="77777777" w:rsidR="00821474" w:rsidRDefault="00821474">
      <w:pPr>
        <w:spacing w:after="0"/>
      </w:pPr>
    </w:p>
    <w:p w14:paraId="7C2E1613" w14:textId="77777777" w:rsidR="00D544F4" w:rsidRDefault="00D544F4">
      <w:pPr>
        <w:spacing w:after="0"/>
      </w:pPr>
    </w:p>
    <w:p w14:paraId="0F11D4A3" w14:textId="77777777" w:rsidR="00D544F4" w:rsidRDefault="00D544F4">
      <w:pPr>
        <w:spacing w:after="0"/>
      </w:pPr>
    </w:p>
    <w:p w14:paraId="3A171CE6" w14:textId="77777777" w:rsidR="00D544F4" w:rsidRDefault="00D544F4">
      <w:pPr>
        <w:spacing w:after="0"/>
      </w:pPr>
    </w:p>
    <w:p w14:paraId="23BC796D" w14:textId="77777777" w:rsidR="00D544F4" w:rsidRDefault="00D544F4">
      <w:pPr>
        <w:spacing w:after="0"/>
      </w:pPr>
    </w:p>
    <w:p w14:paraId="108B0439" w14:textId="77777777" w:rsidR="00D544F4" w:rsidRDefault="00D544F4">
      <w:pPr>
        <w:spacing w:after="0"/>
      </w:pPr>
    </w:p>
    <w:p w14:paraId="402DA5F8" w14:textId="77777777" w:rsidR="00D544F4" w:rsidRDefault="00D544F4">
      <w:pPr>
        <w:spacing w:after="0"/>
      </w:pPr>
    </w:p>
    <w:p w14:paraId="3244FBD4" w14:textId="77777777" w:rsidR="00D544F4" w:rsidRDefault="00D544F4">
      <w:pPr>
        <w:spacing w:after="0"/>
      </w:pPr>
    </w:p>
    <w:p w14:paraId="1B7DBA9A" w14:textId="77777777" w:rsidR="00D544F4" w:rsidRDefault="00D544F4">
      <w:pPr>
        <w:spacing w:after="0"/>
      </w:pPr>
    </w:p>
    <w:p w14:paraId="416C5D78" w14:textId="77777777" w:rsidR="00D544F4" w:rsidRDefault="00D544F4">
      <w:pPr>
        <w:spacing w:after="0"/>
      </w:pPr>
    </w:p>
    <w:p w14:paraId="754A8EEB" w14:textId="77777777" w:rsidR="00D544F4" w:rsidRDefault="00D544F4">
      <w:pPr>
        <w:spacing w:after="0"/>
      </w:pPr>
    </w:p>
    <w:p w14:paraId="4859D4C4" w14:textId="77777777" w:rsidR="00D544F4" w:rsidRDefault="00D544F4">
      <w:pPr>
        <w:spacing w:after="0"/>
      </w:pPr>
    </w:p>
    <w:p w14:paraId="394445BC" w14:textId="77777777" w:rsidR="00D544F4" w:rsidRDefault="00D544F4">
      <w:pPr>
        <w:spacing w:after="0"/>
      </w:pPr>
    </w:p>
    <w:p w14:paraId="0B3411AB" w14:textId="77777777" w:rsidR="00D544F4" w:rsidRDefault="00D544F4">
      <w:pPr>
        <w:spacing w:after="0"/>
      </w:pPr>
    </w:p>
    <w:p w14:paraId="679694D3" w14:textId="77777777" w:rsidR="00D544F4" w:rsidRDefault="00D544F4">
      <w:pPr>
        <w:spacing w:after="0"/>
      </w:pPr>
    </w:p>
    <w:p w14:paraId="16D85C57" w14:textId="77777777" w:rsidR="00D544F4" w:rsidRDefault="00D544F4">
      <w:pPr>
        <w:spacing w:after="0"/>
      </w:pPr>
    </w:p>
    <w:p w14:paraId="055B287C" w14:textId="77777777" w:rsidR="00D544F4" w:rsidRDefault="00D544F4">
      <w:pPr>
        <w:spacing w:after="0"/>
      </w:pPr>
    </w:p>
    <w:p w14:paraId="33569FAE" w14:textId="77777777" w:rsidR="00957E29" w:rsidRDefault="00957E29" w:rsidP="00D544F4">
      <w:pPr>
        <w:pStyle w:val="berschrift2"/>
      </w:pPr>
      <w:bookmarkStart w:id="29" w:name="_Toc406154388"/>
    </w:p>
    <w:p w14:paraId="152CDD57" w14:textId="49288A83" w:rsidR="00D544F4" w:rsidRDefault="00D544F4" w:rsidP="00D544F4">
      <w:pPr>
        <w:pStyle w:val="berschrift2"/>
      </w:pPr>
      <w:r>
        <w:t xml:space="preserve">Add </w:t>
      </w:r>
      <w:r w:rsidR="00142256">
        <w:t>LogViewer</w:t>
      </w:r>
      <w:r w:rsidR="00027790">
        <w:t>DLG</w:t>
      </w:r>
      <w:r>
        <w:t>.c to the Project and Run the GUI</w:t>
      </w:r>
      <w:bookmarkEnd w:id="29"/>
    </w:p>
    <w:p w14:paraId="7534003C" w14:textId="3E4E753A" w:rsidR="00D544F4" w:rsidRPr="00B23F38" w:rsidRDefault="00D544F4" w:rsidP="00D544F4">
      <w:pPr>
        <w:rPr>
          <w:rStyle w:val="Fett"/>
        </w:rPr>
      </w:pPr>
      <w:r w:rsidRPr="00B23F38">
        <w:rPr>
          <w:rStyle w:val="Fett"/>
        </w:rPr>
        <w:t xml:space="preserve">Adding your GUI design file </w:t>
      </w:r>
      <w:bookmarkStart w:id="30" w:name="_Hlk131148683"/>
      <w:r w:rsidR="00142256">
        <w:rPr>
          <w:b/>
        </w:rPr>
        <w:t>LogViewer</w:t>
      </w:r>
      <w:bookmarkEnd w:id="30"/>
      <w:r w:rsidR="00027790">
        <w:rPr>
          <w:b/>
        </w:rPr>
        <w:t>DLG</w:t>
      </w:r>
      <w:r w:rsidRPr="00B23F38">
        <w:rPr>
          <w:rStyle w:val="Fett"/>
        </w:rPr>
        <w:t>.c to Your Project:</w:t>
      </w:r>
    </w:p>
    <w:p w14:paraId="66F9EF63" w14:textId="1E62C6F7" w:rsidR="00D544F4" w:rsidRPr="00B23F38" w:rsidRDefault="00D544F4" w:rsidP="00EA2F28">
      <w:pPr>
        <w:pStyle w:val="Listenabsatz"/>
        <w:numPr>
          <w:ilvl w:val="0"/>
          <w:numId w:val="60"/>
        </w:numPr>
        <w:rPr>
          <w:lang w:val="en-GB"/>
        </w:rPr>
      </w:pPr>
      <w:r>
        <w:t>In the µVision Project window, right</w:t>
      </w:r>
      <w:r w:rsidR="00957E29">
        <w:t>-</w:t>
      </w:r>
      <w:r>
        <w:t>click on “Source Group 1”</w:t>
      </w:r>
      <w:r w:rsidRPr="00B23F38">
        <w:rPr>
          <w:lang w:val="en-GB"/>
        </w:rPr>
        <w:t>.</w:t>
      </w:r>
    </w:p>
    <w:p w14:paraId="1D6190E5" w14:textId="77777777" w:rsidR="00D544F4" w:rsidRPr="00B23F38" w:rsidRDefault="00D544F4" w:rsidP="00EA2F28">
      <w:pPr>
        <w:pStyle w:val="Listenabsatz"/>
        <w:numPr>
          <w:ilvl w:val="0"/>
          <w:numId w:val="60"/>
        </w:numPr>
        <w:rPr>
          <w:lang w:val="en-GB"/>
        </w:rPr>
      </w:pPr>
      <w:r w:rsidRPr="00B23F38">
        <w:rPr>
          <w:lang w:val="en-GB"/>
        </w:rPr>
        <w:t xml:space="preserve">Select </w:t>
      </w:r>
      <w:r w:rsidRPr="00B23F38">
        <w:rPr>
          <w:b/>
          <w:lang w:val="en-GB"/>
        </w:rPr>
        <w:t>Add Existing Files to Group 'Source Group 1'</w:t>
      </w:r>
      <w:r>
        <w:rPr>
          <w:lang w:val="en-GB"/>
        </w:rPr>
        <w:t>…</w:t>
      </w:r>
      <w:r w:rsidRPr="00B23F38">
        <w:rPr>
          <w:lang w:val="en-GB"/>
        </w:rPr>
        <w:t xml:space="preserve"> </w:t>
      </w:r>
      <w:r w:rsidR="000110C9">
        <w:rPr>
          <w:lang w:val="en-GB"/>
        </w:rPr>
        <w:br/>
      </w:r>
      <w:r w:rsidRPr="00B23F38">
        <w:rPr>
          <w:b/>
          <w:color w:val="FF0000"/>
          <w:lang w:val="en-GB"/>
        </w:rPr>
        <w:t>Note:</w:t>
      </w:r>
      <w:r w:rsidRPr="00B23F38">
        <w:rPr>
          <w:lang w:val="en-GB"/>
        </w:rPr>
        <w:t xml:space="preserve"> </w:t>
      </w:r>
      <w:r>
        <w:rPr>
          <w:lang w:val="en-GB"/>
        </w:rPr>
        <w:t>C</w:t>
      </w:r>
      <w:r w:rsidRPr="00B23F38">
        <w:rPr>
          <w:lang w:val="en-GB"/>
        </w:rPr>
        <w:t xml:space="preserve">hoose </w:t>
      </w:r>
      <w:r w:rsidRPr="00B23F38">
        <w:rPr>
          <w:b/>
          <w:i/>
          <w:lang w:val="en-GB"/>
        </w:rPr>
        <w:t>Existing</w:t>
      </w:r>
      <w:r w:rsidRPr="00B23F38">
        <w:rPr>
          <w:lang w:val="en-GB"/>
        </w:rPr>
        <w:t xml:space="preserve"> rather than </w:t>
      </w:r>
      <w:r w:rsidRPr="00B23F38">
        <w:rPr>
          <w:b/>
          <w:i/>
          <w:lang w:val="en-GB"/>
        </w:rPr>
        <w:t>New</w:t>
      </w:r>
      <w:r w:rsidRPr="00B23F38">
        <w:rPr>
          <w:lang w:val="en-GB"/>
        </w:rPr>
        <w:t xml:space="preserve"> as previously.</w:t>
      </w:r>
    </w:p>
    <w:p w14:paraId="43005232" w14:textId="37B465FD" w:rsidR="00D544F4" w:rsidRDefault="00D544F4" w:rsidP="00EA2F28">
      <w:pPr>
        <w:pStyle w:val="Listenabsatz"/>
        <w:numPr>
          <w:ilvl w:val="0"/>
          <w:numId w:val="60"/>
        </w:numPr>
      </w:pPr>
      <w:r>
        <w:t xml:space="preserve">In the window that </w:t>
      </w:r>
      <w:proofErr w:type="gramStart"/>
      <w:r>
        <w:t>opens up</w:t>
      </w:r>
      <w:proofErr w:type="gramEnd"/>
      <w:r>
        <w:t xml:space="preserve">, select the file </w:t>
      </w:r>
      <w:r w:rsidR="00142256">
        <w:rPr>
          <w:b/>
        </w:rPr>
        <w:t>LogViewer</w:t>
      </w:r>
      <w:r w:rsidR="00027790">
        <w:rPr>
          <w:b/>
        </w:rPr>
        <w:t>DLG</w:t>
      </w:r>
      <w:r w:rsidRPr="00B23F38">
        <w:rPr>
          <w:b/>
        </w:rPr>
        <w:t>.c</w:t>
      </w:r>
      <w:r>
        <w:t xml:space="preserve">. Click on </w:t>
      </w:r>
      <w:r w:rsidRPr="00B23F38">
        <w:rPr>
          <w:b/>
        </w:rPr>
        <w:t>Add</w:t>
      </w:r>
      <w:r>
        <w:t xml:space="preserve"> once and then </w:t>
      </w:r>
      <w:r w:rsidRPr="00B23F38">
        <w:rPr>
          <w:b/>
        </w:rPr>
        <w:t>Close</w:t>
      </w:r>
      <w:r>
        <w:t>.</w:t>
      </w:r>
    </w:p>
    <w:p w14:paraId="7E5E1A0F" w14:textId="77777777" w:rsidR="005A6F58" w:rsidRDefault="00D544F4" w:rsidP="00EA2F28">
      <w:pPr>
        <w:pStyle w:val="Listenabsatz"/>
        <w:numPr>
          <w:ilvl w:val="0"/>
          <w:numId w:val="60"/>
        </w:numPr>
      </w:pPr>
      <w:r>
        <w:t>LogViewerDLG.c is now added to your project.</w:t>
      </w:r>
    </w:p>
    <w:p w14:paraId="7B1A9FBE" w14:textId="347C647C" w:rsidR="004A006A" w:rsidRPr="004A006A" w:rsidRDefault="00D544F4" w:rsidP="00EA2F28">
      <w:pPr>
        <w:pStyle w:val="Listenabsatz"/>
        <w:numPr>
          <w:ilvl w:val="0"/>
          <w:numId w:val="60"/>
        </w:numPr>
      </w:pPr>
      <w:r w:rsidRPr="005A6F58">
        <w:rPr>
          <w:lang w:val="en-GB"/>
        </w:rPr>
        <w:t xml:space="preserve">In the Project window, under </w:t>
      </w:r>
      <w:r w:rsidRPr="005A6F58">
        <w:rPr>
          <w:b/>
          <w:lang w:val="en-GB"/>
        </w:rPr>
        <w:t>Source Group 1</w:t>
      </w:r>
      <w:r w:rsidRPr="005A6F58">
        <w:rPr>
          <w:lang w:val="en-GB"/>
        </w:rPr>
        <w:t>, double</w:t>
      </w:r>
      <w:r w:rsidR="00957E29">
        <w:rPr>
          <w:lang w:val="en-GB"/>
        </w:rPr>
        <w:t>-</w:t>
      </w:r>
      <w:r w:rsidRPr="005A6F58">
        <w:rPr>
          <w:lang w:val="en-GB"/>
        </w:rPr>
        <w:t xml:space="preserve">click </w:t>
      </w:r>
      <w:r w:rsidR="00142256" w:rsidRPr="00142256">
        <w:rPr>
          <w:b/>
        </w:rPr>
        <w:t>LogViewer</w:t>
      </w:r>
      <w:r w:rsidR="00027790">
        <w:rPr>
          <w:b/>
        </w:rPr>
        <w:t>DLG</w:t>
      </w:r>
      <w:r w:rsidRPr="005A6F58">
        <w:rPr>
          <w:b/>
        </w:rPr>
        <w:t>.c</w:t>
      </w:r>
      <w:r>
        <w:t xml:space="preserve"> </w:t>
      </w:r>
      <w:r w:rsidRPr="005A6F58">
        <w:rPr>
          <w:lang w:val="en-GB"/>
        </w:rPr>
        <w:t>to open it for editing.</w:t>
      </w:r>
    </w:p>
    <w:p w14:paraId="43F66A0C" w14:textId="77777777" w:rsidR="00957E29" w:rsidRPr="00957E29" w:rsidRDefault="00D544F4" w:rsidP="00C565A4">
      <w:pPr>
        <w:pStyle w:val="Listenabsatz"/>
        <w:numPr>
          <w:ilvl w:val="0"/>
          <w:numId w:val="60"/>
        </w:numPr>
        <w:rPr>
          <w:b/>
          <w:bCs/>
        </w:rPr>
      </w:pPr>
      <w:r>
        <w:t xml:space="preserve">Near line 70, add this line to reference the file buffer </w:t>
      </w:r>
      <w:proofErr w:type="spellStart"/>
      <w:r>
        <w:t>fbuf</w:t>
      </w:r>
      <w:proofErr w:type="spellEnd"/>
      <w:r>
        <w:t xml:space="preserve">: </w:t>
      </w:r>
      <w:r w:rsidRPr="00B23F38">
        <w:rPr>
          <w:rStyle w:val="CodeChar"/>
        </w:rPr>
        <w:t xml:space="preserve">extern char </w:t>
      </w:r>
      <w:proofErr w:type="spellStart"/>
      <w:proofErr w:type="gramStart"/>
      <w:r w:rsidRPr="00B23F38">
        <w:rPr>
          <w:rStyle w:val="CodeChar"/>
        </w:rPr>
        <w:t>fbuf</w:t>
      </w:r>
      <w:proofErr w:type="spellEnd"/>
      <w:r w:rsidRPr="00B23F38">
        <w:rPr>
          <w:rStyle w:val="CodeChar"/>
        </w:rPr>
        <w:t>[</w:t>
      </w:r>
      <w:proofErr w:type="gramEnd"/>
      <w:r w:rsidRPr="00B23F38">
        <w:rPr>
          <w:rStyle w:val="CodeChar"/>
        </w:rPr>
        <w:t>200];</w:t>
      </w:r>
      <w:r>
        <w:rPr>
          <w:rStyle w:val="CodeChar"/>
        </w:rPr>
        <w:br/>
      </w:r>
    </w:p>
    <w:p w14:paraId="0DCE7834" w14:textId="58801019" w:rsidR="00D544F4" w:rsidRPr="005A6F58" w:rsidRDefault="00D544F4" w:rsidP="00957E29">
      <w:pPr>
        <w:pStyle w:val="Listenabsatz"/>
        <w:rPr>
          <w:rStyle w:val="Fett"/>
        </w:rPr>
      </w:pPr>
      <w:r w:rsidRPr="005A6F58">
        <w:rPr>
          <w:rStyle w:val="Fett"/>
        </w:rPr>
        <w:t>Create the GUI Design:</w:t>
      </w:r>
    </w:p>
    <w:p w14:paraId="44E62B45" w14:textId="77F75E87" w:rsidR="00D544F4" w:rsidRPr="00B23F38" w:rsidRDefault="00D544F4" w:rsidP="00EA2F28">
      <w:pPr>
        <w:pStyle w:val="Listenabsatz"/>
        <w:numPr>
          <w:ilvl w:val="0"/>
          <w:numId w:val="61"/>
        </w:numPr>
        <w:rPr>
          <w:lang w:val="en-GB"/>
        </w:rPr>
      </w:pPr>
      <w:r w:rsidRPr="00B23F38">
        <w:rPr>
          <w:lang w:val="en-GB"/>
        </w:rPr>
        <w:t xml:space="preserve">In the µVision Project window under </w:t>
      </w:r>
      <w:r w:rsidRPr="00B23F38">
        <w:rPr>
          <w:b/>
          <w:lang w:val="en-GB"/>
        </w:rPr>
        <w:t>Source Group 1</w:t>
      </w:r>
      <w:r w:rsidRPr="00B23F38">
        <w:rPr>
          <w:lang w:val="en-GB"/>
        </w:rPr>
        <w:t>, double</w:t>
      </w:r>
      <w:r w:rsidR="00957E29">
        <w:rPr>
          <w:lang w:val="en-GB"/>
        </w:rPr>
        <w:t>-</w:t>
      </w:r>
      <w:r w:rsidRPr="00B23F38">
        <w:rPr>
          <w:lang w:val="en-GB"/>
        </w:rPr>
        <w:t xml:space="preserve">click on </w:t>
      </w:r>
      <w:proofErr w:type="spellStart"/>
      <w:r w:rsidRPr="00B23F38">
        <w:rPr>
          <w:b/>
          <w:lang w:val="en-GB"/>
        </w:rPr>
        <w:t>GUI_SingleThread.c</w:t>
      </w:r>
      <w:proofErr w:type="spellEnd"/>
      <w:r w:rsidRPr="00B23F38">
        <w:rPr>
          <w:lang w:val="en-GB"/>
        </w:rPr>
        <w:t xml:space="preserve"> to edit</w:t>
      </w:r>
      <w:r>
        <w:rPr>
          <w:lang w:val="en-GB"/>
        </w:rPr>
        <w:t xml:space="preserve"> it</w:t>
      </w:r>
      <w:r w:rsidRPr="00B23F38">
        <w:rPr>
          <w:lang w:val="en-GB"/>
        </w:rPr>
        <w:t>.</w:t>
      </w:r>
    </w:p>
    <w:p w14:paraId="4D16E1BD" w14:textId="77777777" w:rsidR="00D544F4" w:rsidRPr="00B23F38" w:rsidRDefault="00D544F4" w:rsidP="00EA2F28">
      <w:pPr>
        <w:pStyle w:val="Listenabsatz"/>
        <w:numPr>
          <w:ilvl w:val="0"/>
          <w:numId w:val="61"/>
        </w:numPr>
        <w:rPr>
          <w:lang w:val="en-GB"/>
        </w:rPr>
      </w:pPr>
      <w:r w:rsidRPr="00B23F38">
        <w:rPr>
          <w:lang w:val="en-GB"/>
        </w:rPr>
        <w:t xml:space="preserve">In </w:t>
      </w:r>
      <w:proofErr w:type="spellStart"/>
      <w:r w:rsidRPr="00B23F38">
        <w:rPr>
          <w:lang w:val="en-GB"/>
        </w:rPr>
        <w:t>GUI_SingleThread.c</w:t>
      </w:r>
      <w:proofErr w:type="spellEnd"/>
      <w:r w:rsidRPr="00B23F38">
        <w:rPr>
          <w:lang w:val="en-GB"/>
        </w:rPr>
        <w:t>, near line 4 add this line:</w:t>
      </w:r>
      <w:r w:rsidRPr="00B23F38">
        <w:t xml:space="preserve"> </w:t>
      </w:r>
      <w:r w:rsidRPr="00B23F38">
        <w:rPr>
          <w:rStyle w:val="CodeChar"/>
          <w:lang w:val="en-GB"/>
        </w:rPr>
        <w:t>#include "</w:t>
      </w:r>
      <w:proofErr w:type="spellStart"/>
      <w:r w:rsidRPr="00B23F38">
        <w:rPr>
          <w:rStyle w:val="CodeChar"/>
          <w:lang w:val="en-GB"/>
        </w:rPr>
        <w:t>dialog.</w:t>
      </w:r>
      <w:proofErr w:type="gramStart"/>
      <w:r w:rsidRPr="00B23F38">
        <w:rPr>
          <w:rStyle w:val="CodeChar"/>
          <w:lang w:val="en-GB"/>
        </w:rPr>
        <w:t>h</w:t>
      </w:r>
      <w:proofErr w:type="spellEnd"/>
      <w:r w:rsidRPr="00B23F38">
        <w:rPr>
          <w:rStyle w:val="CodeChar"/>
          <w:lang w:val="en-GB"/>
        </w:rPr>
        <w:t>"</w:t>
      </w:r>
      <w:proofErr w:type="gramEnd"/>
    </w:p>
    <w:p w14:paraId="01DEEA2D" w14:textId="77777777" w:rsidR="00D544F4" w:rsidRPr="00D544F4" w:rsidRDefault="00D544F4" w:rsidP="00EA2F28">
      <w:pPr>
        <w:pStyle w:val="Listenabsatz"/>
        <w:numPr>
          <w:ilvl w:val="0"/>
          <w:numId w:val="61"/>
        </w:numPr>
        <w:rPr>
          <w:rStyle w:val="CodeChar"/>
          <w:rFonts w:ascii="Times New Roman" w:hAnsi="Times New Roman" w:cs="Times New Roman"/>
          <w:b w:val="0"/>
          <w:bCs w:val="0"/>
          <w:color w:val="auto"/>
          <w:shd w:val="clear" w:color="auto" w:fill="auto"/>
        </w:rPr>
      </w:pPr>
      <w:r w:rsidRPr="00B23F38">
        <w:rPr>
          <w:lang w:val="en-GB"/>
        </w:rPr>
        <w:t xml:space="preserve">In </w:t>
      </w:r>
      <w:proofErr w:type="spellStart"/>
      <w:r w:rsidRPr="00B23F38">
        <w:rPr>
          <w:lang w:val="en-GB"/>
        </w:rPr>
        <w:t>GUI_SingleThread.c</w:t>
      </w:r>
      <w:proofErr w:type="spellEnd"/>
      <w:r w:rsidRPr="00B23F38">
        <w:rPr>
          <w:lang w:val="en-GB"/>
        </w:rPr>
        <w:t>, near line 5 add this line</w:t>
      </w:r>
      <w:r>
        <w:t xml:space="preserve">: </w:t>
      </w:r>
      <w:r w:rsidRPr="00B23F38">
        <w:rPr>
          <w:rStyle w:val="CodeChar"/>
        </w:rPr>
        <w:t xml:space="preserve">extern WM_HWIN </w:t>
      </w:r>
      <w:proofErr w:type="spellStart"/>
      <w:r w:rsidRPr="00B23F38">
        <w:rPr>
          <w:rStyle w:val="CodeChar"/>
        </w:rPr>
        <w:t>CreateLogViewer</w:t>
      </w:r>
      <w:proofErr w:type="spellEnd"/>
      <w:r w:rsidRPr="00B23F38">
        <w:rPr>
          <w:rStyle w:val="CodeChar"/>
        </w:rPr>
        <w:t>(void</w:t>
      </w:r>
      <w:proofErr w:type="gramStart"/>
      <w:r w:rsidRPr="00B23F38">
        <w:rPr>
          <w:rStyle w:val="CodeChar"/>
        </w:rPr>
        <w:t>);</w:t>
      </w:r>
      <w:proofErr w:type="gramEnd"/>
    </w:p>
    <w:p w14:paraId="5FCA8402" w14:textId="77777777" w:rsidR="004A006A" w:rsidRPr="004A006A" w:rsidRDefault="00D544F4" w:rsidP="00EA2F28">
      <w:pPr>
        <w:pStyle w:val="Listenabsatz"/>
        <w:numPr>
          <w:ilvl w:val="0"/>
          <w:numId w:val="61"/>
        </w:numPr>
        <w:rPr>
          <w:rStyle w:val="CodeChar"/>
          <w:rFonts w:ascii="Times New Roman" w:hAnsi="Times New Roman" w:cs="Times New Roman"/>
          <w:b w:val="0"/>
          <w:bCs w:val="0"/>
          <w:color w:val="auto"/>
          <w:shd w:val="clear" w:color="auto" w:fill="auto"/>
        </w:rPr>
      </w:pPr>
      <w:r w:rsidRPr="00D544F4">
        <w:rPr>
          <w:lang w:val="en-GB"/>
        </w:rPr>
        <w:t xml:space="preserve">Comment out: </w:t>
      </w:r>
      <w:r w:rsidRPr="00D544F4">
        <w:rPr>
          <w:rStyle w:val="CodeChar"/>
          <w:lang w:val="en-GB"/>
        </w:rPr>
        <w:t>//</w:t>
      </w:r>
      <w:proofErr w:type="spellStart"/>
      <w:r w:rsidRPr="00D544F4">
        <w:rPr>
          <w:rStyle w:val="CodeChar"/>
          <w:lang w:val="en-GB"/>
        </w:rPr>
        <w:t>GUI_</w:t>
      </w:r>
      <w:proofErr w:type="gramStart"/>
      <w:r w:rsidRPr="00D544F4">
        <w:rPr>
          <w:rStyle w:val="CodeChar"/>
          <w:lang w:val="en-GB"/>
        </w:rPr>
        <w:t>DispString</w:t>
      </w:r>
      <w:proofErr w:type="spellEnd"/>
      <w:r w:rsidRPr="00D544F4">
        <w:rPr>
          <w:rStyle w:val="CodeChar"/>
          <w:lang w:val="en-GB"/>
        </w:rPr>
        <w:t>(</w:t>
      </w:r>
      <w:proofErr w:type="gramEnd"/>
      <w:r w:rsidRPr="00D544F4">
        <w:rPr>
          <w:rStyle w:val="CodeChar"/>
          <w:lang w:val="en-GB"/>
        </w:rPr>
        <w:t>"Hello World!");</w:t>
      </w:r>
    </w:p>
    <w:p w14:paraId="77371B64" w14:textId="77777777" w:rsidR="00D544F4" w:rsidRPr="004A006A" w:rsidRDefault="000110C9" w:rsidP="00EA2F28">
      <w:pPr>
        <w:pStyle w:val="Listenabsatz"/>
        <w:numPr>
          <w:ilvl w:val="0"/>
          <w:numId w:val="61"/>
        </w:numPr>
      </w:pPr>
      <w:r>
        <w:rPr>
          <w:rFonts w:ascii="Arial" w:hAnsi="Arial" w:cs="Arial"/>
          <w:b/>
          <w:bCs/>
          <w:noProof/>
          <w:kern w:val="32"/>
          <w:sz w:val="28"/>
          <w:szCs w:val="32"/>
        </w:rPr>
        <w:lastRenderedPageBreak/>
        <w:drawing>
          <wp:anchor distT="0" distB="0" distL="114300" distR="114300" simplePos="0" relativeHeight="251674624" behindDoc="1" locked="0" layoutInCell="1" allowOverlap="1" wp14:anchorId="29B1196E" wp14:editId="48FECE76">
            <wp:simplePos x="0" y="0"/>
            <wp:positionH relativeFrom="column">
              <wp:posOffset>3281045</wp:posOffset>
            </wp:positionH>
            <wp:positionV relativeFrom="paragraph">
              <wp:posOffset>175260</wp:posOffset>
            </wp:positionV>
            <wp:extent cx="1170305" cy="1571625"/>
            <wp:effectExtent l="0" t="0" r="0" b="9525"/>
            <wp:wrapTight wrapText="bothSides">
              <wp:wrapPolygon edited="0">
                <wp:start x="0" y="0"/>
                <wp:lineTo x="0" y="21469"/>
                <wp:lineTo x="21096" y="21469"/>
                <wp:lineTo x="21096" y="0"/>
                <wp:lineTo x="0" y="0"/>
              </wp:wrapPolygon>
            </wp:wrapTight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_after_Step5.jp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030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44F4" w:rsidRPr="004A006A">
        <w:rPr>
          <w:lang w:val="en-GB"/>
        </w:rPr>
        <w:t xml:space="preserve">Near line 26 add this line: </w:t>
      </w:r>
      <w:proofErr w:type="spellStart"/>
      <w:proofErr w:type="gramStart"/>
      <w:r w:rsidR="00D544F4" w:rsidRPr="004A006A">
        <w:rPr>
          <w:rStyle w:val="CodeChar"/>
          <w:lang w:val="en-GB"/>
        </w:rPr>
        <w:t>CreateLogViewer</w:t>
      </w:r>
      <w:proofErr w:type="spellEnd"/>
      <w:r w:rsidR="00D544F4" w:rsidRPr="004A006A">
        <w:rPr>
          <w:rStyle w:val="CodeChar"/>
          <w:lang w:val="en-GB"/>
        </w:rPr>
        <w:t>(</w:t>
      </w:r>
      <w:proofErr w:type="gramEnd"/>
      <w:r w:rsidR="00D544F4" w:rsidRPr="004A006A">
        <w:rPr>
          <w:rStyle w:val="CodeChar"/>
          <w:lang w:val="en-GB"/>
        </w:rPr>
        <w:t>);</w:t>
      </w:r>
    </w:p>
    <w:p w14:paraId="1822B3EE" w14:textId="77777777" w:rsidR="00D544F4" w:rsidRDefault="00D544F4" w:rsidP="00D544F4">
      <w:pPr>
        <w:rPr>
          <w:rStyle w:val="Fett"/>
        </w:rPr>
      </w:pPr>
      <w:r w:rsidRPr="00960B14">
        <w:rPr>
          <w:rStyle w:val="Fett"/>
        </w:rPr>
        <w:t>Build and RUN:</w:t>
      </w:r>
    </w:p>
    <w:p w14:paraId="065D7AD2" w14:textId="77777777" w:rsidR="00D544F4" w:rsidRPr="00E74FFF" w:rsidRDefault="00D544F4" w:rsidP="00EA2F28">
      <w:pPr>
        <w:pStyle w:val="Listenabsatz"/>
        <w:numPr>
          <w:ilvl w:val="0"/>
          <w:numId w:val="62"/>
        </w:numPr>
      </w:pPr>
      <w:r w:rsidRPr="00E74FFF">
        <w:t xml:space="preserve">Select File/Save All or </w:t>
      </w:r>
      <w:r w:rsidRPr="00E74FFF">
        <w:rPr>
          <w:noProof/>
        </w:rPr>
        <w:drawing>
          <wp:inline distT="0" distB="0" distL="0" distR="0" wp14:anchorId="702FC072" wp14:editId="72F6CFFE">
            <wp:extent cx="200025" cy="200025"/>
            <wp:effectExtent l="0" t="0" r="9525" b="9525"/>
            <wp:docPr id="1156" name="Picture 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4FFF">
        <w:t>.</w:t>
      </w:r>
    </w:p>
    <w:p w14:paraId="4B3D7719" w14:textId="77777777" w:rsidR="00D544F4" w:rsidRPr="00E74FFF" w:rsidRDefault="00D544F4" w:rsidP="00EA2F28">
      <w:pPr>
        <w:pStyle w:val="Listenabsatz"/>
        <w:numPr>
          <w:ilvl w:val="0"/>
          <w:numId w:val="62"/>
        </w:numPr>
        <w:rPr>
          <w:rStyle w:val="Fett"/>
          <w:b w:val="0"/>
        </w:rPr>
      </w:pPr>
      <w:r w:rsidRPr="00E74FFF">
        <w:rPr>
          <w:rStyle w:val="Fett"/>
          <w:b w:val="0"/>
        </w:rPr>
        <w:t xml:space="preserve">Compile the project:  </w:t>
      </w:r>
      <w:r w:rsidRPr="00E74FFF">
        <w:rPr>
          <w:rStyle w:val="Fett"/>
          <w:b w:val="0"/>
          <w:noProof/>
        </w:rPr>
        <w:drawing>
          <wp:inline distT="0" distB="0" distL="0" distR="0" wp14:anchorId="019649C6" wp14:editId="7D98E633">
            <wp:extent cx="228600" cy="219075"/>
            <wp:effectExtent l="0" t="0" r="0" b="9525"/>
            <wp:docPr id="1161" name="Picture 4" descr="bu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uil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4FFF">
        <w:rPr>
          <w:rStyle w:val="Fett"/>
          <w:b w:val="0"/>
        </w:rPr>
        <w:t xml:space="preserve"> </w:t>
      </w:r>
    </w:p>
    <w:p w14:paraId="100EC563" w14:textId="77777777" w:rsidR="00D544F4" w:rsidRPr="00E74FFF" w:rsidRDefault="00D544F4" w:rsidP="00EA2F28">
      <w:pPr>
        <w:pStyle w:val="Listenabsatz"/>
        <w:numPr>
          <w:ilvl w:val="0"/>
          <w:numId w:val="62"/>
        </w:numPr>
        <w:rPr>
          <w:rStyle w:val="Fett"/>
          <w:b w:val="0"/>
        </w:rPr>
      </w:pPr>
      <w:r w:rsidRPr="00E74FFF">
        <w:rPr>
          <w:rStyle w:val="Fett"/>
          <w:b w:val="0"/>
        </w:rPr>
        <w:t xml:space="preserve">Enter Debug mode: </w:t>
      </w:r>
      <w:r w:rsidRPr="00E74FFF">
        <w:rPr>
          <w:rStyle w:val="Fett"/>
          <w:b w:val="0"/>
          <w:noProof/>
        </w:rPr>
        <w:drawing>
          <wp:inline distT="0" distB="0" distL="0" distR="0" wp14:anchorId="6DC43859" wp14:editId="1BB2A373">
            <wp:extent cx="190500" cy="200025"/>
            <wp:effectExtent l="0" t="0" r="0" b="9525"/>
            <wp:docPr id="1162" name="Picture 6" descr="db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bu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4FFF">
        <w:rPr>
          <w:rStyle w:val="Fett"/>
          <w:b w:val="0"/>
        </w:rPr>
        <w:t xml:space="preserve"> </w:t>
      </w:r>
      <w:r>
        <w:rPr>
          <w:rStyle w:val="Fett"/>
          <w:b w:val="0"/>
        </w:rPr>
        <w:t>and c</w:t>
      </w:r>
      <w:r w:rsidRPr="00E74FFF">
        <w:rPr>
          <w:rStyle w:val="Fett"/>
          <w:b w:val="0"/>
        </w:rPr>
        <w:t xml:space="preserve">lick on RUN. </w:t>
      </w:r>
      <w:r w:rsidRPr="00E74FFF">
        <w:rPr>
          <w:rStyle w:val="Fett"/>
          <w:b w:val="0"/>
          <w:noProof/>
        </w:rPr>
        <w:drawing>
          <wp:inline distT="0" distB="0" distL="0" distR="0" wp14:anchorId="2F3522A8" wp14:editId="247F637F">
            <wp:extent cx="190500" cy="190500"/>
            <wp:effectExtent l="0" t="0" r="0" b="0"/>
            <wp:docPr id="1163" name="Picture 7" descr="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u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4FFF">
        <w:rPr>
          <w:rStyle w:val="Fett"/>
          <w:b w:val="0"/>
        </w:rPr>
        <w:t xml:space="preserve"> </w:t>
      </w:r>
    </w:p>
    <w:p w14:paraId="21B72F7F" w14:textId="6E444282" w:rsidR="00D544F4" w:rsidRPr="00F509ED" w:rsidRDefault="00D544F4" w:rsidP="00EA2F28">
      <w:pPr>
        <w:pStyle w:val="Listenabsatz"/>
        <w:numPr>
          <w:ilvl w:val="0"/>
          <w:numId w:val="62"/>
        </w:numPr>
        <w:spacing w:after="0"/>
        <w:rPr>
          <w:rFonts w:ascii="Arial" w:hAnsi="Arial" w:cs="Arial"/>
          <w:b/>
          <w:bCs/>
          <w:kern w:val="32"/>
          <w:sz w:val="28"/>
          <w:szCs w:val="32"/>
        </w:rPr>
      </w:pPr>
      <w:r>
        <w:rPr>
          <w:rStyle w:val="Fett"/>
          <w:b w:val="0"/>
        </w:rPr>
        <w:t>T</w:t>
      </w:r>
      <w:r w:rsidRPr="00E74FFF">
        <w:rPr>
          <w:rStyle w:val="Fett"/>
          <w:b w:val="0"/>
        </w:rPr>
        <w:t xml:space="preserve">he </w:t>
      </w:r>
      <w:r>
        <w:rPr>
          <w:rStyle w:val="Fett"/>
          <w:b w:val="0"/>
        </w:rPr>
        <w:t xml:space="preserve">GUI we have just created </w:t>
      </w:r>
      <w:r w:rsidRPr="00E74FFF">
        <w:rPr>
          <w:rStyle w:val="Fett"/>
          <w:b w:val="0"/>
        </w:rPr>
        <w:t>appears on the screen</w:t>
      </w:r>
      <w:r w:rsidR="000110C9">
        <w:rPr>
          <w:rStyle w:val="Fett"/>
          <w:b w:val="0"/>
        </w:rPr>
        <w:t>:</w:t>
      </w:r>
    </w:p>
    <w:p w14:paraId="0BA5EE63" w14:textId="77777777" w:rsidR="00D544F4" w:rsidRPr="00F509ED" w:rsidRDefault="00D544F4">
      <w:pPr>
        <w:spacing w:after="0"/>
      </w:pPr>
    </w:p>
    <w:p w14:paraId="77B6F7DF" w14:textId="093F2CC6" w:rsidR="008D21EC" w:rsidRPr="00903DFE" w:rsidRDefault="008D21EC" w:rsidP="008D21EC">
      <w:pPr>
        <w:pStyle w:val="berschrift1"/>
        <w:rPr>
          <w:lang w:val="en-GB"/>
        </w:rPr>
      </w:pPr>
      <w:bookmarkStart w:id="31" w:name="_Toc406154389"/>
      <w:r>
        <w:t xml:space="preserve">Step 6: </w:t>
      </w:r>
      <w:r w:rsidRPr="00903DFE">
        <w:t xml:space="preserve">Add </w:t>
      </w:r>
      <w:r>
        <w:t xml:space="preserve">the </w:t>
      </w:r>
      <w:r w:rsidRPr="00903DFE">
        <w:t>Touch</w:t>
      </w:r>
      <w:r w:rsidR="00107B05">
        <w:t>s</w:t>
      </w:r>
      <w:r w:rsidRPr="00903DFE">
        <w:t>creen Interface</w:t>
      </w:r>
      <w:bookmarkEnd w:id="31"/>
    </w:p>
    <w:p w14:paraId="415010C9" w14:textId="44DA93C2" w:rsidR="008D21EC" w:rsidRDefault="00B23F38" w:rsidP="008D21EC">
      <w:pPr>
        <w:rPr>
          <w:lang w:val="en-GB"/>
        </w:rPr>
      </w:pPr>
      <w:r>
        <w:rPr>
          <w:lang w:val="en-GB"/>
        </w:rPr>
        <w:t>An implementation for the t</w:t>
      </w:r>
      <w:r w:rsidR="008D21EC">
        <w:rPr>
          <w:lang w:val="en-GB"/>
        </w:rPr>
        <w:t>ouch</w:t>
      </w:r>
      <w:r>
        <w:rPr>
          <w:lang w:val="en-GB"/>
        </w:rPr>
        <w:t>s</w:t>
      </w:r>
      <w:r w:rsidR="008D21EC">
        <w:rPr>
          <w:lang w:val="en-GB"/>
        </w:rPr>
        <w:t xml:space="preserve">creen </w:t>
      </w:r>
      <w:r>
        <w:rPr>
          <w:lang w:val="en-GB"/>
        </w:rPr>
        <w:t>i</w:t>
      </w:r>
      <w:r w:rsidR="008D21EC">
        <w:rPr>
          <w:lang w:val="en-GB"/>
        </w:rPr>
        <w:t xml:space="preserve">nterface is provided as </w:t>
      </w:r>
      <w:r w:rsidR="00624C89">
        <w:rPr>
          <w:lang w:val="en-GB"/>
        </w:rPr>
        <w:t xml:space="preserve">a </w:t>
      </w:r>
      <w:r w:rsidR="008D21EC">
        <w:rPr>
          <w:lang w:val="en-GB"/>
        </w:rPr>
        <w:t xml:space="preserve">Software Component under </w:t>
      </w:r>
      <w:r w:rsidR="008D21EC" w:rsidRPr="00B23F38">
        <w:rPr>
          <w:b/>
          <w:lang w:val="en-GB"/>
        </w:rPr>
        <w:t>Board Support</w:t>
      </w:r>
      <w:r w:rsidR="008D21EC">
        <w:rPr>
          <w:lang w:val="en-GB"/>
        </w:rPr>
        <w:t>.</w:t>
      </w:r>
      <w:r w:rsidR="00A85784">
        <w:rPr>
          <w:lang w:val="en-GB"/>
        </w:rPr>
        <w:t xml:space="preserve"> </w:t>
      </w:r>
      <w:r w:rsidR="00624C89">
        <w:rPr>
          <w:lang w:val="en-GB"/>
        </w:rPr>
        <w:t>T</w:t>
      </w:r>
      <w:r w:rsidR="008D21EC">
        <w:rPr>
          <w:lang w:val="en-GB"/>
        </w:rPr>
        <w:t xml:space="preserve">he </w:t>
      </w:r>
      <w:r>
        <w:rPr>
          <w:lang w:val="en-GB"/>
        </w:rPr>
        <w:t>t</w:t>
      </w:r>
      <w:r w:rsidR="008D21EC">
        <w:rPr>
          <w:lang w:val="en-GB"/>
        </w:rPr>
        <w:t>ouch</w:t>
      </w:r>
      <w:r>
        <w:rPr>
          <w:lang w:val="en-GB"/>
        </w:rPr>
        <w:t>s</w:t>
      </w:r>
      <w:r w:rsidR="008D21EC">
        <w:rPr>
          <w:lang w:val="en-GB"/>
        </w:rPr>
        <w:t xml:space="preserve">creen </w:t>
      </w:r>
      <w:r>
        <w:rPr>
          <w:lang w:val="en-GB"/>
        </w:rPr>
        <w:t>h</w:t>
      </w:r>
      <w:r w:rsidR="008D21EC">
        <w:rPr>
          <w:lang w:val="en-GB"/>
        </w:rPr>
        <w:t>ardware connects via the I2C peripheral (I2C3)</w:t>
      </w:r>
      <w:r w:rsidR="00107B05">
        <w:rPr>
          <w:lang w:val="en-GB"/>
        </w:rPr>
        <w:t>; therefore,</w:t>
      </w:r>
      <w:r w:rsidR="008D21EC">
        <w:rPr>
          <w:lang w:val="en-GB"/>
        </w:rPr>
        <w:t xml:space="preserve"> we will use the standard CMSIS-Driver for I2C. </w:t>
      </w:r>
    </w:p>
    <w:p w14:paraId="37A0C2B7" w14:textId="77777777" w:rsidR="008D21EC" w:rsidRPr="00B23F38" w:rsidRDefault="008D21EC" w:rsidP="008D21EC">
      <w:pPr>
        <w:rPr>
          <w:rStyle w:val="Fett"/>
        </w:rPr>
      </w:pPr>
      <w:r w:rsidRPr="00B23F38">
        <w:rPr>
          <w:rStyle w:val="Fett"/>
        </w:rPr>
        <w:t>Add Software Components for Touchscreen</w:t>
      </w:r>
    </w:p>
    <w:p w14:paraId="2D5ABC33" w14:textId="77777777" w:rsidR="008D21EC" w:rsidRDefault="008D21EC" w:rsidP="00EA2F28">
      <w:pPr>
        <w:pStyle w:val="Listenabsatz"/>
        <w:numPr>
          <w:ilvl w:val="0"/>
          <w:numId w:val="58"/>
        </w:numPr>
      </w:pPr>
      <w:r w:rsidRPr="00F67DA0">
        <w:t xml:space="preserve">Open the </w:t>
      </w:r>
      <w:r>
        <w:t xml:space="preserve">Manage </w:t>
      </w:r>
      <w:r w:rsidRPr="00F67DA0">
        <w:t>Run</w:t>
      </w:r>
      <w:r>
        <w:t>-</w:t>
      </w:r>
      <w:r w:rsidRPr="00F67DA0">
        <w:t xml:space="preserve">Time Environment window: </w:t>
      </w:r>
      <w:r>
        <w:rPr>
          <w:noProof/>
        </w:rPr>
        <w:drawing>
          <wp:inline distT="0" distB="0" distL="0" distR="0" wp14:anchorId="4618B828" wp14:editId="3D5DB923">
            <wp:extent cx="161925" cy="161925"/>
            <wp:effectExtent l="0" t="0" r="9525" b="9525"/>
            <wp:docPr id="319" name="Picture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CF2C294" w14:textId="77777777" w:rsidR="008D21EC" w:rsidRPr="00B23F38" w:rsidRDefault="008D21EC" w:rsidP="00EA2F28">
      <w:pPr>
        <w:pStyle w:val="Listenabsatz"/>
        <w:numPr>
          <w:ilvl w:val="0"/>
          <w:numId w:val="58"/>
        </w:numPr>
        <w:rPr>
          <w:lang w:val="en-GB"/>
        </w:rPr>
      </w:pPr>
      <w:r w:rsidRPr="00B23F38">
        <w:rPr>
          <w:lang w:val="en-GB"/>
        </w:rPr>
        <w:t xml:space="preserve">Under </w:t>
      </w:r>
      <w:proofErr w:type="spellStart"/>
      <w:proofErr w:type="gramStart"/>
      <w:r w:rsidRPr="00B23F38">
        <w:rPr>
          <w:b/>
          <w:lang w:val="en-GB"/>
        </w:rPr>
        <w:t>Graphics</w:t>
      </w:r>
      <w:r w:rsidR="00B23F38" w:rsidRPr="00B23F38">
        <w:rPr>
          <w:b/>
          <w:lang w:val="en-GB"/>
        </w:rPr>
        <w:t>:</w:t>
      </w:r>
      <w:r w:rsidRPr="00B23F38">
        <w:rPr>
          <w:b/>
          <w:lang w:val="en-GB"/>
        </w:rPr>
        <w:t>Input</w:t>
      </w:r>
      <w:proofErr w:type="spellEnd"/>
      <w:proofErr w:type="gramEnd"/>
      <w:r w:rsidRPr="00B23F38">
        <w:rPr>
          <w:b/>
          <w:lang w:val="en-GB"/>
        </w:rPr>
        <w:t xml:space="preserve"> Device</w:t>
      </w:r>
      <w:r w:rsidRPr="00B23F38">
        <w:rPr>
          <w:lang w:val="en-GB"/>
        </w:rPr>
        <w:t xml:space="preserve">, select </w:t>
      </w:r>
      <w:r w:rsidRPr="00B23F38">
        <w:rPr>
          <w:b/>
          <w:lang w:val="en-GB"/>
        </w:rPr>
        <w:t>Touchscreen</w:t>
      </w:r>
      <w:r w:rsidRPr="00B23F38">
        <w:rPr>
          <w:lang w:val="en-GB"/>
        </w:rPr>
        <w:t xml:space="preserve"> </w:t>
      </w:r>
    </w:p>
    <w:p w14:paraId="581F5745" w14:textId="77777777" w:rsidR="008D21EC" w:rsidRPr="00B23F38" w:rsidRDefault="008D21EC" w:rsidP="00EA2F28">
      <w:pPr>
        <w:pStyle w:val="Listenabsatz"/>
        <w:numPr>
          <w:ilvl w:val="0"/>
          <w:numId w:val="58"/>
        </w:numPr>
        <w:rPr>
          <w:lang w:val="en-GB"/>
        </w:rPr>
      </w:pPr>
      <w:r w:rsidRPr="00B23F38">
        <w:rPr>
          <w:lang w:val="en-GB"/>
        </w:rPr>
        <w:t xml:space="preserve">Click </w:t>
      </w:r>
      <w:r w:rsidRPr="00B23F38">
        <w:rPr>
          <w:b/>
          <w:lang w:val="en-GB"/>
        </w:rPr>
        <w:t>Resolve</w:t>
      </w:r>
      <w:r w:rsidRPr="00B23F38">
        <w:rPr>
          <w:lang w:val="en-GB"/>
        </w:rPr>
        <w:t xml:space="preserve"> to select other required components. This adds from </w:t>
      </w:r>
      <w:r w:rsidR="00624C89" w:rsidRPr="00B23F38">
        <w:rPr>
          <w:lang w:val="en-GB"/>
        </w:rPr>
        <w:t xml:space="preserve">the </w:t>
      </w:r>
      <w:r w:rsidRPr="00B23F38">
        <w:rPr>
          <w:lang w:val="en-GB"/>
        </w:rPr>
        <w:t xml:space="preserve">Board Support the Touchscreen Interface and from </w:t>
      </w:r>
      <w:r w:rsidR="00624C89" w:rsidRPr="00B23F38">
        <w:rPr>
          <w:lang w:val="en-GB"/>
        </w:rPr>
        <w:t xml:space="preserve">the </w:t>
      </w:r>
      <w:r w:rsidRPr="00B23F38">
        <w:rPr>
          <w:lang w:val="en-GB"/>
        </w:rPr>
        <w:t>CMSIS Driver the I2C driver.</w:t>
      </w:r>
    </w:p>
    <w:p w14:paraId="4563D20D" w14:textId="4CDF2357" w:rsidR="008D21EC" w:rsidRPr="00B23F38" w:rsidRDefault="008D21EC" w:rsidP="00EA2F28">
      <w:pPr>
        <w:pStyle w:val="Listenabsatz"/>
        <w:numPr>
          <w:ilvl w:val="0"/>
          <w:numId w:val="58"/>
        </w:numPr>
        <w:rPr>
          <w:lang w:val="en-GB"/>
        </w:rPr>
      </w:pPr>
      <w:r w:rsidRPr="00B23F38">
        <w:rPr>
          <w:lang w:val="en-GB"/>
        </w:rPr>
        <w:t>Cl</w:t>
      </w:r>
      <w:r w:rsidR="00107B05">
        <w:rPr>
          <w:lang w:val="en-GB"/>
        </w:rPr>
        <w:t>i</w:t>
      </w:r>
      <w:r w:rsidRPr="00B23F38">
        <w:rPr>
          <w:lang w:val="en-GB"/>
        </w:rPr>
        <w:t xml:space="preserve">ck </w:t>
      </w:r>
      <w:r w:rsidRPr="00B23F38">
        <w:rPr>
          <w:b/>
          <w:lang w:val="en-GB"/>
        </w:rPr>
        <w:t>OK</w:t>
      </w:r>
      <w:r w:rsidRPr="00B23F38">
        <w:rPr>
          <w:lang w:val="en-GB"/>
        </w:rPr>
        <w:t xml:space="preserve"> to close this window.</w:t>
      </w:r>
    </w:p>
    <w:p w14:paraId="217E0A5A" w14:textId="77777777" w:rsidR="008D21EC" w:rsidRPr="00B23F38" w:rsidRDefault="00960B14" w:rsidP="008D21EC">
      <w:pPr>
        <w:rPr>
          <w:rStyle w:val="Fett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944F0D" wp14:editId="431F9554">
            <wp:simplePos x="0" y="0"/>
            <wp:positionH relativeFrom="column">
              <wp:posOffset>3594735</wp:posOffset>
            </wp:positionH>
            <wp:positionV relativeFrom="paragraph">
              <wp:posOffset>74295</wp:posOffset>
            </wp:positionV>
            <wp:extent cx="2819400" cy="1542415"/>
            <wp:effectExtent l="0" t="0" r="0" b="635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1EC" w:rsidRPr="00B23F38">
        <w:rPr>
          <w:rStyle w:val="Fett"/>
        </w:rPr>
        <w:t>Configure the CMSIS-Driver for the I2C Interface</w:t>
      </w:r>
    </w:p>
    <w:p w14:paraId="7B5FD910" w14:textId="004698D5" w:rsidR="008D21EC" w:rsidRPr="00B23F38" w:rsidRDefault="008D21EC" w:rsidP="00EA2F28">
      <w:pPr>
        <w:pStyle w:val="Listenabsatz"/>
        <w:numPr>
          <w:ilvl w:val="0"/>
          <w:numId w:val="59"/>
        </w:numPr>
        <w:rPr>
          <w:lang w:val="en-GB"/>
        </w:rPr>
      </w:pPr>
      <w:r w:rsidRPr="00B23F38">
        <w:rPr>
          <w:lang w:val="en-GB"/>
        </w:rPr>
        <w:t>In the Project window, under th</w:t>
      </w:r>
      <w:r w:rsidR="00B23F38">
        <w:rPr>
          <w:lang w:val="en-GB"/>
        </w:rPr>
        <w:t xml:space="preserve">e </w:t>
      </w:r>
      <w:r w:rsidR="00B23F38" w:rsidRPr="00B23F38">
        <w:rPr>
          <w:b/>
          <w:lang w:val="en-GB"/>
        </w:rPr>
        <w:t>Device</w:t>
      </w:r>
      <w:r w:rsidR="00B23F38">
        <w:rPr>
          <w:lang w:val="en-GB"/>
        </w:rPr>
        <w:t xml:space="preserve"> group, double</w:t>
      </w:r>
      <w:r w:rsidR="00107B05">
        <w:rPr>
          <w:lang w:val="en-GB"/>
        </w:rPr>
        <w:t>-</w:t>
      </w:r>
      <w:r w:rsidR="00B23F38">
        <w:rPr>
          <w:lang w:val="en-GB"/>
        </w:rPr>
        <w:t xml:space="preserve">click on </w:t>
      </w:r>
      <w:proofErr w:type="spellStart"/>
      <w:r w:rsidR="00B23F38" w:rsidRPr="00B23F38">
        <w:rPr>
          <w:b/>
          <w:lang w:val="en-GB"/>
        </w:rPr>
        <w:t>R</w:t>
      </w:r>
      <w:r w:rsidRPr="00B23F38">
        <w:rPr>
          <w:b/>
          <w:lang w:val="en-GB"/>
        </w:rPr>
        <w:t>TE_Device.h</w:t>
      </w:r>
      <w:proofErr w:type="spellEnd"/>
      <w:r w:rsidRPr="00B23F38">
        <w:rPr>
          <w:lang w:val="en-GB"/>
        </w:rPr>
        <w:t xml:space="preserve"> to open it for editing.</w:t>
      </w:r>
    </w:p>
    <w:p w14:paraId="271727C3" w14:textId="77777777" w:rsidR="008D21EC" w:rsidRPr="00B23F38" w:rsidRDefault="008D21EC" w:rsidP="00EA2F28">
      <w:pPr>
        <w:pStyle w:val="Listenabsatz"/>
        <w:numPr>
          <w:ilvl w:val="0"/>
          <w:numId w:val="59"/>
        </w:numPr>
        <w:rPr>
          <w:lang w:val="en-GB"/>
        </w:rPr>
      </w:pPr>
      <w:r w:rsidRPr="00B23F38">
        <w:rPr>
          <w:lang w:val="en-GB"/>
        </w:rPr>
        <w:t xml:space="preserve">Click on its </w:t>
      </w:r>
      <w:r w:rsidRPr="00B23F38">
        <w:rPr>
          <w:b/>
          <w:lang w:val="en-GB"/>
        </w:rPr>
        <w:t>Configuration Wizard</w:t>
      </w:r>
      <w:r w:rsidRPr="00B23F38">
        <w:rPr>
          <w:lang w:val="en-GB"/>
        </w:rPr>
        <w:t xml:space="preserve"> tab.</w:t>
      </w:r>
    </w:p>
    <w:p w14:paraId="3E5D1B83" w14:textId="2F61CE2A" w:rsidR="008D21EC" w:rsidRPr="00B23F38" w:rsidRDefault="008D21EC" w:rsidP="00EA2F28">
      <w:pPr>
        <w:pStyle w:val="Listenabsatz"/>
        <w:numPr>
          <w:ilvl w:val="0"/>
          <w:numId w:val="59"/>
        </w:numPr>
        <w:rPr>
          <w:lang w:val="en-GB"/>
        </w:rPr>
      </w:pPr>
      <w:r w:rsidRPr="00B23F38">
        <w:rPr>
          <w:lang w:val="en-GB"/>
        </w:rPr>
        <w:t xml:space="preserve">Enable </w:t>
      </w:r>
      <w:r w:rsidRPr="00B23F38">
        <w:rPr>
          <w:b/>
          <w:lang w:val="en-GB"/>
        </w:rPr>
        <w:t>I2C3</w:t>
      </w:r>
      <w:r w:rsidRPr="00B23F38">
        <w:rPr>
          <w:lang w:val="en-GB"/>
        </w:rPr>
        <w:t xml:space="preserve"> and configure the parameters for this driver instance</w:t>
      </w:r>
      <w:r w:rsidR="00107B05">
        <w:rPr>
          <w:lang w:val="en-GB"/>
        </w:rPr>
        <w:t>,</w:t>
      </w:r>
      <w:r w:rsidRPr="00B23F38">
        <w:rPr>
          <w:lang w:val="en-GB"/>
        </w:rPr>
        <w:t xml:space="preserve"> as shown in the picture.</w:t>
      </w:r>
      <w:r w:rsidR="00A85784" w:rsidRPr="00B23F38">
        <w:rPr>
          <w:lang w:val="en-GB"/>
        </w:rPr>
        <w:t xml:space="preserve"> </w:t>
      </w:r>
      <w:r w:rsidRPr="00B23F38">
        <w:rPr>
          <w:lang w:val="en-GB"/>
        </w:rPr>
        <w:t xml:space="preserve">Select </w:t>
      </w:r>
      <w:r w:rsidRPr="00B23F38">
        <w:rPr>
          <w:b/>
          <w:lang w:val="en-GB"/>
        </w:rPr>
        <w:t>PA8</w:t>
      </w:r>
      <w:r w:rsidRPr="00B23F38">
        <w:rPr>
          <w:lang w:val="en-GB"/>
        </w:rPr>
        <w:t xml:space="preserve"> and </w:t>
      </w:r>
      <w:r w:rsidRPr="00B23F38">
        <w:rPr>
          <w:b/>
          <w:lang w:val="en-GB"/>
        </w:rPr>
        <w:t>PC9</w:t>
      </w:r>
      <w:r w:rsidRPr="00B23F38">
        <w:rPr>
          <w:lang w:val="en-GB"/>
        </w:rPr>
        <w:t xml:space="preserve"> since th</w:t>
      </w:r>
      <w:r w:rsidR="00624C89" w:rsidRPr="00B23F38">
        <w:rPr>
          <w:lang w:val="en-GB"/>
        </w:rPr>
        <w:t>ese</w:t>
      </w:r>
      <w:r w:rsidRPr="00B23F38">
        <w:rPr>
          <w:lang w:val="en-GB"/>
        </w:rPr>
        <w:t xml:space="preserve"> pins provide the interface to the touchscreen hardware.</w:t>
      </w:r>
      <w:r w:rsidR="00A85784" w:rsidRPr="00B23F38">
        <w:rPr>
          <w:lang w:val="en-GB"/>
        </w:rPr>
        <w:t xml:space="preserve"> </w:t>
      </w:r>
    </w:p>
    <w:p w14:paraId="14F548DC" w14:textId="16549ECC" w:rsidR="008D21EC" w:rsidRPr="00B23F38" w:rsidRDefault="008D21EC" w:rsidP="00EA2F28">
      <w:pPr>
        <w:pStyle w:val="Listenabsatz"/>
        <w:numPr>
          <w:ilvl w:val="0"/>
          <w:numId w:val="59"/>
        </w:numPr>
        <w:rPr>
          <w:lang w:val="en-GB"/>
        </w:rPr>
      </w:pPr>
      <w:r w:rsidRPr="00B23F38">
        <w:rPr>
          <w:lang w:val="en-GB"/>
        </w:rPr>
        <w:t>Touchscreen is a low-bandwidth interface</w:t>
      </w:r>
      <w:r w:rsidR="00107B05">
        <w:rPr>
          <w:lang w:val="en-GB"/>
        </w:rPr>
        <w:t xml:space="preserve">, so </w:t>
      </w:r>
      <w:r w:rsidR="00624C89" w:rsidRPr="00B23F38">
        <w:rPr>
          <w:lang w:val="en-GB"/>
        </w:rPr>
        <w:t xml:space="preserve">we can </w:t>
      </w:r>
      <w:r w:rsidRPr="00B23F38">
        <w:rPr>
          <w:lang w:val="en-GB"/>
        </w:rPr>
        <w:t xml:space="preserve">disable the DMA channels. This avoids DMA conflicts with other drivers. </w:t>
      </w:r>
    </w:p>
    <w:p w14:paraId="20F8D25A" w14:textId="77777777" w:rsidR="008D21EC" w:rsidRPr="00960B14" w:rsidRDefault="008D21EC" w:rsidP="00960B14">
      <w:pPr>
        <w:rPr>
          <w:rStyle w:val="Fett"/>
          <w:lang w:val="en-GB"/>
        </w:rPr>
      </w:pPr>
      <w:r w:rsidRPr="00960B14">
        <w:rPr>
          <w:rStyle w:val="Fett"/>
        </w:rPr>
        <w:t xml:space="preserve">Enable Touch support in </w:t>
      </w:r>
      <w:proofErr w:type="spellStart"/>
      <w:r w:rsidRPr="00960B14">
        <w:rPr>
          <w:rStyle w:val="Fett"/>
        </w:rPr>
        <w:t>GUI_SingleThread.c</w:t>
      </w:r>
      <w:proofErr w:type="spellEnd"/>
    </w:p>
    <w:p w14:paraId="04AA838B" w14:textId="070D1953" w:rsidR="007A4150" w:rsidRDefault="007A4150" w:rsidP="00EA2F28">
      <w:pPr>
        <w:pStyle w:val="Listenabsatz"/>
        <w:numPr>
          <w:ilvl w:val="0"/>
          <w:numId w:val="70"/>
        </w:numPr>
        <w:contextualSpacing w:val="0"/>
        <w:rPr>
          <w:lang w:val="en-GB"/>
        </w:rPr>
      </w:pPr>
      <w:r>
        <w:rPr>
          <w:lang w:val="en-GB"/>
        </w:rPr>
        <w:t xml:space="preserve">In the Project window, under </w:t>
      </w:r>
      <w:r w:rsidRPr="00B23F38">
        <w:rPr>
          <w:b/>
          <w:lang w:val="en-GB"/>
        </w:rPr>
        <w:t>Source Group 1</w:t>
      </w:r>
      <w:r>
        <w:rPr>
          <w:lang w:val="en-GB"/>
        </w:rPr>
        <w:t>, double</w:t>
      </w:r>
      <w:r w:rsidR="00107B05">
        <w:rPr>
          <w:lang w:val="en-GB"/>
        </w:rPr>
        <w:t>-</w:t>
      </w:r>
      <w:r>
        <w:rPr>
          <w:lang w:val="en-GB"/>
        </w:rPr>
        <w:t xml:space="preserve">click </w:t>
      </w:r>
      <w:r w:rsidRPr="00B23F38">
        <w:rPr>
          <w:b/>
        </w:rPr>
        <w:t>LogViewerDLG.c</w:t>
      </w:r>
      <w:r>
        <w:t xml:space="preserve"> </w:t>
      </w:r>
      <w:r>
        <w:rPr>
          <w:lang w:val="en-GB"/>
        </w:rPr>
        <w:t>to open it for editing.</w:t>
      </w:r>
    </w:p>
    <w:p w14:paraId="47E6B3E1" w14:textId="4A0FA114" w:rsidR="003961B5" w:rsidRPr="003961B5" w:rsidRDefault="007A4150" w:rsidP="00EA2F28">
      <w:pPr>
        <w:pStyle w:val="Listenabsatz"/>
        <w:numPr>
          <w:ilvl w:val="0"/>
          <w:numId w:val="70"/>
        </w:numPr>
        <w:contextualSpacing w:val="0"/>
        <w:rPr>
          <w:rStyle w:val="CodeChar"/>
          <w:rFonts w:ascii="Times New Roman" w:hAnsi="Times New Roman" w:cs="Times New Roman"/>
          <w:b w:val="0"/>
          <w:bCs w:val="0"/>
          <w:color w:val="auto"/>
          <w:shd w:val="clear" w:color="auto" w:fill="auto"/>
          <w:lang w:val="en-GB"/>
        </w:rPr>
      </w:pPr>
      <w:r>
        <w:t xml:space="preserve">Near line 118 is case </w:t>
      </w:r>
      <w:r w:rsidRPr="00960B14">
        <w:rPr>
          <w:rFonts w:ascii="Courier New" w:hAnsi="Courier New"/>
          <w:lang w:val="en-GB"/>
        </w:rPr>
        <w:t>WM_NOTIFICATION_CLICKED</w:t>
      </w:r>
      <w:r>
        <w:t xml:space="preserve"> for the Update button</w:t>
      </w:r>
      <w:r w:rsidR="00DA5E28">
        <w:t>;</w:t>
      </w:r>
      <w:r>
        <w:t xml:space="preserve"> add this code:</w:t>
      </w:r>
      <w:r>
        <w:br/>
      </w:r>
      <w:proofErr w:type="spellStart"/>
      <w:r w:rsidRPr="00E74FFF">
        <w:rPr>
          <w:rStyle w:val="CodeChar"/>
        </w:rPr>
        <w:t>hItem</w:t>
      </w:r>
      <w:proofErr w:type="spellEnd"/>
      <w:r w:rsidRPr="00E74FFF">
        <w:rPr>
          <w:rStyle w:val="CodeChar"/>
        </w:rPr>
        <w:t xml:space="preserve"> = </w:t>
      </w:r>
      <w:proofErr w:type="spellStart"/>
      <w:r w:rsidRPr="00E74FFF">
        <w:rPr>
          <w:rStyle w:val="CodeChar"/>
        </w:rPr>
        <w:t>WM_GetDialogItem</w:t>
      </w:r>
      <w:proofErr w:type="spellEnd"/>
      <w:r w:rsidRPr="00E74FFF">
        <w:rPr>
          <w:rStyle w:val="CodeChar"/>
        </w:rPr>
        <w:t>(</w:t>
      </w:r>
      <w:proofErr w:type="spellStart"/>
      <w:r w:rsidRPr="00E74FFF">
        <w:rPr>
          <w:rStyle w:val="CodeChar"/>
        </w:rPr>
        <w:t>pMsg</w:t>
      </w:r>
      <w:proofErr w:type="spellEnd"/>
      <w:r w:rsidRPr="00E74FFF">
        <w:rPr>
          <w:rStyle w:val="CodeChar"/>
        </w:rPr>
        <w:t>-&gt;</w:t>
      </w:r>
      <w:proofErr w:type="spellStart"/>
      <w:r w:rsidRPr="00E74FFF">
        <w:rPr>
          <w:rStyle w:val="CodeChar"/>
        </w:rPr>
        <w:t>hWin</w:t>
      </w:r>
      <w:proofErr w:type="spellEnd"/>
      <w:r w:rsidRPr="00E74FFF">
        <w:rPr>
          <w:rStyle w:val="CodeChar"/>
        </w:rPr>
        <w:t>, ID_MULTIEDIT_0</w:t>
      </w:r>
      <w:proofErr w:type="gramStart"/>
      <w:r w:rsidRPr="00E74FFF">
        <w:rPr>
          <w:rStyle w:val="CodeChar"/>
        </w:rPr>
        <w:t>)</w:t>
      </w:r>
      <w:r w:rsidR="003961B5">
        <w:rPr>
          <w:rStyle w:val="CodeChar"/>
        </w:rPr>
        <w:t>;</w:t>
      </w:r>
      <w:proofErr w:type="gramEnd"/>
      <w:r w:rsidR="003961B5">
        <w:rPr>
          <w:rStyle w:val="CodeChar"/>
        </w:rPr>
        <w:t xml:space="preserve"> </w:t>
      </w:r>
    </w:p>
    <w:p w14:paraId="1C850B7E" w14:textId="788F9F3E" w:rsidR="007A4150" w:rsidRPr="00960B14" w:rsidRDefault="003961B5" w:rsidP="003961B5">
      <w:pPr>
        <w:pStyle w:val="Listenabsatz"/>
        <w:contextualSpacing w:val="0"/>
        <w:rPr>
          <w:lang w:val="en-GB"/>
        </w:rPr>
      </w:pPr>
      <w:proofErr w:type="spellStart"/>
      <w:r w:rsidRPr="003961B5">
        <w:rPr>
          <w:rStyle w:val="CodeChar"/>
        </w:rPr>
        <w:t>MULTIEDIT_SetTextColor</w:t>
      </w:r>
      <w:proofErr w:type="spellEnd"/>
      <w:r w:rsidRPr="003961B5">
        <w:rPr>
          <w:rStyle w:val="CodeChar"/>
        </w:rPr>
        <w:t xml:space="preserve"> (</w:t>
      </w:r>
      <w:proofErr w:type="spellStart"/>
      <w:r w:rsidRPr="003961B5">
        <w:rPr>
          <w:rStyle w:val="CodeChar"/>
        </w:rPr>
        <w:t>hItem</w:t>
      </w:r>
      <w:proofErr w:type="spellEnd"/>
      <w:r w:rsidRPr="003961B5">
        <w:rPr>
          <w:rStyle w:val="CodeChar"/>
        </w:rPr>
        <w:t>, 1, GUI_BLACK)</w:t>
      </w:r>
      <w:r w:rsidR="007A4150" w:rsidRPr="00E74FFF">
        <w:rPr>
          <w:rStyle w:val="CodeChar"/>
        </w:rPr>
        <w:t>;</w:t>
      </w:r>
      <w:r w:rsidR="007A4150" w:rsidRPr="00E74FFF">
        <w:rPr>
          <w:rStyle w:val="CodeChar"/>
        </w:rPr>
        <w:br/>
      </w:r>
      <w:proofErr w:type="spellStart"/>
      <w:r w:rsidR="007A4150" w:rsidRPr="00E74FFF">
        <w:rPr>
          <w:rStyle w:val="CodeChar"/>
        </w:rPr>
        <w:t>MULTIEDIT_</w:t>
      </w:r>
      <w:proofErr w:type="gramStart"/>
      <w:r w:rsidR="007A4150" w:rsidRPr="00E74FFF">
        <w:rPr>
          <w:rStyle w:val="CodeChar"/>
        </w:rPr>
        <w:t>SetText</w:t>
      </w:r>
      <w:proofErr w:type="spellEnd"/>
      <w:r w:rsidR="007A4150" w:rsidRPr="00E74FFF">
        <w:rPr>
          <w:rStyle w:val="CodeChar"/>
        </w:rPr>
        <w:t>(</w:t>
      </w:r>
      <w:proofErr w:type="spellStart"/>
      <w:proofErr w:type="gramEnd"/>
      <w:r w:rsidR="007A4150" w:rsidRPr="00E74FFF">
        <w:rPr>
          <w:rStyle w:val="CodeChar"/>
        </w:rPr>
        <w:t>hItem</w:t>
      </w:r>
      <w:proofErr w:type="spellEnd"/>
      <w:r w:rsidR="007A4150" w:rsidRPr="00E74FFF">
        <w:rPr>
          <w:rStyle w:val="CodeChar"/>
        </w:rPr>
        <w:t xml:space="preserve">, </w:t>
      </w:r>
      <w:proofErr w:type="spellStart"/>
      <w:r w:rsidR="007A4150" w:rsidRPr="00E74FFF">
        <w:rPr>
          <w:rStyle w:val="CodeChar"/>
        </w:rPr>
        <w:t>fbuf</w:t>
      </w:r>
      <w:proofErr w:type="spellEnd"/>
      <w:r w:rsidR="007A4150" w:rsidRPr="00E74FFF">
        <w:rPr>
          <w:rStyle w:val="CodeChar"/>
        </w:rPr>
        <w:t>);</w:t>
      </w:r>
    </w:p>
    <w:p w14:paraId="3716A9C1" w14:textId="07FB6F44" w:rsidR="008D21EC" w:rsidRPr="00960B14" w:rsidRDefault="008D21EC" w:rsidP="00EA2F28">
      <w:pPr>
        <w:pStyle w:val="Listenabsatz"/>
        <w:numPr>
          <w:ilvl w:val="0"/>
          <w:numId w:val="70"/>
        </w:numPr>
        <w:rPr>
          <w:lang w:val="en-GB"/>
        </w:rPr>
      </w:pPr>
      <w:r w:rsidRPr="00960B14">
        <w:rPr>
          <w:lang w:val="en-GB"/>
        </w:rPr>
        <w:t xml:space="preserve">In the Project window, under </w:t>
      </w:r>
      <w:r w:rsidRPr="00960B14">
        <w:rPr>
          <w:b/>
          <w:lang w:val="en-GB"/>
        </w:rPr>
        <w:t>Source Group 1</w:t>
      </w:r>
      <w:r w:rsidRPr="00960B14">
        <w:rPr>
          <w:lang w:val="en-GB"/>
        </w:rPr>
        <w:t>, double</w:t>
      </w:r>
      <w:r w:rsidR="00107B05">
        <w:rPr>
          <w:lang w:val="en-GB"/>
        </w:rPr>
        <w:t>-</w:t>
      </w:r>
      <w:r w:rsidRPr="00960B14">
        <w:rPr>
          <w:lang w:val="en-GB"/>
        </w:rPr>
        <w:t xml:space="preserve">click </w:t>
      </w:r>
      <w:proofErr w:type="spellStart"/>
      <w:r w:rsidRPr="00960B14">
        <w:rPr>
          <w:b/>
          <w:lang w:val="en-GB"/>
        </w:rPr>
        <w:t>GUI_SingleThread.c</w:t>
      </w:r>
      <w:proofErr w:type="spellEnd"/>
      <w:r w:rsidRPr="00960B14">
        <w:rPr>
          <w:lang w:val="en-GB"/>
        </w:rPr>
        <w:t xml:space="preserve"> to open it for editing.</w:t>
      </w:r>
    </w:p>
    <w:p w14:paraId="7B7B27CD" w14:textId="00B479AD" w:rsidR="008D21EC" w:rsidRPr="00960B14" w:rsidRDefault="00107B05" w:rsidP="00EA2F28">
      <w:pPr>
        <w:pStyle w:val="Listenabsatz"/>
        <w:numPr>
          <w:ilvl w:val="0"/>
          <w:numId w:val="70"/>
        </w:num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89984" behindDoc="1" locked="0" layoutInCell="1" allowOverlap="1" wp14:anchorId="084334F6" wp14:editId="46F66590">
            <wp:simplePos x="0" y="0"/>
            <wp:positionH relativeFrom="column">
              <wp:posOffset>3619632</wp:posOffset>
            </wp:positionH>
            <wp:positionV relativeFrom="paragraph">
              <wp:posOffset>28610</wp:posOffset>
            </wp:positionV>
            <wp:extent cx="2772410" cy="539115"/>
            <wp:effectExtent l="0" t="0" r="8890" b="0"/>
            <wp:wrapTight wrapText="bothSides">
              <wp:wrapPolygon edited="0">
                <wp:start x="0" y="0"/>
                <wp:lineTo x="0" y="20608"/>
                <wp:lineTo x="21521" y="20608"/>
                <wp:lineTo x="21521" y="0"/>
                <wp:lineTo x="0" y="0"/>
              </wp:wrapPolygon>
            </wp:wrapTight>
            <wp:docPr id="1874" name="Grafik 187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" name="Grafik 1874" descr="Ein Bild, das Text enthält.&#10;&#10;Automatisch generierte Beschreibung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4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GB"/>
        </w:rPr>
        <w:t xml:space="preserve">Extend </w:t>
      </w:r>
      <w:proofErr w:type="spellStart"/>
      <w:r>
        <w:rPr>
          <w:lang w:val="en-GB"/>
        </w:rPr>
        <w:t>GUIThread</w:t>
      </w:r>
      <w:proofErr w:type="spellEnd"/>
      <w:r>
        <w:rPr>
          <w:lang w:val="en-GB"/>
        </w:rPr>
        <w:t xml:space="preserve"> with</w:t>
      </w:r>
      <w:r w:rsidR="008D21EC" w:rsidRPr="00960B14">
        <w:rPr>
          <w:lang w:val="en-GB"/>
        </w:rPr>
        <w:t xml:space="preserve"> </w:t>
      </w:r>
      <w:r>
        <w:rPr>
          <w:lang w:val="en-GB"/>
        </w:rPr>
        <w:t xml:space="preserve">the call of </w:t>
      </w:r>
      <w:proofErr w:type="spellStart"/>
      <w:r w:rsidR="00960B14" w:rsidRPr="00960B14">
        <w:rPr>
          <w:rStyle w:val="CodeChar"/>
          <w:lang w:val="en-GB"/>
        </w:rPr>
        <w:t>GUI_TOUCH_</w:t>
      </w:r>
      <w:proofErr w:type="gramStart"/>
      <w:r w:rsidR="00960B14" w:rsidRPr="00960B14">
        <w:rPr>
          <w:rStyle w:val="CodeChar"/>
          <w:lang w:val="en-GB"/>
        </w:rPr>
        <w:t>Exec</w:t>
      </w:r>
      <w:proofErr w:type="spellEnd"/>
      <w:r w:rsidR="00960B14" w:rsidRPr="00960B14">
        <w:rPr>
          <w:rStyle w:val="CodeChar"/>
          <w:lang w:val="en-GB"/>
        </w:rPr>
        <w:t>(</w:t>
      </w:r>
      <w:proofErr w:type="gramEnd"/>
      <w:r w:rsidR="00960B14" w:rsidRPr="00960B14">
        <w:rPr>
          <w:rStyle w:val="CodeChar"/>
          <w:lang w:val="en-GB"/>
        </w:rPr>
        <w:t>);</w:t>
      </w:r>
    </w:p>
    <w:p w14:paraId="3EB2E9BF" w14:textId="77777777" w:rsidR="00960B14" w:rsidRDefault="008D21EC" w:rsidP="00960B14">
      <w:pPr>
        <w:rPr>
          <w:rStyle w:val="Fett"/>
        </w:rPr>
      </w:pPr>
      <w:r w:rsidRPr="00960B14">
        <w:rPr>
          <w:rStyle w:val="Fett"/>
        </w:rPr>
        <w:t>Build and RUN:</w:t>
      </w:r>
    </w:p>
    <w:p w14:paraId="70BE0B0B" w14:textId="77777777" w:rsidR="00E74FFF" w:rsidRPr="00E74FFF" w:rsidRDefault="00E74FFF" w:rsidP="00EA2F28">
      <w:pPr>
        <w:pStyle w:val="Listenabsatz"/>
        <w:numPr>
          <w:ilvl w:val="0"/>
          <w:numId w:val="62"/>
        </w:numPr>
      </w:pPr>
      <w:r w:rsidRPr="00E74FFF">
        <w:t xml:space="preserve">Select File/Save All or </w:t>
      </w:r>
      <w:r w:rsidRPr="00E74FFF">
        <w:rPr>
          <w:noProof/>
        </w:rPr>
        <w:drawing>
          <wp:inline distT="0" distB="0" distL="0" distR="0" wp14:anchorId="0EF98D2F" wp14:editId="16A9F36F">
            <wp:extent cx="200025" cy="200025"/>
            <wp:effectExtent l="0" t="0" r="9525" b="9525"/>
            <wp:docPr id="291" name="Picture 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4FFF">
        <w:t>.</w:t>
      </w:r>
    </w:p>
    <w:p w14:paraId="45BA89D9" w14:textId="77777777" w:rsidR="00E74FFF" w:rsidRPr="00E74FFF" w:rsidRDefault="00960B14" w:rsidP="00EA2F28">
      <w:pPr>
        <w:pStyle w:val="Listenabsatz"/>
        <w:numPr>
          <w:ilvl w:val="0"/>
          <w:numId w:val="62"/>
        </w:numPr>
        <w:rPr>
          <w:rStyle w:val="Fett"/>
          <w:b w:val="0"/>
        </w:rPr>
      </w:pPr>
      <w:r w:rsidRPr="00E74FFF">
        <w:rPr>
          <w:rStyle w:val="Fett"/>
          <w:b w:val="0"/>
        </w:rPr>
        <w:t>C</w:t>
      </w:r>
      <w:r w:rsidR="008D21EC" w:rsidRPr="00E74FFF">
        <w:rPr>
          <w:rStyle w:val="Fett"/>
          <w:b w:val="0"/>
        </w:rPr>
        <w:t>ompile the project:</w:t>
      </w:r>
      <w:r w:rsidR="00A85784" w:rsidRPr="00E74FFF">
        <w:rPr>
          <w:rStyle w:val="Fett"/>
          <w:b w:val="0"/>
        </w:rPr>
        <w:t xml:space="preserve"> </w:t>
      </w:r>
      <w:r w:rsidR="008D21EC" w:rsidRPr="00E74FFF">
        <w:rPr>
          <w:rStyle w:val="Fett"/>
          <w:b w:val="0"/>
        </w:rPr>
        <w:t xml:space="preserve"> </w:t>
      </w:r>
      <w:r w:rsidR="008D21EC" w:rsidRPr="00E74FFF">
        <w:rPr>
          <w:rStyle w:val="Fett"/>
          <w:b w:val="0"/>
          <w:noProof/>
        </w:rPr>
        <w:drawing>
          <wp:inline distT="0" distB="0" distL="0" distR="0" wp14:anchorId="10EC9503" wp14:editId="5F1D4398">
            <wp:extent cx="228600" cy="219075"/>
            <wp:effectExtent l="0" t="0" r="0" b="9525"/>
            <wp:docPr id="84" name="Picture 4" descr="bu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uil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5784" w:rsidRPr="00E74FFF">
        <w:rPr>
          <w:rStyle w:val="Fett"/>
          <w:b w:val="0"/>
        </w:rPr>
        <w:t xml:space="preserve"> </w:t>
      </w:r>
    </w:p>
    <w:p w14:paraId="2047368E" w14:textId="77777777" w:rsidR="00624C89" w:rsidRPr="00E74FFF" w:rsidRDefault="008D21EC" w:rsidP="00EA2F28">
      <w:pPr>
        <w:pStyle w:val="Listenabsatz"/>
        <w:numPr>
          <w:ilvl w:val="0"/>
          <w:numId w:val="62"/>
        </w:numPr>
        <w:rPr>
          <w:rStyle w:val="Fett"/>
          <w:b w:val="0"/>
        </w:rPr>
      </w:pPr>
      <w:r w:rsidRPr="00E74FFF">
        <w:rPr>
          <w:rStyle w:val="Fett"/>
          <w:b w:val="0"/>
        </w:rPr>
        <w:t>Enter Debug mode:</w:t>
      </w:r>
      <w:r w:rsidR="00A85784" w:rsidRPr="00E74FFF">
        <w:rPr>
          <w:rStyle w:val="Fett"/>
          <w:b w:val="0"/>
        </w:rPr>
        <w:t xml:space="preserve"> </w:t>
      </w:r>
      <w:r w:rsidRPr="00E74FFF">
        <w:rPr>
          <w:rStyle w:val="Fett"/>
          <w:b w:val="0"/>
          <w:noProof/>
        </w:rPr>
        <w:drawing>
          <wp:inline distT="0" distB="0" distL="0" distR="0" wp14:anchorId="00B6FE35" wp14:editId="0742DE85">
            <wp:extent cx="190500" cy="200025"/>
            <wp:effectExtent l="0" t="0" r="0" b="9525"/>
            <wp:docPr id="85" name="Picture 6" descr="db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bu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5784" w:rsidRPr="00E74FFF">
        <w:rPr>
          <w:rStyle w:val="Fett"/>
          <w:b w:val="0"/>
        </w:rPr>
        <w:t xml:space="preserve"> </w:t>
      </w:r>
      <w:r w:rsidR="00163E56">
        <w:rPr>
          <w:rStyle w:val="Fett"/>
          <w:b w:val="0"/>
        </w:rPr>
        <w:t>and c</w:t>
      </w:r>
      <w:r w:rsidRPr="00E74FFF">
        <w:rPr>
          <w:rStyle w:val="Fett"/>
          <w:b w:val="0"/>
        </w:rPr>
        <w:t>lick on RUN.</w:t>
      </w:r>
      <w:r w:rsidR="00A85784" w:rsidRPr="00E74FFF">
        <w:rPr>
          <w:rStyle w:val="Fett"/>
          <w:b w:val="0"/>
        </w:rPr>
        <w:t xml:space="preserve"> </w:t>
      </w:r>
      <w:r w:rsidRPr="00E74FFF">
        <w:rPr>
          <w:rStyle w:val="Fett"/>
          <w:b w:val="0"/>
          <w:noProof/>
        </w:rPr>
        <w:drawing>
          <wp:inline distT="0" distB="0" distL="0" distR="0" wp14:anchorId="2B5F4EB0" wp14:editId="025A8807">
            <wp:extent cx="190500" cy="190500"/>
            <wp:effectExtent l="0" t="0" r="0" b="0"/>
            <wp:docPr id="89" name="Picture 7" descr="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u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5784" w:rsidRPr="00E74FFF">
        <w:rPr>
          <w:rStyle w:val="Fett"/>
          <w:b w:val="0"/>
        </w:rPr>
        <w:t xml:space="preserve"> </w:t>
      </w:r>
    </w:p>
    <w:p w14:paraId="6704AE90" w14:textId="56CD2015" w:rsidR="005206E1" w:rsidRPr="00F509ED" w:rsidRDefault="00933B84" w:rsidP="00EA2F28">
      <w:pPr>
        <w:pStyle w:val="Listenabsatz"/>
        <w:numPr>
          <w:ilvl w:val="0"/>
          <w:numId w:val="62"/>
        </w:numPr>
        <w:spacing w:after="0"/>
        <w:rPr>
          <w:rFonts w:ascii="Arial" w:hAnsi="Arial" w:cs="Arial"/>
          <w:b/>
          <w:bCs/>
          <w:kern w:val="32"/>
          <w:sz w:val="28"/>
          <w:szCs w:val="32"/>
        </w:rPr>
      </w:pPr>
      <w:r w:rsidRPr="00E74FFF">
        <w:rPr>
          <w:rStyle w:val="Fett"/>
          <w:b w:val="0"/>
        </w:rPr>
        <w:t>Press</w:t>
      </w:r>
      <w:r w:rsidR="00624C89" w:rsidRPr="00E74FFF">
        <w:rPr>
          <w:rStyle w:val="Fett"/>
          <w:b w:val="0"/>
        </w:rPr>
        <w:t xml:space="preserve"> the</w:t>
      </w:r>
      <w:r w:rsidR="008D21EC" w:rsidRPr="00E74FFF">
        <w:rPr>
          <w:rStyle w:val="Fett"/>
          <w:b w:val="0"/>
        </w:rPr>
        <w:t xml:space="preserve"> </w:t>
      </w:r>
      <w:r w:rsidR="008D21EC" w:rsidRPr="00163E56">
        <w:rPr>
          <w:rStyle w:val="Fett"/>
        </w:rPr>
        <w:t>Update</w:t>
      </w:r>
      <w:r w:rsidR="00624C89" w:rsidRPr="00E74FFF">
        <w:rPr>
          <w:rStyle w:val="Fett"/>
          <w:b w:val="0"/>
        </w:rPr>
        <w:t xml:space="preserve"> button</w:t>
      </w:r>
      <w:r w:rsidRPr="00E74FFF">
        <w:rPr>
          <w:rStyle w:val="Fett"/>
          <w:b w:val="0"/>
        </w:rPr>
        <w:t xml:space="preserve"> on the LCD</w:t>
      </w:r>
      <w:r w:rsidR="00163E56">
        <w:rPr>
          <w:rStyle w:val="Fett"/>
          <w:b w:val="0"/>
        </w:rPr>
        <w:t>.</w:t>
      </w:r>
      <w:r w:rsidR="008D21EC" w:rsidRPr="00E74FFF">
        <w:rPr>
          <w:rStyle w:val="Fett"/>
          <w:b w:val="0"/>
        </w:rPr>
        <w:t xml:space="preserve"> </w:t>
      </w:r>
      <w:r w:rsidR="00163E56">
        <w:rPr>
          <w:rStyle w:val="Fett"/>
          <w:b w:val="0"/>
        </w:rPr>
        <w:t>T</w:t>
      </w:r>
      <w:r w:rsidR="008D21EC" w:rsidRPr="00E74FFF">
        <w:rPr>
          <w:rStyle w:val="Fett"/>
          <w:b w:val="0"/>
        </w:rPr>
        <w:t>he content of the file Test.txt appears on the screen</w:t>
      </w:r>
      <w:r w:rsidR="00DA5E28">
        <w:rPr>
          <w:rStyle w:val="Fett"/>
          <w:b w:val="0"/>
        </w:rPr>
        <w:t>, which completes the task of our project:</w:t>
      </w:r>
    </w:p>
    <w:p w14:paraId="0AC88DD7" w14:textId="220F3DE2" w:rsidR="00D2185C" w:rsidRPr="00F509ED" w:rsidRDefault="000110C9" w:rsidP="00D2185C">
      <w:pPr>
        <w:pStyle w:val="berschrift1"/>
      </w:pPr>
      <w:r>
        <w:rPr>
          <w:b w:val="0"/>
          <w:bCs w:val="0"/>
          <w:noProof/>
        </w:rPr>
        <w:lastRenderedPageBreak/>
        <w:drawing>
          <wp:anchor distT="0" distB="0" distL="114300" distR="114300" simplePos="0" relativeHeight="251655168" behindDoc="1" locked="0" layoutInCell="1" allowOverlap="1" wp14:anchorId="66211459" wp14:editId="6F358569">
            <wp:simplePos x="0" y="0"/>
            <wp:positionH relativeFrom="column">
              <wp:posOffset>465455</wp:posOffset>
            </wp:positionH>
            <wp:positionV relativeFrom="paragraph">
              <wp:posOffset>51435</wp:posOffset>
            </wp:positionV>
            <wp:extent cx="1290955" cy="1721485"/>
            <wp:effectExtent l="0" t="0" r="4445" b="0"/>
            <wp:wrapTight wrapText="bothSides">
              <wp:wrapPolygon edited="0">
                <wp:start x="0" y="0"/>
                <wp:lineTo x="0" y="21273"/>
                <wp:lineTo x="21356" y="21273"/>
                <wp:lineTo x="21356" y="0"/>
                <wp:lineTo x="0" y="0"/>
              </wp:wrapPolygon>
            </wp:wrapTight>
            <wp:docPr id="1170" name="Picture 1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_after_Step6.jpg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95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4150" w:rsidRPr="00F509ED">
        <w:br w:type="page"/>
      </w:r>
      <w:r w:rsidR="00D2185C" w:rsidRPr="00F509ED">
        <w:lastRenderedPageBreak/>
        <w:t>The Component Viewer</w:t>
      </w:r>
    </w:p>
    <w:p w14:paraId="69B4CD86" w14:textId="364BAE67" w:rsidR="00D2185C" w:rsidRPr="00F509ED" w:rsidRDefault="00D2185C">
      <w:pPr>
        <w:spacing w:after="0"/>
      </w:pPr>
      <w:r>
        <w:rPr>
          <w:rFonts w:ascii="Lato" w:hAnsi="Lato"/>
          <w:color w:val="333E48"/>
          <w:shd w:val="clear" w:color="auto" w:fill="FFFFFF"/>
        </w:rPr>
        <w:t>Keil RTX5 supports</w:t>
      </w:r>
      <w:r>
        <w:t xml:space="preserve"> the </w:t>
      </w:r>
      <w:r w:rsidRPr="00BF119B">
        <w:rPr>
          <w:b/>
          <w:bCs/>
        </w:rPr>
        <w:t>Component Viewer</w:t>
      </w:r>
      <w:r w:rsidR="00BF119B">
        <w:rPr>
          <w:rFonts w:ascii="Lato" w:hAnsi="Lato"/>
          <w:color w:val="333E48"/>
          <w:shd w:val="clear" w:color="auto" w:fill="FFFFFF"/>
        </w:rPr>
        <w:t xml:space="preserve">, which shows static information and helps to analyze the operation of software components. For a detailed description </w:t>
      </w:r>
      <w:r w:rsidR="0011588A">
        <w:rPr>
          <w:rFonts w:ascii="Lato" w:hAnsi="Lato"/>
          <w:color w:val="333E48"/>
          <w:shd w:val="clear" w:color="auto" w:fill="FFFFFF"/>
        </w:rPr>
        <w:t xml:space="preserve">and its configuration, </w:t>
      </w:r>
      <w:r w:rsidR="00BF119B">
        <w:rPr>
          <w:rFonts w:ascii="Lato" w:hAnsi="Lato"/>
          <w:color w:val="333E48"/>
          <w:shd w:val="clear" w:color="auto" w:fill="FFFFFF"/>
        </w:rPr>
        <w:t>refer to the  </w:t>
      </w:r>
      <w:hyperlink r:id="rId92" w:history="1">
        <w:r w:rsidR="00BF119B" w:rsidRPr="00BF119B">
          <w:rPr>
            <w:rStyle w:val="Hyperlink"/>
            <w:rFonts w:ascii="var(--ads-font-family,Lato)" w:hAnsi="var(--ads-font-family,Lato)"/>
            <w:b/>
            <w:bCs/>
            <w:shd w:val="clear" w:color="auto" w:fill="FFFFFF"/>
          </w:rPr>
          <w:t>Component Viewer</w:t>
        </w:r>
      </w:hyperlink>
      <w:r w:rsidR="00BF119B">
        <w:rPr>
          <w:rFonts w:ascii="Lato" w:hAnsi="Lato"/>
          <w:b/>
          <w:bCs/>
          <w:color w:val="333E48"/>
          <w:shd w:val="clear" w:color="auto" w:fill="FFFFFF"/>
        </w:rPr>
        <w:t xml:space="preserve"> </w:t>
      </w:r>
      <w:r w:rsidR="00BF119B">
        <w:rPr>
          <w:rFonts w:ascii="Lato" w:hAnsi="Lato"/>
          <w:color w:val="333E48"/>
          <w:shd w:val="clear" w:color="auto" w:fill="FFFFFF"/>
        </w:rPr>
        <w:t>documentation.</w:t>
      </w:r>
      <w:r w:rsidR="0011588A">
        <w:rPr>
          <w:rFonts w:ascii="Lato" w:hAnsi="Lato"/>
          <w:color w:val="333E48"/>
          <w:shd w:val="clear" w:color="auto" w:fill="FFFFFF"/>
        </w:rPr>
        <w:t xml:space="preserve"> One part of the Component Viewer is the </w:t>
      </w:r>
      <w:r w:rsidR="0011588A" w:rsidRPr="0011588A">
        <w:rPr>
          <w:rFonts w:ascii="Lato" w:hAnsi="Lato"/>
          <w:b/>
          <w:bCs/>
          <w:color w:val="333E48"/>
          <w:shd w:val="clear" w:color="auto" w:fill="FFFFFF"/>
        </w:rPr>
        <w:t>RTX RTOS</w:t>
      </w:r>
      <w:r w:rsidR="0011588A">
        <w:rPr>
          <w:rFonts w:ascii="Lato" w:hAnsi="Lato"/>
          <w:color w:val="333E48"/>
          <w:shd w:val="clear" w:color="auto" w:fill="FFFFFF"/>
        </w:rPr>
        <w:t xml:space="preserve"> window.</w:t>
      </w:r>
    </w:p>
    <w:p w14:paraId="3788B3DA" w14:textId="77777777" w:rsidR="00BF119B" w:rsidRPr="00F509ED" w:rsidRDefault="00BF119B">
      <w:pPr>
        <w:spacing w:after="0"/>
      </w:pPr>
    </w:p>
    <w:p w14:paraId="2BCDFBAF" w14:textId="5502311B" w:rsidR="00D2185C" w:rsidRPr="00F509ED" w:rsidRDefault="00D2185C">
      <w:pPr>
        <w:spacing w:after="0"/>
      </w:pPr>
    </w:p>
    <w:p w14:paraId="7C1C285F" w14:textId="0BCD1A96" w:rsidR="00D2185C" w:rsidRPr="00F509ED" w:rsidRDefault="0066236B">
      <w:pPr>
        <w:spacing w:after="0"/>
      </w:pPr>
      <w:r w:rsidRPr="00F509ED">
        <w:t>Our</w:t>
      </w:r>
      <w:r w:rsidR="00D2185C" w:rsidRPr="00F509ED">
        <w:t xml:space="preserve"> </w:t>
      </w:r>
      <w:r w:rsidRPr="00F509ED">
        <w:t>p</w:t>
      </w:r>
      <w:r w:rsidR="00D2185C" w:rsidRPr="00F509ED">
        <w:t xml:space="preserve">roject still </w:t>
      </w:r>
      <w:r w:rsidRPr="00F509ED">
        <w:t xml:space="preserve">is </w:t>
      </w:r>
      <w:r w:rsidR="00D2185C" w:rsidRPr="00F509ED">
        <w:t xml:space="preserve">running in </w:t>
      </w:r>
      <w:r w:rsidRPr="00F509ED">
        <w:t xml:space="preserve">the </w:t>
      </w:r>
      <w:r w:rsidR="00D2185C" w:rsidRPr="00F509ED">
        <w:t>Debug</w:t>
      </w:r>
      <w:r w:rsidRPr="00F509ED">
        <w:t>ger.</w:t>
      </w:r>
    </w:p>
    <w:p w14:paraId="27554FF8" w14:textId="1B552783" w:rsidR="00D2185C" w:rsidRDefault="00D2185C">
      <w:pPr>
        <w:spacing w:after="0"/>
        <w:rPr>
          <w:b/>
        </w:rPr>
      </w:pPr>
      <w:r>
        <w:t xml:space="preserve">Select </w:t>
      </w:r>
      <w:r>
        <w:rPr>
          <w:b/>
        </w:rPr>
        <w:t>View</w:t>
      </w:r>
      <w:r w:rsidRPr="00B23F38">
        <w:rPr>
          <w:b/>
        </w:rPr>
        <w:t xml:space="preserve"> </w:t>
      </w:r>
      <w:r w:rsidRPr="00B23F38">
        <w:rPr>
          <w:b/>
        </w:rPr>
        <w:sym w:font="Wingdings" w:char="F0E0"/>
      </w:r>
      <w:r w:rsidRPr="00B23F38">
        <w:rPr>
          <w:b/>
        </w:rPr>
        <w:t xml:space="preserve"> </w:t>
      </w:r>
      <w:r>
        <w:rPr>
          <w:b/>
        </w:rPr>
        <w:t>Watch Windows</w:t>
      </w:r>
      <w:r w:rsidRPr="00F509ED">
        <w:t xml:space="preserve"> </w:t>
      </w:r>
      <w:r w:rsidRPr="00B23F38">
        <w:rPr>
          <w:b/>
        </w:rPr>
        <w:sym w:font="Wingdings" w:char="F0E0"/>
      </w:r>
      <w:r>
        <w:rPr>
          <w:b/>
        </w:rPr>
        <w:t xml:space="preserve"> RTX RTOS</w:t>
      </w:r>
    </w:p>
    <w:p w14:paraId="323C38A0" w14:textId="7DC49F86" w:rsidR="00D2185C" w:rsidRDefault="0066236B">
      <w:pPr>
        <w:spacing w:after="0"/>
        <w:rPr>
          <w:b/>
        </w:rPr>
      </w:pPr>
      <w:r>
        <w:rPr>
          <w:noProof/>
          <w:lang w:val="it-IT"/>
        </w:rPr>
        <w:drawing>
          <wp:anchor distT="0" distB="0" distL="114300" distR="114300" simplePos="0" relativeHeight="251658240" behindDoc="1" locked="0" layoutInCell="1" allowOverlap="1" wp14:anchorId="2BF79707" wp14:editId="2DB080DF">
            <wp:simplePos x="0" y="0"/>
            <wp:positionH relativeFrom="column">
              <wp:posOffset>2031198</wp:posOffset>
            </wp:positionH>
            <wp:positionV relativeFrom="paragraph">
              <wp:posOffset>83562</wp:posOffset>
            </wp:positionV>
            <wp:extent cx="4387243" cy="5119635"/>
            <wp:effectExtent l="0" t="0" r="0" b="5080"/>
            <wp:wrapTight wrapText="bothSides">
              <wp:wrapPolygon edited="0">
                <wp:start x="0" y="0"/>
                <wp:lineTo x="0" y="21541"/>
                <wp:lineTo x="21478" y="21541"/>
                <wp:lineTo x="21478" y="0"/>
                <wp:lineTo x="0" y="0"/>
              </wp:wrapPolygon>
            </wp:wrapTight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243" cy="511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A7889E" w14:textId="2BC0EC71" w:rsidR="0066236B" w:rsidRPr="00F509ED" w:rsidRDefault="00D2185C">
      <w:pPr>
        <w:spacing w:after="0"/>
      </w:pPr>
      <w:r w:rsidRPr="00F509ED">
        <w:t xml:space="preserve">The RTX RTOS window opens. </w:t>
      </w:r>
    </w:p>
    <w:p w14:paraId="2C45E0A1" w14:textId="27A77AF1" w:rsidR="0066236B" w:rsidRPr="00F509ED" w:rsidRDefault="0066236B">
      <w:pPr>
        <w:spacing w:after="0"/>
      </w:pPr>
    </w:p>
    <w:p w14:paraId="71C4C49C" w14:textId="5D899442" w:rsidR="0066236B" w:rsidRPr="00F509ED" w:rsidRDefault="00D2185C">
      <w:pPr>
        <w:spacing w:after="0"/>
      </w:pPr>
      <w:r w:rsidRPr="00F509ED">
        <w:t>Arrange the window to see all content</w:t>
      </w:r>
      <w:r w:rsidR="0066236B" w:rsidRPr="00F509ED">
        <w:t xml:space="preserve"> collected.</w:t>
      </w:r>
    </w:p>
    <w:p w14:paraId="290E5E9B" w14:textId="67AE6707" w:rsidR="0066236B" w:rsidRPr="00F509ED" w:rsidRDefault="0066236B">
      <w:pPr>
        <w:spacing w:after="0"/>
      </w:pPr>
    </w:p>
    <w:p w14:paraId="48C5B8A7" w14:textId="7FD30192" w:rsidR="0066236B" w:rsidRPr="00F509ED" w:rsidRDefault="0066236B">
      <w:pPr>
        <w:spacing w:after="0"/>
      </w:pPr>
      <w:r w:rsidRPr="00F509ED">
        <w:t xml:space="preserve">The content </w:t>
      </w:r>
      <w:r w:rsidR="00DA5E28" w:rsidRPr="00F509ED">
        <w:t>is continuously</w:t>
      </w:r>
      <w:r w:rsidRPr="00F509ED">
        <w:t xml:space="preserve"> getting updated.</w:t>
      </w:r>
    </w:p>
    <w:p w14:paraId="5C2FBA6F" w14:textId="281EAB59" w:rsidR="00DA5E28" w:rsidRPr="00F509ED" w:rsidRDefault="00DA5E28">
      <w:pPr>
        <w:spacing w:after="0"/>
      </w:pPr>
    </w:p>
    <w:p w14:paraId="3BD931F4" w14:textId="19CF68C4" w:rsidR="00DA5E28" w:rsidRPr="00F509ED" w:rsidRDefault="00DA5E28">
      <w:pPr>
        <w:spacing w:after="0"/>
      </w:pPr>
      <w:r w:rsidRPr="00F509ED">
        <w:t xml:space="preserve">Stop the program execution </w:t>
      </w:r>
      <w:r w:rsidRPr="00E154DB">
        <w:rPr>
          <w:noProof/>
        </w:rPr>
        <w:drawing>
          <wp:inline distT="0" distB="0" distL="0" distR="0" wp14:anchorId="06F8098E" wp14:editId="74933D49">
            <wp:extent cx="171450" cy="161925"/>
            <wp:effectExtent l="0" t="0" r="0" b="9525"/>
            <wp:docPr id="8" name="Grafik 8" descr="s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to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09ED">
        <w:t>.</w:t>
      </w:r>
    </w:p>
    <w:p w14:paraId="13AC1C8F" w14:textId="12056EFC" w:rsidR="00DA5E28" w:rsidRPr="00F509ED" w:rsidRDefault="00DA5E28">
      <w:pPr>
        <w:spacing w:after="0"/>
      </w:pPr>
    </w:p>
    <w:p w14:paraId="47507794" w14:textId="6C3A20DC" w:rsidR="00DA5E28" w:rsidRPr="00F509ED" w:rsidRDefault="00DA5E28">
      <w:pPr>
        <w:spacing w:after="0"/>
      </w:pPr>
      <w:r w:rsidRPr="00F509ED">
        <w:t xml:space="preserve">The </w:t>
      </w:r>
      <w:r w:rsidRPr="00F509ED">
        <w:rPr>
          <w:b/>
          <w:bCs/>
        </w:rPr>
        <w:t>System</w:t>
      </w:r>
      <w:r w:rsidRPr="00F509ED">
        <w:t xml:space="preserve"> tab confirms, </w:t>
      </w:r>
      <w:proofErr w:type="gramStart"/>
      <w:r w:rsidRPr="00F509ED">
        <w:t>e.g.</w:t>
      </w:r>
      <w:proofErr w:type="gramEnd"/>
      <w:r w:rsidRPr="00F509ED">
        <w:t xml:space="preserve"> the </w:t>
      </w:r>
      <w:r w:rsidRPr="00F509ED">
        <w:rPr>
          <w:i/>
          <w:iCs/>
        </w:rPr>
        <w:t>RTX version</w:t>
      </w:r>
      <w:r w:rsidRPr="00F509ED">
        <w:t xml:space="preserve"> in use or the </w:t>
      </w:r>
      <w:r w:rsidRPr="00F509ED">
        <w:rPr>
          <w:i/>
          <w:iCs/>
        </w:rPr>
        <w:t>Default Stack Size</w:t>
      </w:r>
      <w:r w:rsidRPr="00F509ED">
        <w:t xml:space="preserve"> that we have configured in Step 4.</w:t>
      </w:r>
    </w:p>
    <w:p w14:paraId="583DCDFF" w14:textId="3F52F8DD" w:rsidR="00DA5E28" w:rsidRPr="00F509ED" w:rsidRDefault="00DA5E28">
      <w:pPr>
        <w:spacing w:after="0"/>
      </w:pPr>
    </w:p>
    <w:p w14:paraId="4160D80E" w14:textId="37683614" w:rsidR="00BF119B" w:rsidRDefault="00DA5E28" w:rsidP="00BF119B">
      <w:pPr>
        <w:spacing w:after="0"/>
      </w:pPr>
      <w:r w:rsidRPr="00F509ED">
        <w:t xml:space="preserve">You see also all the </w:t>
      </w:r>
      <w:r w:rsidRPr="00F509ED">
        <w:rPr>
          <w:b/>
          <w:bCs/>
        </w:rPr>
        <w:t>Threads</w:t>
      </w:r>
      <w:r w:rsidRPr="00F509ED">
        <w:t xml:space="preserve"> created w</w:t>
      </w:r>
      <w:r w:rsidR="00BF119B" w:rsidRPr="00F509ED">
        <w:t>ith their current statuses.</w:t>
      </w:r>
    </w:p>
    <w:p w14:paraId="2561E862" w14:textId="617F895E" w:rsidR="00BF119B" w:rsidRDefault="00BF119B" w:rsidP="00BF119B">
      <w:pPr>
        <w:spacing w:after="0"/>
      </w:pPr>
    </w:p>
    <w:p w14:paraId="4009C25C" w14:textId="5817476A" w:rsidR="00BF119B" w:rsidRDefault="00BF119B" w:rsidP="00BF119B">
      <w:pPr>
        <w:spacing w:after="0"/>
      </w:pPr>
    </w:p>
    <w:p w14:paraId="202D1849" w14:textId="77777777" w:rsidR="00BF119B" w:rsidRDefault="00BF119B" w:rsidP="00BF119B">
      <w:pPr>
        <w:spacing w:after="0"/>
      </w:pPr>
    </w:p>
    <w:p w14:paraId="6B1277B2" w14:textId="26882437" w:rsidR="00BF119B" w:rsidRDefault="00BF119B" w:rsidP="00BF119B">
      <w:pPr>
        <w:spacing w:after="0"/>
      </w:pPr>
    </w:p>
    <w:p w14:paraId="54862EEB" w14:textId="77777777" w:rsidR="00BF119B" w:rsidRDefault="00BF119B" w:rsidP="00BF119B">
      <w:pPr>
        <w:spacing w:after="0"/>
      </w:pPr>
    </w:p>
    <w:p w14:paraId="5D475574" w14:textId="71A890D9" w:rsidR="00BF119B" w:rsidRDefault="00BF119B" w:rsidP="00BF119B">
      <w:pPr>
        <w:spacing w:after="0"/>
      </w:pPr>
    </w:p>
    <w:p w14:paraId="43707DD4" w14:textId="77777777" w:rsidR="00BF119B" w:rsidRDefault="00BF119B" w:rsidP="00BF119B">
      <w:pPr>
        <w:spacing w:after="0"/>
      </w:pPr>
    </w:p>
    <w:p w14:paraId="5F15AFD6" w14:textId="611EE184" w:rsidR="00BF119B" w:rsidRDefault="00BF119B" w:rsidP="00BF119B">
      <w:pPr>
        <w:spacing w:after="0"/>
      </w:pPr>
    </w:p>
    <w:p w14:paraId="64D71A87" w14:textId="77777777" w:rsidR="00BF119B" w:rsidRDefault="00BF119B" w:rsidP="00BF119B">
      <w:pPr>
        <w:spacing w:after="0"/>
      </w:pPr>
    </w:p>
    <w:p w14:paraId="409979C4" w14:textId="77777777" w:rsidR="00BF119B" w:rsidRDefault="00BF119B" w:rsidP="00BF119B">
      <w:pPr>
        <w:spacing w:after="0"/>
      </w:pPr>
    </w:p>
    <w:p w14:paraId="09B9244E" w14:textId="7988AC97" w:rsidR="00BF119B" w:rsidRDefault="00BF119B" w:rsidP="00BF119B">
      <w:pPr>
        <w:spacing w:after="0"/>
      </w:pPr>
    </w:p>
    <w:p w14:paraId="3E71E655" w14:textId="77777777" w:rsidR="00BF119B" w:rsidRDefault="00BF119B" w:rsidP="00BF119B">
      <w:pPr>
        <w:spacing w:after="0"/>
      </w:pPr>
    </w:p>
    <w:p w14:paraId="7635EC8F" w14:textId="7220CF71" w:rsidR="00BF119B" w:rsidRDefault="00BF119B" w:rsidP="00BF119B">
      <w:pPr>
        <w:spacing w:after="0"/>
      </w:pPr>
    </w:p>
    <w:p w14:paraId="446723EA" w14:textId="77777777" w:rsidR="00BF119B" w:rsidRDefault="00BF119B" w:rsidP="00BF119B">
      <w:pPr>
        <w:spacing w:after="0"/>
      </w:pPr>
    </w:p>
    <w:p w14:paraId="106D64A2" w14:textId="618622DF" w:rsidR="00BF119B" w:rsidRDefault="00BF119B" w:rsidP="00BF119B">
      <w:pPr>
        <w:spacing w:after="0"/>
      </w:pPr>
    </w:p>
    <w:p w14:paraId="3D01F428" w14:textId="73A19F2B" w:rsidR="00BF119B" w:rsidRDefault="00BF119B" w:rsidP="00BF119B">
      <w:pPr>
        <w:spacing w:after="0"/>
      </w:pPr>
    </w:p>
    <w:p w14:paraId="21203524" w14:textId="50D2BA35" w:rsidR="00BF119B" w:rsidRDefault="00BF119B" w:rsidP="00BF119B">
      <w:pPr>
        <w:spacing w:after="0"/>
      </w:pPr>
    </w:p>
    <w:p w14:paraId="7947195C" w14:textId="6E21D1A8" w:rsidR="00BF119B" w:rsidRDefault="00BF119B" w:rsidP="00BF119B">
      <w:pPr>
        <w:spacing w:after="0"/>
      </w:pPr>
    </w:p>
    <w:p w14:paraId="4B4DEE40" w14:textId="77777777" w:rsidR="00BF119B" w:rsidRDefault="00BF119B" w:rsidP="00BF119B">
      <w:pPr>
        <w:spacing w:after="0"/>
      </w:pPr>
    </w:p>
    <w:p w14:paraId="15E801AD" w14:textId="253C64F0" w:rsidR="00BF119B" w:rsidRDefault="00BF119B" w:rsidP="00BF119B">
      <w:pPr>
        <w:spacing w:after="0"/>
        <w:rPr>
          <w:b/>
        </w:rPr>
      </w:pPr>
    </w:p>
    <w:p w14:paraId="39A9C75E" w14:textId="0AD9DB54" w:rsidR="00D2185C" w:rsidRPr="00F509ED" w:rsidRDefault="00D2185C">
      <w:pPr>
        <w:spacing w:after="0"/>
      </w:pPr>
      <w:r w:rsidRPr="00F509ED">
        <w:br w:type="page"/>
      </w:r>
    </w:p>
    <w:p w14:paraId="075369E3" w14:textId="77777777" w:rsidR="007A4150" w:rsidRPr="00F509ED" w:rsidRDefault="007A4150">
      <w:pPr>
        <w:spacing w:after="0"/>
        <w:rPr>
          <w:rFonts w:ascii="Arial" w:hAnsi="Arial" w:cs="Arial"/>
          <w:b/>
          <w:bCs/>
          <w:kern w:val="32"/>
          <w:sz w:val="28"/>
          <w:szCs w:val="32"/>
        </w:rPr>
      </w:pPr>
    </w:p>
    <w:p w14:paraId="4152410F" w14:textId="77777777" w:rsidR="001A0CCD" w:rsidRPr="00F509ED" w:rsidRDefault="00686B03" w:rsidP="002B2E2E">
      <w:pPr>
        <w:pStyle w:val="berschrift1"/>
      </w:pPr>
      <w:bookmarkStart w:id="32" w:name="_Toc406154390"/>
      <w:r w:rsidRPr="00F509ED">
        <w:t xml:space="preserve">Serial Wire Viewer </w:t>
      </w:r>
      <w:r w:rsidR="006F50FC" w:rsidRPr="00F509ED">
        <w:t>Summary</w:t>
      </w:r>
      <w:bookmarkEnd w:id="32"/>
    </w:p>
    <w:p w14:paraId="0B96A31C" w14:textId="3B0B0B0A" w:rsidR="00686B03" w:rsidRPr="00F509ED" w:rsidRDefault="00686B03" w:rsidP="00897203">
      <w:r w:rsidRPr="00F509ED">
        <w:t>Serial Wire Viewer (SWV) is a 1</w:t>
      </w:r>
      <w:r w:rsidR="00150FB4" w:rsidRPr="00F509ED">
        <w:t>-</w:t>
      </w:r>
      <w:r w:rsidRPr="00F509ED">
        <w:t>bit data</w:t>
      </w:r>
      <w:r w:rsidR="00150FB4" w:rsidRPr="00F509ED">
        <w:t>-</w:t>
      </w:r>
      <w:r w:rsidRPr="00F509ED">
        <w:t>trace.</w:t>
      </w:r>
      <w:r w:rsidR="00A85784" w:rsidRPr="00F509ED">
        <w:t xml:space="preserve"> </w:t>
      </w:r>
      <w:r w:rsidRPr="00F509ED">
        <w:t>It is output on the SWO pin</w:t>
      </w:r>
      <w:r w:rsidR="00150FB4" w:rsidRPr="00F509ED">
        <w:t>,</w:t>
      </w:r>
      <w:r w:rsidRPr="00F509ED">
        <w:t xml:space="preserve"> which is shared with the JTAG TDO pin.</w:t>
      </w:r>
      <w:r w:rsidR="00A85784" w:rsidRPr="00F509ED">
        <w:t xml:space="preserve"> </w:t>
      </w:r>
      <w:r w:rsidRPr="00F509ED">
        <w:t>This means you cannot use JTAG and SWV together.</w:t>
      </w:r>
      <w:r w:rsidR="00A85784" w:rsidRPr="00F509ED">
        <w:t xml:space="preserve"> </w:t>
      </w:r>
      <w:r w:rsidR="007E6017" w:rsidRPr="00F509ED">
        <w:t>Instead, u</w:t>
      </w:r>
      <w:r w:rsidRPr="00F509ED">
        <w:t>se Serial Wire Debug (SWD or SW)</w:t>
      </w:r>
      <w:r w:rsidR="00150FB4" w:rsidRPr="00F509ED">
        <w:t>, a two-pin alternative to JTAG with</w:t>
      </w:r>
      <w:r w:rsidRPr="00F509ED">
        <w:t xml:space="preserve"> about the same capabilities.</w:t>
      </w:r>
      <w:r w:rsidR="00A85784" w:rsidRPr="00F509ED">
        <w:t xml:space="preserve"> </w:t>
      </w:r>
      <w:r w:rsidRPr="00F509ED">
        <w:t xml:space="preserve">SWD is selected inside the </w:t>
      </w:r>
      <w:r w:rsidR="00C72E5B" w:rsidRPr="00F509ED">
        <w:t>µ</w:t>
      </w:r>
      <w:r w:rsidRPr="00F509ED">
        <w:t>Vision</w:t>
      </w:r>
      <w:r w:rsidR="00C72E5B">
        <w:rPr>
          <w:lang w:val="en-GB"/>
        </w:rPr>
        <w:t xml:space="preserve"> I</w:t>
      </w:r>
      <w:r w:rsidRPr="00F509ED">
        <w:t>DE a</w:t>
      </w:r>
      <w:r w:rsidR="00150FB4" w:rsidRPr="00F509ED">
        <w:t>n</w:t>
      </w:r>
      <w:r w:rsidRPr="00F509ED">
        <w:t>d is easy to use.</w:t>
      </w:r>
    </w:p>
    <w:p w14:paraId="2CFC27AA" w14:textId="77475D1F" w:rsidR="00686B03" w:rsidRPr="00F509ED" w:rsidRDefault="00686B03" w:rsidP="00EA2F28">
      <w:pPr>
        <w:pStyle w:val="Listenabsatz"/>
        <w:numPr>
          <w:ilvl w:val="0"/>
          <w:numId w:val="63"/>
        </w:numPr>
      </w:pPr>
      <w:r w:rsidRPr="00F509ED">
        <w:t xml:space="preserve">The STM329F429I </w:t>
      </w:r>
      <w:r w:rsidR="006F50FC" w:rsidRPr="00F509ED">
        <w:t xml:space="preserve">Disco </w:t>
      </w:r>
      <w:r w:rsidRPr="00F509ED">
        <w:t xml:space="preserve">board </w:t>
      </w:r>
      <w:r w:rsidRPr="00F509ED">
        <w:rPr>
          <w:b/>
          <w:i/>
          <w:color w:val="FF0000"/>
        </w:rPr>
        <w:t>must</w:t>
      </w:r>
      <w:r w:rsidRPr="00F509ED">
        <w:rPr>
          <w:color w:val="FF0000"/>
        </w:rPr>
        <w:t xml:space="preserve"> </w:t>
      </w:r>
      <w:r w:rsidRPr="00F509ED">
        <w:t>have the Solder Bridge SB9 bridged.</w:t>
      </w:r>
      <w:r w:rsidR="00A85784" w:rsidRPr="00F509ED">
        <w:t xml:space="preserve"> </w:t>
      </w:r>
      <w:r w:rsidRPr="00F509ED">
        <w:t xml:space="preserve">SB9 is located on the bottom of the board close to jumper </w:t>
      </w:r>
      <w:proofErr w:type="spellStart"/>
      <w:r w:rsidRPr="00F509ED">
        <w:t>ldd</w:t>
      </w:r>
      <w:proofErr w:type="spellEnd"/>
      <w:r w:rsidRPr="00F509ED">
        <w:t>.</w:t>
      </w:r>
      <w:r w:rsidR="00A85784" w:rsidRPr="00F509ED">
        <w:t xml:space="preserve"> </w:t>
      </w:r>
      <w:r w:rsidRPr="00F509ED">
        <w:t>If SB9 is open, SWV will not work.</w:t>
      </w:r>
      <w:r w:rsidR="00A85784" w:rsidRPr="00F509ED">
        <w:t xml:space="preserve"> </w:t>
      </w:r>
      <w:r w:rsidR="0025696F" w:rsidRPr="00F509ED">
        <w:t>The board is shipped with SB9</w:t>
      </w:r>
      <w:r w:rsidR="00150FB4" w:rsidRPr="00F509ED">
        <w:t>,</w:t>
      </w:r>
      <w:r w:rsidR="0025696F" w:rsidRPr="00F509ED">
        <w:t xml:space="preserve"> </w:t>
      </w:r>
      <w:r w:rsidR="0025696F" w:rsidRPr="00F509ED">
        <w:rPr>
          <w:b/>
          <w:i/>
        </w:rPr>
        <w:t>not</w:t>
      </w:r>
      <w:r w:rsidR="0025696F" w:rsidRPr="00F509ED">
        <w:t xml:space="preserve"> bridged.</w:t>
      </w:r>
    </w:p>
    <w:p w14:paraId="608A6AF7" w14:textId="3EE5219D" w:rsidR="00686B03" w:rsidRPr="00F509ED" w:rsidRDefault="00686B03" w:rsidP="00EA2F28">
      <w:pPr>
        <w:pStyle w:val="Listenabsatz"/>
        <w:numPr>
          <w:ilvl w:val="0"/>
          <w:numId w:val="63"/>
        </w:numPr>
      </w:pPr>
      <w:r w:rsidRPr="00F509ED">
        <w:t>The Core Clock: is the CPU frequency and must be set accurately.</w:t>
      </w:r>
      <w:r w:rsidR="00A85784" w:rsidRPr="00F509ED">
        <w:t xml:space="preserve"> </w:t>
      </w:r>
      <w:r w:rsidRPr="00F509ED">
        <w:t>In this tutorial, 168 MHz is used.</w:t>
      </w:r>
      <w:r w:rsidR="00A85784" w:rsidRPr="00F509ED">
        <w:t xml:space="preserve"> </w:t>
      </w:r>
      <w:r w:rsidR="00150FB4" w:rsidRPr="00F509ED">
        <w:t>The clock frequency is probably wrong if you see ITM frames in the Trace Records window of a number other than 0 or 31 or no frames at all</w:t>
      </w:r>
      <w:r w:rsidRPr="00F509ED">
        <w:t>.</w:t>
      </w:r>
    </w:p>
    <w:p w14:paraId="39366723" w14:textId="44A1B193" w:rsidR="006F50FC" w:rsidRPr="00897203" w:rsidRDefault="006F50FC" w:rsidP="00EA2F28">
      <w:pPr>
        <w:pStyle w:val="Listenabsatz"/>
        <w:numPr>
          <w:ilvl w:val="0"/>
          <w:numId w:val="63"/>
        </w:numPr>
        <w:rPr>
          <w:lang w:val="it-IT"/>
        </w:rPr>
      </w:pPr>
      <w:r w:rsidRPr="00F509ED">
        <w:t>SWV is configured in the Cortex-M Target Setup in the Trace tab.</w:t>
      </w:r>
      <w:r w:rsidR="00A85784" w:rsidRPr="00F509ED">
        <w:t xml:space="preserve"> </w:t>
      </w:r>
      <w:r w:rsidRPr="00F509ED">
        <w:rPr>
          <w:b/>
        </w:rPr>
        <w:t>In Edit mode:</w:t>
      </w:r>
      <w:r w:rsidR="00A85784" w:rsidRPr="00F509ED">
        <w:t xml:space="preserve"> </w:t>
      </w:r>
      <w:r>
        <w:t xml:space="preserve">Select Target Options </w:t>
      </w:r>
      <w:r>
        <w:rPr>
          <w:noProof/>
        </w:rPr>
        <w:drawing>
          <wp:inline distT="0" distB="0" distL="0" distR="0" wp14:anchorId="61F02C77" wp14:editId="55E6B6D5">
            <wp:extent cx="206734" cy="178543"/>
            <wp:effectExtent l="0" t="0" r="3175" b="0"/>
            <wp:docPr id="301" name="Picture 1880" descr="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0" descr="option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or ALT-F7 and s</w:t>
      </w:r>
      <w:r w:rsidRPr="00897203">
        <w:rPr>
          <w:lang w:val="en-GB"/>
        </w:rPr>
        <w:t>elect the Debug tab.</w:t>
      </w:r>
      <w:r w:rsidR="00A85784" w:rsidRPr="00897203">
        <w:rPr>
          <w:lang w:val="en-GB"/>
        </w:rPr>
        <w:t xml:space="preserve"> </w:t>
      </w:r>
      <w:r w:rsidRPr="00897203">
        <w:rPr>
          <w:lang w:val="en-GB"/>
        </w:rPr>
        <w:t>Select Settings: Then se</w:t>
      </w:r>
      <w:r w:rsidR="00150FB4">
        <w:rPr>
          <w:lang w:val="en-GB"/>
        </w:rPr>
        <w:t>lect</w:t>
      </w:r>
      <w:r w:rsidRPr="00897203">
        <w:rPr>
          <w:lang w:val="en-GB"/>
        </w:rPr>
        <w:t xml:space="preserve"> the Trace tab.</w:t>
      </w:r>
      <w:r w:rsidR="00A85784" w:rsidRPr="00897203">
        <w:rPr>
          <w:lang w:val="en-GB"/>
        </w:rPr>
        <w:t xml:space="preserve"> </w:t>
      </w:r>
      <w:r w:rsidRPr="00F509ED">
        <w:rPr>
          <w:b/>
        </w:rPr>
        <w:t>In Debug mode:</w:t>
      </w:r>
      <w:r w:rsidR="00A85784" w:rsidRPr="00F509ED">
        <w:t xml:space="preserve"> </w:t>
      </w:r>
      <w:r w:rsidRPr="00F509ED">
        <w:t xml:space="preserve">Select Debug/Debug Settings.. </w:t>
      </w:r>
      <w:r w:rsidRPr="00897203">
        <w:rPr>
          <w:lang w:val="it-IT"/>
        </w:rPr>
        <w:t xml:space="preserve">and </w:t>
      </w:r>
      <w:proofErr w:type="spellStart"/>
      <w:r w:rsidRPr="00897203">
        <w:rPr>
          <w:lang w:val="it-IT"/>
        </w:rPr>
        <w:t>then</w:t>
      </w:r>
      <w:proofErr w:type="spellEnd"/>
      <w:r w:rsidRPr="00897203">
        <w:rPr>
          <w:lang w:val="it-IT"/>
        </w:rPr>
        <w:t xml:space="preserve"> </w:t>
      </w:r>
      <w:proofErr w:type="spellStart"/>
      <w:r w:rsidRPr="00897203">
        <w:rPr>
          <w:lang w:val="it-IT"/>
        </w:rPr>
        <w:t>select</w:t>
      </w:r>
      <w:proofErr w:type="spellEnd"/>
      <w:r w:rsidRPr="00897203">
        <w:rPr>
          <w:lang w:val="it-IT"/>
        </w:rPr>
        <w:t xml:space="preserve"> the Trace tab.</w:t>
      </w:r>
    </w:p>
    <w:p w14:paraId="771F88A5" w14:textId="6473229C" w:rsidR="00686B03" w:rsidRPr="00F509ED" w:rsidRDefault="00686B03" w:rsidP="00EA2F28">
      <w:pPr>
        <w:pStyle w:val="Listenabsatz"/>
        <w:numPr>
          <w:ilvl w:val="0"/>
          <w:numId w:val="63"/>
        </w:numPr>
      </w:pPr>
      <w:r w:rsidRPr="00F509ED">
        <w:t>Many STM32 proce</w:t>
      </w:r>
      <w:r w:rsidR="006F50FC" w:rsidRPr="00F509ED">
        <w:t>s</w:t>
      </w:r>
      <w:r w:rsidRPr="00F509ED">
        <w:t>sors n</w:t>
      </w:r>
      <w:r w:rsidR="006F50FC" w:rsidRPr="00F509ED">
        <w:t>e</w:t>
      </w:r>
      <w:r w:rsidRPr="00F509ED">
        <w:t xml:space="preserve">ed a </w:t>
      </w:r>
      <w:r w:rsidR="00150FB4" w:rsidRPr="00F509ED">
        <w:t>particular</w:t>
      </w:r>
      <w:r w:rsidRPr="00F509ED">
        <w:t xml:space="preserve"> initialization file to get SWV and</w:t>
      </w:r>
      <w:r w:rsidR="00150FB4" w:rsidRPr="00F509ED">
        <w:t>/or</w:t>
      </w:r>
      <w:r w:rsidRPr="00F509ED">
        <w:t xml:space="preserve"> ETM trace to function.</w:t>
      </w:r>
      <w:r w:rsidR="00A85784" w:rsidRPr="00F509ED">
        <w:t xml:space="preserve"> </w:t>
      </w:r>
      <w:r w:rsidRPr="00F509ED">
        <w:t xml:space="preserve">This </w:t>
      </w:r>
      <w:r w:rsidR="006F50FC" w:rsidRPr="00F509ED">
        <w:t xml:space="preserve">file </w:t>
      </w:r>
      <w:r w:rsidRPr="00F509ED">
        <w:t xml:space="preserve">is not </w:t>
      </w:r>
      <w:r w:rsidR="00150FB4" w:rsidRPr="00F509ED">
        <w:t>required for</w:t>
      </w:r>
      <w:r w:rsidRPr="00F509ED">
        <w:t xml:space="preserve"> this board a</w:t>
      </w:r>
      <w:r w:rsidR="006F50FC" w:rsidRPr="00F509ED">
        <w:t>s</w:t>
      </w:r>
      <w:r w:rsidR="00A85784" w:rsidRPr="00F509ED">
        <w:t xml:space="preserve"> </w:t>
      </w:r>
      <w:r w:rsidRPr="00F509ED">
        <w:t xml:space="preserve">µVision accomplishes this during entry </w:t>
      </w:r>
      <w:r w:rsidR="00150FB4" w:rsidRPr="00F509ED">
        <w:t>in</w:t>
      </w:r>
      <w:r w:rsidRPr="00F509ED">
        <w:t>to Debug mode.</w:t>
      </w:r>
      <w:r w:rsidR="00A85784" w:rsidRPr="00F509ED">
        <w:t xml:space="preserve"> </w:t>
      </w:r>
      <w:r w:rsidR="00150FB4" w:rsidRPr="00F509ED">
        <w:t>Contact Keil tech support if you use a different STM32 processor and cannot get SWV working</w:t>
      </w:r>
      <w:r w:rsidR="006F50FC" w:rsidRPr="00F509ED">
        <w:t>.</w:t>
      </w:r>
      <w:r w:rsidR="00A85784" w:rsidRPr="00F509ED">
        <w:t xml:space="preserve"> </w:t>
      </w:r>
      <w:r w:rsidR="006F50FC" w:rsidRPr="00F509ED">
        <w:t>SWO</w:t>
      </w:r>
      <w:r w:rsidR="006F50FC" w:rsidRPr="00F509ED">
        <w:rPr>
          <w:i/>
        </w:rPr>
        <w:t>xx</w:t>
      </w:r>
      <w:r w:rsidR="006F50FC" w:rsidRPr="00F509ED">
        <w:t xml:space="preserve">.ini files are provided in many </w:t>
      </w:r>
      <w:r w:rsidR="00C72E5B" w:rsidRPr="00F509ED">
        <w:t>µ</w:t>
      </w:r>
      <w:r w:rsidR="006F50FC" w:rsidRPr="00F509ED">
        <w:t>Vision example projects that you can use.</w:t>
      </w:r>
      <w:r w:rsidR="00A85784" w:rsidRPr="00F509ED">
        <w:t xml:space="preserve"> </w:t>
      </w:r>
      <w:r w:rsidR="006F50FC" w:rsidRPr="00F509ED">
        <w:t>Insert it just below where you choose the debug adapter.</w:t>
      </w:r>
    </w:p>
    <w:p w14:paraId="0FCA2778" w14:textId="77777777" w:rsidR="00686B03" w:rsidRPr="00F509ED" w:rsidRDefault="00686B03" w:rsidP="00EA2F28">
      <w:pPr>
        <w:pStyle w:val="Listenabsatz"/>
        <w:numPr>
          <w:ilvl w:val="0"/>
          <w:numId w:val="63"/>
        </w:numPr>
      </w:pPr>
      <w:r w:rsidRPr="00F509ED">
        <w:t>If SWV stops working, you can get it working by exiting and re-entering Debug mode.</w:t>
      </w:r>
      <w:r w:rsidR="00A85784" w:rsidRPr="00F509ED">
        <w:t xml:space="preserve"> </w:t>
      </w:r>
      <w:r w:rsidRPr="00F509ED">
        <w:t>In rare cases, you might also have to cycle the board power.</w:t>
      </w:r>
      <w:r w:rsidR="00A85784" w:rsidRPr="00F509ED">
        <w:t xml:space="preserve"> </w:t>
      </w:r>
      <w:r w:rsidRPr="00F509ED">
        <w:t>Constant improvements to the ST-Link V2 firmware are helping in this regard.</w:t>
      </w:r>
    </w:p>
    <w:p w14:paraId="5958CE14" w14:textId="540F51CC" w:rsidR="00686B03" w:rsidRPr="00F509ED" w:rsidRDefault="00686B03" w:rsidP="00EA2F28">
      <w:pPr>
        <w:pStyle w:val="Listenabsatz"/>
        <w:numPr>
          <w:ilvl w:val="0"/>
          <w:numId w:val="63"/>
        </w:numPr>
      </w:pPr>
      <w:r w:rsidRPr="00F509ED">
        <w:t>SWV outputs its data over a 1</w:t>
      </w:r>
      <w:r w:rsidR="00150FB4" w:rsidRPr="00F509ED">
        <w:t>-</w:t>
      </w:r>
      <w:r w:rsidR="00153B41" w:rsidRPr="00F509ED">
        <w:t>bit</w:t>
      </w:r>
      <w:r w:rsidRPr="00F509ED">
        <w:t xml:space="preserve"> SWO pin.</w:t>
      </w:r>
      <w:r w:rsidR="00A85784" w:rsidRPr="00F509ED">
        <w:t xml:space="preserve"> </w:t>
      </w:r>
      <w:r w:rsidRPr="00F509ED">
        <w:t xml:space="preserve">Overloading </w:t>
      </w:r>
      <w:r w:rsidR="006F50FC" w:rsidRPr="00F509ED">
        <w:t>can be</w:t>
      </w:r>
      <w:r w:rsidRPr="00F509ED">
        <w:t xml:space="preserve"> </w:t>
      </w:r>
      <w:r w:rsidR="00150FB4" w:rsidRPr="00F509ED">
        <w:t>typical</w:t>
      </w:r>
      <w:r w:rsidR="006F50FC" w:rsidRPr="00F509ED">
        <w:t xml:space="preserve"> depending on how much information you have selected</w:t>
      </w:r>
      <w:r w:rsidR="00153B41" w:rsidRPr="00F509ED">
        <w:t xml:space="preserve"> to be displayed</w:t>
      </w:r>
      <w:r w:rsidRPr="00F509ED">
        <w:t>.</w:t>
      </w:r>
      <w:r w:rsidR="00A85784" w:rsidRPr="00F509ED">
        <w:t xml:space="preserve"> </w:t>
      </w:r>
      <w:r w:rsidRPr="00F509ED">
        <w:t>Reduc</w:t>
      </w:r>
      <w:r w:rsidR="00150FB4" w:rsidRPr="00F509ED">
        <w:t>ing</w:t>
      </w:r>
      <w:r w:rsidRPr="00F509ED">
        <w:t xml:space="preserve"> the information </w:t>
      </w:r>
      <w:r w:rsidR="00153B41" w:rsidRPr="00F509ED">
        <w:t xml:space="preserve">to only </w:t>
      </w:r>
      <w:r w:rsidR="00150FB4" w:rsidRPr="00F509ED">
        <w:t>what you really need helps limit</w:t>
      </w:r>
      <w:r w:rsidRPr="00F509ED">
        <w:t xml:space="preserve"> the activity of variables.</w:t>
      </w:r>
      <w:r w:rsidR="00A85784" w:rsidRPr="00F509ED">
        <w:t xml:space="preserve"> </w:t>
      </w:r>
      <w:r w:rsidRPr="00F509ED">
        <w:t>Using a ULINK</w:t>
      </w:r>
      <w:r w:rsidRPr="00F509ED">
        <w:rPr>
          <w:i/>
        </w:rPr>
        <w:t>pro</w:t>
      </w:r>
      <w:r w:rsidRPr="00F509ED">
        <w:t xml:space="preserve"> on boards equipped with a 20 CoreSight ETM connector enables the SWV information to be output on the 4</w:t>
      </w:r>
      <w:r w:rsidR="00150FB4" w:rsidRPr="00F509ED">
        <w:t>-</w:t>
      </w:r>
      <w:r w:rsidRPr="00F509ED">
        <w:t>bit ETM trace port.</w:t>
      </w:r>
    </w:p>
    <w:p w14:paraId="3EE6CAE7" w14:textId="77777777" w:rsidR="00686B03" w:rsidRPr="00F509ED" w:rsidRDefault="006F50FC" w:rsidP="00EA2F28">
      <w:pPr>
        <w:pStyle w:val="Listenabsatz"/>
        <w:numPr>
          <w:ilvl w:val="0"/>
          <w:numId w:val="63"/>
        </w:numPr>
        <w:rPr>
          <w:rStyle w:val="Hyperlink"/>
          <w:color w:val="auto"/>
          <w:szCs w:val="20"/>
          <w:u w:val="none"/>
        </w:rPr>
      </w:pPr>
      <w:r w:rsidRPr="00F509ED">
        <w:t>For more information on STM32F429I-Disco</w:t>
      </w:r>
      <w:r w:rsidR="00871E3C" w:rsidRPr="00F509ED">
        <w:t>very</w:t>
      </w:r>
      <w:r w:rsidRPr="00F509ED">
        <w:t xml:space="preserve"> board see:</w:t>
      </w:r>
      <w:r w:rsidR="00A85784" w:rsidRPr="00F509ED">
        <w:t xml:space="preserve"> </w:t>
      </w:r>
      <w:hyperlink r:id="rId94" w:history="1">
        <w:r w:rsidRPr="00897203">
          <w:rPr>
            <w:rStyle w:val="Hyperlink"/>
            <w:szCs w:val="20"/>
          </w:rPr>
          <w:t>www.keil.com/appnotes/docs/apnt_253.asp</w:t>
        </w:r>
      </w:hyperlink>
    </w:p>
    <w:p w14:paraId="3702E080" w14:textId="77777777" w:rsidR="00871E3C" w:rsidRPr="00F509ED" w:rsidRDefault="00871E3C" w:rsidP="00871E3C">
      <w:pPr>
        <w:pBdr>
          <w:bottom w:val="single" w:sz="18" w:space="1" w:color="auto"/>
        </w:pBdr>
        <w:rPr>
          <w:rStyle w:val="Hyperlink"/>
          <w:color w:val="auto"/>
          <w:szCs w:val="20"/>
          <w:u w:val="none"/>
        </w:rPr>
      </w:pPr>
    </w:p>
    <w:p w14:paraId="046B6D83" w14:textId="77777777" w:rsidR="00871E3C" w:rsidRDefault="00871E3C" w:rsidP="00D172FD">
      <w:pPr>
        <w:rPr>
          <w:rStyle w:val="Fett"/>
        </w:rPr>
      </w:pPr>
      <w:bookmarkStart w:id="33" w:name="_Toc399186256"/>
      <w:bookmarkStart w:id="34" w:name="_Toc399342563"/>
      <w:bookmarkStart w:id="35" w:name="_Toc399620095"/>
    </w:p>
    <w:p w14:paraId="2854FA5B" w14:textId="77777777" w:rsidR="006F50FC" w:rsidRPr="00897203" w:rsidRDefault="006F50FC" w:rsidP="00D172FD">
      <w:pPr>
        <w:rPr>
          <w:rStyle w:val="Fett"/>
        </w:rPr>
      </w:pPr>
      <w:r w:rsidRPr="00897203">
        <w:rPr>
          <w:rStyle w:val="Fett"/>
        </w:rPr>
        <w:t>Watch, Memory windows and Serial Wire Viewer can display:</w:t>
      </w:r>
      <w:bookmarkEnd w:id="33"/>
      <w:bookmarkEnd w:id="34"/>
      <w:bookmarkEnd w:id="35"/>
    </w:p>
    <w:p w14:paraId="5F153EA3" w14:textId="77777777" w:rsidR="006F50FC" w:rsidRPr="00143D21" w:rsidRDefault="006F50FC" w:rsidP="00EA2F28">
      <w:pPr>
        <w:pStyle w:val="Listenabsatz"/>
        <w:numPr>
          <w:ilvl w:val="0"/>
          <w:numId w:val="64"/>
        </w:numPr>
      </w:pPr>
      <w:r w:rsidRPr="00143D21">
        <w:t xml:space="preserve">Global </w:t>
      </w:r>
      <w:r>
        <w:t xml:space="preserve">and Static </w:t>
      </w:r>
      <w:r w:rsidRPr="00143D21">
        <w:t>variables.</w:t>
      </w:r>
      <w:r w:rsidR="00A85784">
        <w:t xml:space="preserve"> </w:t>
      </w:r>
      <w:r w:rsidR="00FF7F07">
        <w:t>Raw addresses:</w:t>
      </w:r>
      <w:r w:rsidR="00A85784">
        <w:t xml:space="preserve"> </w:t>
      </w:r>
      <w:proofErr w:type="gramStart"/>
      <w:r w:rsidR="00FF7F07">
        <w:t>i.e.</w:t>
      </w:r>
      <w:proofErr w:type="gramEnd"/>
      <w:r w:rsidR="00A85784">
        <w:t xml:space="preserve"> </w:t>
      </w:r>
      <w:r w:rsidR="00FF7F07">
        <w:t>*((unsigned long *)0x20000004)</w:t>
      </w:r>
    </w:p>
    <w:p w14:paraId="4D10DB4A" w14:textId="77777777" w:rsidR="006F50FC" w:rsidRPr="00143D21" w:rsidRDefault="006F50FC" w:rsidP="00EA2F28">
      <w:pPr>
        <w:pStyle w:val="Listenabsatz"/>
        <w:numPr>
          <w:ilvl w:val="0"/>
          <w:numId w:val="64"/>
        </w:numPr>
      </w:pPr>
      <w:r w:rsidRPr="00143D21">
        <w:t>Structures.</w:t>
      </w:r>
    </w:p>
    <w:p w14:paraId="1AB98B30" w14:textId="77777777" w:rsidR="006F50FC" w:rsidRPr="00143D21" w:rsidRDefault="006F50FC" w:rsidP="00EA2F28">
      <w:pPr>
        <w:pStyle w:val="Listenabsatz"/>
        <w:numPr>
          <w:ilvl w:val="0"/>
          <w:numId w:val="64"/>
        </w:numPr>
      </w:pPr>
      <w:r w:rsidRPr="00143D21">
        <w:t>Peripheral registers – just read or write to them.</w:t>
      </w:r>
    </w:p>
    <w:p w14:paraId="5B1D7A17" w14:textId="77777777" w:rsidR="006F50FC" w:rsidRPr="00143D21" w:rsidRDefault="006F50FC" w:rsidP="00EA2F28">
      <w:pPr>
        <w:pStyle w:val="Listenabsatz"/>
        <w:numPr>
          <w:ilvl w:val="0"/>
          <w:numId w:val="64"/>
        </w:numPr>
      </w:pPr>
      <w:r w:rsidRPr="00143D21">
        <w:t>Can’t see local variables. (</w:t>
      </w:r>
      <w:proofErr w:type="gramStart"/>
      <w:r w:rsidRPr="00143D21">
        <w:t>just</w:t>
      </w:r>
      <w:proofErr w:type="gramEnd"/>
      <w:r w:rsidRPr="00143D21">
        <w:t xml:space="preserve"> make them global or static)</w:t>
      </w:r>
      <w:r>
        <w:t>.</w:t>
      </w:r>
    </w:p>
    <w:p w14:paraId="14E1B367" w14:textId="77777777" w:rsidR="006F50FC" w:rsidRDefault="006F50FC" w:rsidP="00EA2F28">
      <w:pPr>
        <w:pStyle w:val="Listenabsatz"/>
        <w:numPr>
          <w:ilvl w:val="0"/>
          <w:numId w:val="64"/>
        </w:numPr>
      </w:pPr>
      <w:r w:rsidRPr="00143D21">
        <w:t>Can</w:t>
      </w:r>
      <w:r>
        <w:t>no</w:t>
      </w:r>
      <w:r w:rsidRPr="00143D21">
        <w:t>t see DMA tran</w:t>
      </w:r>
      <w:r>
        <w:t xml:space="preserve">sfers – DMA bypasses CPU and CoreSight and </w:t>
      </w:r>
      <w:proofErr w:type="gramStart"/>
      <w:r>
        <w:t>CPU by definition</w:t>
      </w:r>
      <w:proofErr w:type="gramEnd"/>
      <w:r w:rsidRPr="00143D21">
        <w:t>.</w:t>
      </w:r>
    </w:p>
    <w:p w14:paraId="31AC313D" w14:textId="55C9DC8D" w:rsidR="006F50FC" w:rsidRPr="00143D21" w:rsidRDefault="006F50FC" w:rsidP="00EA2F28">
      <w:pPr>
        <w:pStyle w:val="Listenabsatz"/>
        <w:numPr>
          <w:ilvl w:val="0"/>
          <w:numId w:val="64"/>
        </w:numPr>
      </w:pPr>
      <w:r>
        <w:t xml:space="preserve">You might have to </w:t>
      </w:r>
      <w:r w:rsidR="00150FB4">
        <w:t>qualify or copy your variables from the Symbol window fully</w:t>
      </w:r>
      <w:r>
        <w:t>.</w:t>
      </w:r>
    </w:p>
    <w:p w14:paraId="35E9BB31" w14:textId="77777777" w:rsidR="006F50FC" w:rsidRPr="00897203" w:rsidRDefault="006F50FC" w:rsidP="00D172FD">
      <w:pPr>
        <w:rPr>
          <w:rStyle w:val="Fett"/>
        </w:rPr>
      </w:pPr>
      <w:bookmarkStart w:id="36" w:name="_Toc399186257"/>
      <w:bookmarkStart w:id="37" w:name="_Toc399342564"/>
      <w:bookmarkStart w:id="38" w:name="_Toc399620096"/>
      <w:r w:rsidRPr="00897203">
        <w:rPr>
          <w:rStyle w:val="Fett"/>
        </w:rPr>
        <w:t>Serial Wire Viewer (SWV) displays in various ways:</w:t>
      </w:r>
      <w:bookmarkEnd w:id="36"/>
      <w:bookmarkEnd w:id="37"/>
      <w:bookmarkEnd w:id="38"/>
    </w:p>
    <w:p w14:paraId="62BF0BF5" w14:textId="77777777" w:rsidR="006F50FC" w:rsidRDefault="006F50FC" w:rsidP="00EA2F28">
      <w:pPr>
        <w:pStyle w:val="Listenabsatz"/>
        <w:numPr>
          <w:ilvl w:val="0"/>
          <w:numId w:val="65"/>
        </w:numPr>
      </w:pPr>
      <w:r>
        <w:t>PC Samples.</w:t>
      </w:r>
    </w:p>
    <w:p w14:paraId="563AA8F1" w14:textId="77777777" w:rsidR="006F50FC" w:rsidRDefault="006F50FC" w:rsidP="00EA2F28">
      <w:pPr>
        <w:pStyle w:val="Listenabsatz"/>
        <w:numPr>
          <w:ilvl w:val="0"/>
          <w:numId w:val="65"/>
        </w:numPr>
      </w:pPr>
      <w:r>
        <w:t xml:space="preserve">A </w:t>
      </w:r>
      <w:proofErr w:type="spellStart"/>
      <w:r>
        <w:t>printf</w:t>
      </w:r>
      <w:proofErr w:type="spellEnd"/>
      <w:r>
        <w:t xml:space="preserve"> facility that does not use a UART.</w:t>
      </w:r>
    </w:p>
    <w:p w14:paraId="237017D2" w14:textId="77777777" w:rsidR="006F50FC" w:rsidRDefault="006F50FC" w:rsidP="00EA2F28">
      <w:pPr>
        <w:pStyle w:val="Listenabsatz"/>
        <w:numPr>
          <w:ilvl w:val="0"/>
          <w:numId w:val="65"/>
        </w:numPr>
      </w:pPr>
      <w:r>
        <w:t>Data reads.</w:t>
      </w:r>
      <w:r w:rsidR="00A85784">
        <w:t xml:space="preserve"> </w:t>
      </w:r>
      <w:r>
        <w:t>Graphical format display in the Logic Analyzer:</w:t>
      </w:r>
      <w:r w:rsidR="00A85784">
        <w:t xml:space="preserve"> </w:t>
      </w:r>
      <w:r>
        <w:t>Up to 4 variables can be graphed.</w:t>
      </w:r>
    </w:p>
    <w:p w14:paraId="1E4E86D8" w14:textId="77777777" w:rsidR="006F50FC" w:rsidRDefault="006F50FC" w:rsidP="00EA2F28">
      <w:pPr>
        <w:pStyle w:val="Listenabsatz"/>
        <w:numPr>
          <w:ilvl w:val="0"/>
          <w:numId w:val="65"/>
        </w:numPr>
      </w:pPr>
      <w:r>
        <w:t>Exception and interrupt events.</w:t>
      </w:r>
    </w:p>
    <w:p w14:paraId="4597BEBF" w14:textId="77777777" w:rsidR="006F50FC" w:rsidRDefault="006F50FC" w:rsidP="00EA2F28">
      <w:pPr>
        <w:pStyle w:val="Listenabsatz"/>
        <w:numPr>
          <w:ilvl w:val="0"/>
          <w:numId w:val="65"/>
        </w:numPr>
      </w:pPr>
      <w:r>
        <w:t>All these are Timestamped.</w:t>
      </w:r>
    </w:p>
    <w:p w14:paraId="697D7AA7" w14:textId="77777777" w:rsidR="006F50FC" w:rsidRDefault="006F50FC" w:rsidP="00EA2F28">
      <w:pPr>
        <w:pStyle w:val="Listenabsatz"/>
        <w:numPr>
          <w:ilvl w:val="0"/>
          <w:numId w:val="65"/>
        </w:numPr>
      </w:pPr>
      <w:r>
        <w:t>CPU counters.</w:t>
      </w:r>
    </w:p>
    <w:p w14:paraId="0DD74DA2" w14:textId="77777777" w:rsidR="006F50FC" w:rsidRPr="00897203" w:rsidRDefault="006F50FC" w:rsidP="00D172FD">
      <w:pPr>
        <w:rPr>
          <w:rStyle w:val="Fett"/>
        </w:rPr>
      </w:pPr>
      <w:bookmarkStart w:id="39" w:name="_Toc399186258"/>
      <w:bookmarkStart w:id="40" w:name="_Toc399342565"/>
      <w:r w:rsidRPr="00897203">
        <w:rPr>
          <w:rStyle w:val="Fett"/>
        </w:rPr>
        <w:t>Instruction Trace (ETM):</w:t>
      </w:r>
      <w:bookmarkEnd w:id="39"/>
      <w:bookmarkEnd w:id="40"/>
    </w:p>
    <w:p w14:paraId="17CA0816" w14:textId="77777777" w:rsidR="006F50FC" w:rsidRDefault="006F50FC" w:rsidP="00EA2F28">
      <w:pPr>
        <w:pStyle w:val="Listenabsatz"/>
        <w:numPr>
          <w:ilvl w:val="0"/>
          <w:numId w:val="66"/>
        </w:numPr>
      </w:pPr>
      <w:r>
        <w:t xml:space="preserve">ETM </w:t>
      </w:r>
      <w:r w:rsidRPr="00143D21">
        <w:t xml:space="preserve">Trace </w:t>
      </w:r>
      <w:r>
        <w:t>records</w:t>
      </w:r>
      <w:r w:rsidRPr="00143D21">
        <w:t xml:space="preserve"> where the program has been.</w:t>
      </w:r>
      <w:r w:rsidR="00A85784">
        <w:t xml:space="preserve"> </w:t>
      </w:r>
      <w:r>
        <w:t>Assembly instructions are all recorded.</w:t>
      </w:r>
    </w:p>
    <w:p w14:paraId="3CA4EB5D" w14:textId="77777777" w:rsidR="006F50FC" w:rsidRPr="00143D21" w:rsidRDefault="006F50FC" w:rsidP="00EA2F28">
      <w:pPr>
        <w:pStyle w:val="Listenabsatz"/>
        <w:numPr>
          <w:ilvl w:val="0"/>
          <w:numId w:val="66"/>
        </w:numPr>
      </w:pPr>
      <w:r>
        <w:t>Assembly is linked to C source when available (this is up to your program).</w:t>
      </w:r>
    </w:p>
    <w:p w14:paraId="1DE6318B" w14:textId="77777777" w:rsidR="006F50FC" w:rsidRPr="00897203" w:rsidRDefault="006F50FC" w:rsidP="00EA2F28">
      <w:pPr>
        <w:pStyle w:val="Listenabsatz"/>
        <w:numPr>
          <w:ilvl w:val="0"/>
          <w:numId w:val="66"/>
        </w:numPr>
        <w:rPr>
          <w:i/>
        </w:rPr>
      </w:pPr>
      <w:r w:rsidRPr="00143D21">
        <w:t>A recorded history</w:t>
      </w:r>
      <w:r>
        <w:t xml:space="preserve"> of the program execution</w:t>
      </w:r>
      <w:r w:rsidRPr="00897203">
        <w:rPr>
          <w:i/>
        </w:rPr>
        <w:t xml:space="preserve"> in the order it happened.</w:t>
      </w:r>
    </w:p>
    <w:p w14:paraId="23076469" w14:textId="77777777" w:rsidR="006F50FC" w:rsidRPr="00897203" w:rsidRDefault="006F50FC" w:rsidP="00EA2F28">
      <w:pPr>
        <w:pStyle w:val="Listenabsatz"/>
        <w:numPr>
          <w:ilvl w:val="0"/>
          <w:numId w:val="66"/>
        </w:numPr>
        <w:rPr>
          <w:i/>
        </w:rPr>
      </w:pPr>
      <w:r>
        <w:t>Provides Performance Analysis and Code Coverage.</w:t>
      </w:r>
      <w:r w:rsidR="00A85784">
        <w:t xml:space="preserve"> </w:t>
      </w:r>
      <w:r>
        <w:t>Higher SWV performance.</w:t>
      </w:r>
    </w:p>
    <w:p w14:paraId="6DA3CB7C" w14:textId="09C99485" w:rsidR="006F50FC" w:rsidRPr="00871E3C" w:rsidRDefault="00D172FD" w:rsidP="00EA2F28">
      <w:pPr>
        <w:pStyle w:val="Listenabsatz"/>
        <w:numPr>
          <w:ilvl w:val="0"/>
          <w:numId w:val="66"/>
        </w:numPr>
        <w:rPr>
          <w:i/>
        </w:rPr>
      </w:pPr>
      <w:r>
        <w:t>ETM n</w:t>
      </w:r>
      <w:r w:rsidR="006F50FC">
        <w:t>eeds a Keil ULINK</w:t>
      </w:r>
      <w:r w:rsidR="006F50FC" w:rsidRPr="00897203">
        <w:rPr>
          <w:i/>
        </w:rPr>
        <w:t>pro</w:t>
      </w:r>
      <w:r w:rsidR="006F50FC">
        <w:t xml:space="preserve"> to provide the connection to the 4</w:t>
      </w:r>
      <w:r w:rsidR="00150FB4">
        <w:t>-</w:t>
      </w:r>
      <w:r w:rsidR="006F50FC">
        <w:t>bit Trace Port found on many STM32 processors.</w:t>
      </w:r>
      <w:r w:rsidR="00A85784">
        <w:t xml:space="preserve"> </w:t>
      </w:r>
    </w:p>
    <w:p w14:paraId="3FC24EDB" w14:textId="77777777" w:rsidR="00871E3C" w:rsidRPr="00871E3C" w:rsidRDefault="00871E3C" w:rsidP="00871E3C">
      <w:pPr>
        <w:pBdr>
          <w:bottom w:val="single" w:sz="18" w:space="1" w:color="auto"/>
        </w:pBdr>
      </w:pPr>
    </w:p>
    <w:p w14:paraId="1C57F650" w14:textId="77777777" w:rsidR="00897203" w:rsidRDefault="00897203" w:rsidP="00871E3C">
      <w:pPr>
        <w:pBdr>
          <w:bottom w:val="single" w:sz="18" w:space="1" w:color="auto"/>
        </w:pBdr>
        <w:spacing w:after="0"/>
        <w:rPr>
          <w:rFonts w:ascii="Arial" w:hAnsi="Arial" w:cs="Arial"/>
          <w:b/>
          <w:bCs/>
          <w:kern w:val="32"/>
          <w:sz w:val="28"/>
          <w:szCs w:val="32"/>
        </w:rPr>
      </w:pPr>
      <w:r>
        <w:br w:type="page"/>
      </w:r>
    </w:p>
    <w:p w14:paraId="75910ADD" w14:textId="77777777" w:rsidR="00317084" w:rsidRPr="003D48F2" w:rsidRDefault="00317084" w:rsidP="003D48F2">
      <w:pPr>
        <w:pStyle w:val="berschrift1"/>
      </w:pPr>
      <w:bookmarkStart w:id="41" w:name="_Toc406154391"/>
      <w:r w:rsidRPr="003D48F2">
        <w:lastRenderedPageBreak/>
        <w:t>Document Resources</w:t>
      </w:r>
      <w:bookmarkEnd w:id="41"/>
    </w:p>
    <w:p w14:paraId="585ABC24" w14:textId="77777777" w:rsidR="00317084" w:rsidRPr="00D65559" w:rsidRDefault="00317084" w:rsidP="00D65559">
      <w:pPr>
        <w:pStyle w:val="berschrift2"/>
      </w:pPr>
      <w:bookmarkStart w:id="42" w:name="_Toc406154392"/>
      <w:r w:rsidRPr="00D65559">
        <w:rPr>
          <w:rStyle w:val="Heading3Char1"/>
          <w:rFonts w:ascii="Times New Roman" w:hAnsi="Times New Roman"/>
          <w:b/>
          <w:bCs/>
          <w:szCs w:val="28"/>
        </w:rPr>
        <w:t>Books</w:t>
      </w:r>
      <w:bookmarkEnd w:id="42"/>
    </w:p>
    <w:p w14:paraId="2BF094A9" w14:textId="1464056B" w:rsidR="00317084" w:rsidRDefault="00317084" w:rsidP="00EA2F28">
      <w:pPr>
        <w:pStyle w:val="Listenabsatz"/>
        <w:numPr>
          <w:ilvl w:val="0"/>
          <w:numId w:val="67"/>
        </w:numPr>
      </w:pPr>
      <w:r w:rsidRPr="00897203">
        <w:rPr>
          <w:b/>
        </w:rPr>
        <w:t>Getting Started MDK 5:</w:t>
      </w:r>
      <w:r w:rsidR="00A85784">
        <w:t xml:space="preserve"> </w:t>
      </w:r>
      <w:hyperlink r:id="rId95" w:history="1">
        <w:r>
          <w:rPr>
            <w:rStyle w:val="Hyperlink"/>
          </w:rPr>
          <w:t>www.keil.com/mdk5/</w:t>
        </w:r>
      </w:hyperlink>
      <w:r>
        <w:t>.</w:t>
      </w:r>
    </w:p>
    <w:p w14:paraId="5C3087A7" w14:textId="2F78CF85" w:rsidR="00150FB4" w:rsidRPr="00150FB4" w:rsidRDefault="00150FB4" w:rsidP="00EA2F28">
      <w:pPr>
        <w:pStyle w:val="Listenabsatz"/>
        <w:numPr>
          <w:ilvl w:val="0"/>
          <w:numId w:val="67"/>
        </w:numPr>
        <w:rPr>
          <w:b/>
          <w:bCs/>
        </w:rPr>
      </w:pPr>
      <w:r w:rsidRPr="00150FB4">
        <w:rPr>
          <w:b/>
          <w:bCs/>
        </w:rPr>
        <w:t>Keil MDK ...resources that help you to get started</w:t>
      </w:r>
      <w:r>
        <w:rPr>
          <w:b/>
          <w:bCs/>
        </w:rPr>
        <w:t xml:space="preserve">  </w:t>
      </w:r>
      <w:hyperlink r:id="rId96" w:history="1">
        <w:r w:rsidRPr="00340184">
          <w:rPr>
            <w:rStyle w:val="Hyperlink"/>
          </w:rPr>
          <w:t>https://community.arm.com/support-forums/f/keil-forum/49652/keil-mdk-resources-that-help-you-to-get-started</w:t>
        </w:r>
      </w:hyperlink>
      <w:r>
        <w:t xml:space="preserve"> </w:t>
      </w:r>
    </w:p>
    <w:p w14:paraId="4783DA3B" w14:textId="400C924D" w:rsidR="00317084" w:rsidRPr="00897203" w:rsidRDefault="00317084" w:rsidP="00EA2F28">
      <w:pPr>
        <w:pStyle w:val="Listenabsatz"/>
        <w:numPr>
          <w:ilvl w:val="0"/>
          <w:numId w:val="67"/>
        </w:numPr>
        <w:rPr>
          <w:szCs w:val="20"/>
        </w:rPr>
      </w:pPr>
      <w:r w:rsidRPr="00897203">
        <w:rPr>
          <w:szCs w:val="20"/>
        </w:rPr>
        <w:t>A good list of books on ARM processors</w:t>
      </w:r>
      <w:r w:rsidR="00150FB4">
        <w:rPr>
          <w:szCs w:val="20"/>
        </w:rPr>
        <w:t xml:space="preserve">: </w:t>
      </w:r>
      <w:hyperlink r:id="rId97" w:history="1">
        <w:r w:rsidRPr="00897203">
          <w:rPr>
            <w:rStyle w:val="Hyperlink"/>
            <w:szCs w:val="20"/>
          </w:rPr>
          <w:t>www.arm.com/support/resources/arm-books/index.php</w:t>
        </w:r>
      </w:hyperlink>
    </w:p>
    <w:p w14:paraId="2857E42C" w14:textId="120C2E9B" w:rsidR="00317084" w:rsidRDefault="00317084" w:rsidP="00EA2F28">
      <w:pPr>
        <w:pStyle w:val="Listenabsatz"/>
        <w:numPr>
          <w:ilvl w:val="0"/>
          <w:numId w:val="67"/>
        </w:numPr>
      </w:pPr>
      <w:r>
        <w:t>µ</w:t>
      </w:r>
      <w:r w:rsidRPr="009101B8">
        <w:t>Vision contains a window title</w:t>
      </w:r>
      <w:r>
        <w:t>d</w:t>
      </w:r>
      <w:r w:rsidRPr="009101B8">
        <w:t xml:space="preserve"> </w:t>
      </w:r>
      <w:r w:rsidRPr="00D65559">
        <w:rPr>
          <w:b/>
        </w:rPr>
        <w:t>Books</w:t>
      </w:r>
      <w:r w:rsidRPr="009101B8">
        <w:t>.</w:t>
      </w:r>
      <w:r w:rsidR="00A85784">
        <w:t xml:space="preserve"> </w:t>
      </w:r>
      <w:r w:rsidRPr="009101B8">
        <w:t>Many documents</w:t>
      </w:r>
      <w:r w:rsidR="00150FB4">
        <w:t>,</w:t>
      </w:r>
      <w:r w:rsidRPr="009101B8">
        <w:t xml:space="preserve"> including data sheets</w:t>
      </w:r>
      <w:r w:rsidR="00150FB4">
        <w:t>,</w:t>
      </w:r>
      <w:r w:rsidRPr="009101B8">
        <w:t xml:space="preserve"> are located </w:t>
      </w:r>
      <w:r>
        <w:t>t</w:t>
      </w:r>
      <w:r w:rsidRPr="009101B8">
        <w:t>here.</w:t>
      </w:r>
    </w:p>
    <w:p w14:paraId="4ED9448D" w14:textId="77777777" w:rsidR="00317084" w:rsidRPr="00897203" w:rsidRDefault="00317084" w:rsidP="00EA2F28">
      <w:pPr>
        <w:pStyle w:val="Listenabsatz"/>
        <w:numPr>
          <w:ilvl w:val="0"/>
          <w:numId w:val="67"/>
        </w:numPr>
        <w:rPr>
          <w:color w:val="1F497D"/>
          <w:lang w:val="en-GB"/>
        </w:rPr>
      </w:pPr>
      <w:r w:rsidRPr="00871E3C">
        <w:rPr>
          <w:szCs w:val="20"/>
        </w:rPr>
        <w:t>A list of resources is located at:</w:t>
      </w:r>
      <w:r>
        <w:t xml:space="preserve"> </w:t>
      </w:r>
      <w:hyperlink r:id="rId98" w:history="1">
        <w:r w:rsidR="00871E3C" w:rsidRPr="0059680A">
          <w:rPr>
            <w:rStyle w:val="Hyperlink"/>
            <w:lang w:val="en-GB"/>
          </w:rPr>
          <w:t>www.arm.com/products/processors/cortex-m/index.php</w:t>
        </w:r>
      </w:hyperlink>
      <w:r w:rsidR="00871E3C">
        <w:rPr>
          <w:lang w:val="en-GB"/>
        </w:rPr>
        <w:t xml:space="preserve"> (</w:t>
      </w:r>
      <w:r w:rsidR="00871E3C" w:rsidRPr="00897203">
        <w:rPr>
          <w:lang w:val="en-GB"/>
        </w:rPr>
        <w:t>Resources ta</w:t>
      </w:r>
      <w:r w:rsidR="00871E3C">
        <w:rPr>
          <w:lang w:val="en-GB"/>
        </w:rPr>
        <w:t>b)</w:t>
      </w:r>
      <w:r w:rsidRPr="00897203">
        <w:rPr>
          <w:lang w:val="en-GB"/>
        </w:rPr>
        <w:t>.</w:t>
      </w:r>
    </w:p>
    <w:p w14:paraId="0027A387" w14:textId="77777777" w:rsidR="00317084" w:rsidRDefault="00317084" w:rsidP="00EA2F28">
      <w:pPr>
        <w:pStyle w:val="Listenabsatz"/>
        <w:numPr>
          <w:ilvl w:val="0"/>
          <w:numId w:val="67"/>
        </w:numPr>
        <w:rPr>
          <w:rStyle w:val="st"/>
        </w:rPr>
      </w:pPr>
      <w:r w:rsidRPr="002E1229">
        <w:rPr>
          <w:rStyle w:val="st"/>
        </w:rPr>
        <w:t>The Definitive Guide to the ARM Cortex-M</w:t>
      </w:r>
      <w:r>
        <w:rPr>
          <w:rStyle w:val="st"/>
        </w:rPr>
        <w:t>0/M0+ by Joseph Yiu.</w:t>
      </w:r>
      <w:r w:rsidR="00D65559">
        <w:rPr>
          <w:rStyle w:val="st"/>
        </w:rPr>
        <w:t xml:space="preserve"> </w:t>
      </w:r>
      <w:r>
        <w:rPr>
          <w:rStyle w:val="st"/>
        </w:rPr>
        <w:t>Search the web for retailers.</w:t>
      </w:r>
    </w:p>
    <w:p w14:paraId="0BB91E67" w14:textId="77777777" w:rsidR="00317084" w:rsidRDefault="00317084" w:rsidP="00EA2F28">
      <w:pPr>
        <w:pStyle w:val="Listenabsatz"/>
        <w:numPr>
          <w:ilvl w:val="0"/>
          <w:numId w:val="67"/>
        </w:numPr>
        <w:rPr>
          <w:rStyle w:val="st"/>
        </w:rPr>
      </w:pPr>
      <w:r w:rsidRPr="002E1229">
        <w:rPr>
          <w:rStyle w:val="st"/>
        </w:rPr>
        <w:t>The Definitive Guide to the ARM Cortex-M3</w:t>
      </w:r>
      <w:r>
        <w:rPr>
          <w:rStyle w:val="st"/>
        </w:rPr>
        <w:t>/M4 by Joseph Yiu.</w:t>
      </w:r>
      <w:r w:rsidR="00D65559">
        <w:rPr>
          <w:rStyle w:val="st"/>
        </w:rPr>
        <w:t xml:space="preserve"> </w:t>
      </w:r>
      <w:r>
        <w:rPr>
          <w:rStyle w:val="st"/>
        </w:rPr>
        <w:t>Search the web for retailers.</w:t>
      </w:r>
    </w:p>
    <w:p w14:paraId="57D01D46" w14:textId="77777777" w:rsidR="00317084" w:rsidRDefault="00317084" w:rsidP="00EA2F28">
      <w:pPr>
        <w:pStyle w:val="Listenabsatz"/>
        <w:numPr>
          <w:ilvl w:val="0"/>
          <w:numId w:val="67"/>
        </w:numPr>
        <w:rPr>
          <w:rStyle w:val="ptbrand"/>
        </w:rPr>
      </w:pPr>
      <w:r w:rsidRPr="004B400A">
        <w:t>Embedded Systems: Introduction to Arm Cortex-M Microcontrollers</w:t>
      </w:r>
      <w:r w:rsidRPr="00C60D5E">
        <w:t xml:space="preserve"> (</w:t>
      </w:r>
      <w:r>
        <w:t>3 v</w:t>
      </w:r>
      <w:r w:rsidRPr="00C60D5E">
        <w:t>olume</w:t>
      </w:r>
      <w:r>
        <w:t>s</w:t>
      </w:r>
      <w:r w:rsidRPr="00C60D5E">
        <w:t>)</w:t>
      </w:r>
      <w:r>
        <w:t xml:space="preserve"> </w:t>
      </w:r>
      <w:r>
        <w:rPr>
          <w:rStyle w:val="ptbrand"/>
        </w:rPr>
        <w:t>by Jonathan Valvano.</w:t>
      </w:r>
    </w:p>
    <w:p w14:paraId="65FFF610" w14:textId="77777777" w:rsidR="008B2F5F" w:rsidRDefault="008B2F5F" w:rsidP="00EA2F28">
      <w:pPr>
        <w:pStyle w:val="Listenabsatz"/>
        <w:numPr>
          <w:ilvl w:val="0"/>
          <w:numId w:val="67"/>
        </w:numPr>
      </w:pPr>
      <w:r>
        <w:rPr>
          <w:rStyle w:val="ptbrand"/>
        </w:rPr>
        <w:t>MOOC:</w:t>
      </w:r>
      <w:r w:rsidR="00A85784">
        <w:rPr>
          <w:rStyle w:val="ptbrand"/>
        </w:rPr>
        <w:t xml:space="preserve"> </w:t>
      </w:r>
      <w:r w:rsidRPr="00897203">
        <w:rPr>
          <w:bCs/>
        </w:rPr>
        <w:t>Massive Open Online Class</w:t>
      </w:r>
      <w:r w:rsidR="00D33546" w:rsidRPr="00897203">
        <w:rPr>
          <w:bCs/>
        </w:rPr>
        <w:t>: University of Texas:</w:t>
      </w:r>
      <w:r>
        <w:rPr>
          <w:rStyle w:val="ptbrand"/>
        </w:rPr>
        <w:tab/>
      </w:r>
      <w:hyperlink r:id="rId99" w:history="1">
        <w:r w:rsidRPr="008B2F5F">
          <w:rPr>
            <w:rStyle w:val="Hyperlink"/>
          </w:rPr>
          <w:t>http://users.ece.utexas.edu/~valvano/</w:t>
        </w:r>
      </w:hyperlink>
    </w:p>
    <w:p w14:paraId="278FA718" w14:textId="77777777" w:rsidR="00D65559" w:rsidRPr="00D65559" w:rsidRDefault="00317084" w:rsidP="00D65559">
      <w:pPr>
        <w:pStyle w:val="berschrift2"/>
      </w:pPr>
      <w:bookmarkStart w:id="43" w:name="_Toc406154393"/>
      <w:r w:rsidRPr="00D65559">
        <w:rPr>
          <w:rStyle w:val="Heading3Char1"/>
          <w:rFonts w:ascii="Times New Roman" w:hAnsi="Times New Roman"/>
          <w:b/>
          <w:bCs/>
          <w:szCs w:val="28"/>
        </w:rPr>
        <w:t>Application Notes</w:t>
      </w:r>
      <w:bookmarkEnd w:id="43"/>
    </w:p>
    <w:p w14:paraId="4D0A110B" w14:textId="77777777" w:rsidR="00D65559" w:rsidRDefault="00D65559" w:rsidP="00EA2F28">
      <w:pPr>
        <w:numPr>
          <w:ilvl w:val="0"/>
          <w:numId w:val="9"/>
        </w:numPr>
        <w:spacing w:after="120"/>
      </w:pPr>
      <w:r>
        <w:t>Overview of application notes:</w:t>
      </w:r>
      <w:r>
        <w:tab/>
      </w:r>
      <w:r>
        <w:tab/>
      </w:r>
      <w:r>
        <w:tab/>
      </w:r>
      <w:r>
        <w:tab/>
      </w:r>
      <w:hyperlink r:id="rId100" w:history="1">
        <w:r w:rsidRPr="0059680A">
          <w:rPr>
            <w:rStyle w:val="Hyperlink"/>
          </w:rPr>
          <w:t>www.keil.com/appnotes</w:t>
        </w:r>
      </w:hyperlink>
    </w:p>
    <w:p w14:paraId="163CBE39" w14:textId="2B827490" w:rsidR="00317084" w:rsidRDefault="00D65559" w:rsidP="00EA2F28">
      <w:pPr>
        <w:numPr>
          <w:ilvl w:val="0"/>
          <w:numId w:val="9"/>
        </w:numPr>
        <w:spacing w:after="120"/>
      </w:pPr>
      <w:r w:rsidRPr="00D65559">
        <w:t>Keil MDK for Functional Safety Applications</w:t>
      </w:r>
      <w:r w:rsidR="00317084">
        <w:t>:</w:t>
      </w:r>
      <w:r>
        <w:tab/>
      </w:r>
      <w:hyperlink r:id="rId101" w:history="1">
        <w:r w:rsidRPr="0059680A">
          <w:rPr>
            <w:rStyle w:val="Hyperlink"/>
          </w:rPr>
          <w:t>www.keil.com/safety</w:t>
        </w:r>
      </w:hyperlink>
    </w:p>
    <w:p w14:paraId="335A4169" w14:textId="77777777" w:rsidR="00317084" w:rsidRPr="00863284" w:rsidRDefault="00317084" w:rsidP="00EA2F28">
      <w:pPr>
        <w:numPr>
          <w:ilvl w:val="0"/>
          <w:numId w:val="9"/>
        </w:numPr>
        <w:spacing w:after="120"/>
        <w:rPr>
          <w:rStyle w:val="Hyperlink"/>
        </w:rPr>
      </w:pPr>
      <w:r>
        <w:rPr>
          <w:bCs/>
          <w:szCs w:val="20"/>
        </w:rPr>
        <w:t>Using DAVE with µVision:</w:t>
      </w:r>
      <w:r>
        <w:rPr>
          <w:bCs/>
          <w:szCs w:val="20"/>
        </w:rPr>
        <w:tab/>
      </w:r>
      <w:r>
        <w:rPr>
          <w:bCs/>
          <w:szCs w:val="20"/>
        </w:rPr>
        <w:tab/>
      </w:r>
      <w:r>
        <w:rPr>
          <w:bCs/>
          <w:szCs w:val="20"/>
        </w:rPr>
        <w:tab/>
      </w:r>
      <w:r>
        <w:rPr>
          <w:color w:val="FF0000"/>
        </w:rPr>
        <w:tab/>
      </w:r>
      <w:hyperlink r:id="rId102" w:history="1">
        <w:r w:rsidRPr="009F460E">
          <w:rPr>
            <w:rStyle w:val="Hyperlink"/>
          </w:rPr>
          <w:t>www.keil.com/appnotes/files/apnt_258.pdf</w:t>
        </w:r>
      </w:hyperlink>
    </w:p>
    <w:p w14:paraId="288C3588" w14:textId="77777777" w:rsidR="00317084" w:rsidRPr="00C60D5E" w:rsidRDefault="00317084" w:rsidP="00EA2F28">
      <w:pPr>
        <w:pStyle w:val="Listenabsatz"/>
        <w:numPr>
          <w:ilvl w:val="0"/>
          <w:numId w:val="8"/>
        </w:numPr>
        <w:spacing w:after="120"/>
        <w:contextualSpacing w:val="0"/>
        <w:rPr>
          <w:bCs/>
          <w:szCs w:val="20"/>
        </w:rPr>
      </w:pPr>
      <w:r w:rsidRPr="00C60D5E">
        <w:rPr>
          <w:bCs/>
          <w:szCs w:val="20"/>
        </w:rPr>
        <w:t xml:space="preserve">Using </w:t>
      </w:r>
      <w:r w:rsidRPr="00C60D5E">
        <w:rPr>
          <w:szCs w:val="20"/>
        </w:rPr>
        <w:t>Cortex-M3 and Cortex-M4 Fault Exceptions</w:t>
      </w:r>
      <w:r w:rsidRPr="00C60D5E">
        <w:rPr>
          <w:szCs w:val="20"/>
        </w:rPr>
        <w:tab/>
      </w:r>
      <w:r w:rsidRPr="00C60D5E">
        <w:rPr>
          <w:szCs w:val="20"/>
        </w:rPr>
        <w:tab/>
      </w:r>
      <w:hyperlink r:id="rId103" w:history="1">
        <w:r w:rsidRPr="007C2E41">
          <w:rPr>
            <w:rStyle w:val="Hyperlink"/>
            <w:bCs/>
            <w:szCs w:val="20"/>
          </w:rPr>
          <w:t>www.keil.com/appnotes/files/apnt209.pdf</w:t>
        </w:r>
      </w:hyperlink>
    </w:p>
    <w:p w14:paraId="25EE7AD3" w14:textId="77777777" w:rsidR="00317084" w:rsidRDefault="00317084" w:rsidP="00EA2F28">
      <w:pPr>
        <w:pStyle w:val="Listenabsatz"/>
        <w:numPr>
          <w:ilvl w:val="0"/>
          <w:numId w:val="8"/>
        </w:numPr>
        <w:spacing w:after="120"/>
        <w:contextualSpacing w:val="0"/>
        <w:rPr>
          <w:bCs/>
          <w:szCs w:val="20"/>
        </w:rPr>
      </w:pPr>
      <w:r>
        <w:rPr>
          <w:bCs/>
          <w:szCs w:val="20"/>
        </w:rPr>
        <w:t>CAN Primer using NXP LPC1700:</w:t>
      </w:r>
      <w:r>
        <w:rPr>
          <w:bCs/>
          <w:szCs w:val="20"/>
        </w:rPr>
        <w:tab/>
      </w:r>
      <w:r>
        <w:rPr>
          <w:bCs/>
          <w:szCs w:val="20"/>
        </w:rPr>
        <w:tab/>
      </w:r>
      <w:r>
        <w:rPr>
          <w:bCs/>
          <w:szCs w:val="20"/>
        </w:rPr>
        <w:tab/>
      </w:r>
      <w:r>
        <w:rPr>
          <w:bCs/>
          <w:szCs w:val="20"/>
        </w:rPr>
        <w:tab/>
      </w:r>
      <w:hyperlink r:id="rId104" w:history="1">
        <w:r w:rsidRPr="00317084">
          <w:rPr>
            <w:rStyle w:val="Hyperlink"/>
            <w:bCs/>
            <w:szCs w:val="20"/>
          </w:rPr>
          <w:t>www.keil.com/appnotes/files/apnt_247.pdf</w:t>
        </w:r>
      </w:hyperlink>
      <w:r>
        <w:rPr>
          <w:bCs/>
          <w:szCs w:val="20"/>
        </w:rPr>
        <w:t xml:space="preserve"> </w:t>
      </w:r>
    </w:p>
    <w:p w14:paraId="48EAB104" w14:textId="77777777" w:rsidR="00317084" w:rsidRPr="00317084" w:rsidRDefault="00317084" w:rsidP="00EA2F28">
      <w:pPr>
        <w:pStyle w:val="Listenabsatz"/>
        <w:numPr>
          <w:ilvl w:val="0"/>
          <w:numId w:val="8"/>
        </w:numPr>
        <w:spacing w:after="120"/>
        <w:contextualSpacing w:val="0"/>
        <w:rPr>
          <w:bCs/>
          <w:szCs w:val="20"/>
        </w:rPr>
      </w:pPr>
      <w:r>
        <w:rPr>
          <w:bCs/>
          <w:szCs w:val="20"/>
        </w:rPr>
        <w:t>CAN Primer using the STM32F Discovery Kit</w:t>
      </w:r>
      <w:r>
        <w:rPr>
          <w:bCs/>
          <w:szCs w:val="20"/>
        </w:rPr>
        <w:tab/>
      </w:r>
      <w:r>
        <w:rPr>
          <w:bCs/>
          <w:szCs w:val="20"/>
        </w:rPr>
        <w:tab/>
      </w:r>
      <w:hyperlink r:id="rId105" w:history="1">
        <w:r w:rsidRPr="00317084">
          <w:rPr>
            <w:rStyle w:val="Hyperlink"/>
            <w:szCs w:val="20"/>
          </w:rPr>
          <w:t>www.keil.com/appnotes/docs/apnt_236.asp</w:t>
        </w:r>
      </w:hyperlink>
    </w:p>
    <w:p w14:paraId="6E95C16A" w14:textId="77777777" w:rsidR="00317084" w:rsidRPr="00C60D5E" w:rsidRDefault="00317084" w:rsidP="00EA2F28">
      <w:pPr>
        <w:pStyle w:val="Listenabsatz"/>
        <w:numPr>
          <w:ilvl w:val="0"/>
          <w:numId w:val="8"/>
        </w:numPr>
        <w:spacing w:after="120"/>
        <w:contextualSpacing w:val="0"/>
        <w:rPr>
          <w:bCs/>
          <w:szCs w:val="20"/>
        </w:rPr>
      </w:pPr>
      <w:proofErr w:type="spellStart"/>
      <w:r w:rsidRPr="00C60D5E">
        <w:rPr>
          <w:bCs/>
          <w:szCs w:val="20"/>
        </w:rPr>
        <w:t>Segger</w:t>
      </w:r>
      <w:proofErr w:type="spellEnd"/>
      <w:r w:rsidRPr="00C60D5E">
        <w:rPr>
          <w:bCs/>
          <w:szCs w:val="20"/>
        </w:rPr>
        <w:t xml:space="preserve"> emWin </w:t>
      </w:r>
      <w:proofErr w:type="spellStart"/>
      <w:r w:rsidRPr="00C60D5E">
        <w:rPr>
          <w:bCs/>
          <w:szCs w:val="20"/>
        </w:rPr>
        <w:t>GUIBuilder</w:t>
      </w:r>
      <w:proofErr w:type="spellEnd"/>
      <w:r w:rsidRPr="00C60D5E">
        <w:rPr>
          <w:bCs/>
          <w:szCs w:val="20"/>
        </w:rPr>
        <w:t xml:space="preserve"> with µVision</w:t>
      </w:r>
      <w:r>
        <w:t>™</w:t>
      </w:r>
      <w:r w:rsidRPr="00C60D5E">
        <w:rPr>
          <w:bCs/>
          <w:szCs w:val="20"/>
        </w:rPr>
        <w:tab/>
      </w:r>
      <w:r w:rsidRPr="00C60D5E">
        <w:rPr>
          <w:bCs/>
          <w:szCs w:val="20"/>
        </w:rPr>
        <w:tab/>
      </w:r>
      <w:r w:rsidRPr="00C60D5E">
        <w:rPr>
          <w:bCs/>
          <w:szCs w:val="20"/>
        </w:rPr>
        <w:tab/>
      </w:r>
      <w:hyperlink r:id="rId106" w:history="1">
        <w:r w:rsidRPr="00C60D5E">
          <w:rPr>
            <w:rStyle w:val="Hyperlink"/>
            <w:bCs/>
            <w:szCs w:val="20"/>
          </w:rPr>
          <w:t>www.keil.com/appnotes/files/apnt_234.pdf</w:t>
        </w:r>
      </w:hyperlink>
    </w:p>
    <w:p w14:paraId="0229ECFB" w14:textId="46BE8A22" w:rsidR="00317084" w:rsidRPr="00C60D5E" w:rsidRDefault="00317084" w:rsidP="00EA2F28">
      <w:pPr>
        <w:pStyle w:val="Listenabsatz"/>
        <w:numPr>
          <w:ilvl w:val="0"/>
          <w:numId w:val="8"/>
        </w:numPr>
        <w:spacing w:after="120"/>
        <w:contextualSpacing w:val="0"/>
        <w:rPr>
          <w:bCs/>
          <w:szCs w:val="20"/>
        </w:rPr>
      </w:pPr>
      <w:r w:rsidRPr="00C60D5E">
        <w:rPr>
          <w:bCs/>
          <w:szCs w:val="20"/>
        </w:rPr>
        <w:t xml:space="preserve">Porting </w:t>
      </w:r>
      <w:r>
        <w:rPr>
          <w:bCs/>
          <w:szCs w:val="20"/>
        </w:rPr>
        <w:t xml:space="preserve">a </w:t>
      </w:r>
      <w:proofErr w:type="spellStart"/>
      <w:r w:rsidRPr="00C60D5E">
        <w:rPr>
          <w:bCs/>
          <w:szCs w:val="20"/>
        </w:rPr>
        <w:t>mbed</w:t>
      </w:r>
      <w:proofErr w:type="spellEnd"/>
      <w:r w:rsidRPr="00C60D5E">
        <w:rPr>
          <w:bCs/>
          <w:szCs w:val="20"/>
        </w:rPr>
        <w:t xml:space="preserve"> </w:t>
      </w:r>
      <w:r>
        <w:rPr>
          <w:bCs/>
          <w:szCs w:val="20"/>
        </w:rPr>
        <w:t>p</w:t>
      </w:r>
      <w:r w:rsidRPr="00C60D5E">
        <w:rPr>
          <w:bCs/>
          <w:szCs w:val="20"/>
        </w:rPr>
        <w:t>roject to Keil MDK</w:t>
      </w:r>
      <w:r>
        <w:t>™</w:t>
      </w:r>
      <w:r w:rsidRPr="00C60D5E">
        <w:rPr>
          <w:bCs/>
          <w:szCs w:val="20"/>
        </w:rPr>
        <w:tab/>
      </w:r>
      <w:r w:rsidRPr="00C60D5E">
        <w:rPr>
          <w:bCs/>
          <w:szCs w:val="20"/>
        </w:rPr>
        <w:tab/>
      </w:r>
      <w:r w:rsidRPr="00C60D5E">
        <w:rPr>
          <w:bCs/>
          <w:szCs w:val="20"/>
        </w:rPr>
        <w:tab/>
      </w:r>
      <w:hyperlink r:id="rId107" w:history="1">
        <w:r w:rsidRPr="00C60D5E">
          <w:rPr>
            <w:rStyle w:val="Hyperlink"/>
            <w:bCs/>
            <w:szCs w:val="20"/>
          </w:rPr>
          <w:t>www.keil.com/appnotes/docs/apnt_207.asp</w:t>
        </w:r>
      </w:hyperlink>
    </w:p>
    <w:p w14:paraId="1D751B33" w14:textId="77777777" w:rsidR="00317084" w:rsidRPr="00C60D5E" w:rsidRDefault="00317084" w:rsidP="00EA2F28">
      <w:pPr>
        <w:pStyle w:val="Listenabsatz"/>
        <w:numPr>
          <w:ilvl w:val="0"/>
          <w:numId w:val="8"/>
        </w:numPr>
        <w:spacing w:after="120"/>
        <w:contextualSpacing w:val="0"/>
        <w:rPr>
          <w:bCs/>
          <w:szCs w:val="20"/>
        </w:rPr>
      </w:pPr>
      <w:r w:rsidRPr="00C60D5E">
        <w:rPr>
          <w:bCs/>
          <w:szCs w:val="20"/>
        </w:rPr>
        <w:t>MDK-ARM</w:t>
      </w:r>
      <w:r>
        <w:t>™</w:t>
      </w:r>
      <w:r w:rsidRPr="00C60D5E">
        <w:rPr>
          <w:bCs/>
          <w:szCs w:val="20"/>
        </w:rPr>
        <w:t xml:space="preserve"> Compiler Optimizations</w:t>
      </w:r>
      <w:r w:rsidRPr="00C60D5E">
        <w:rPr>
          <w:b/>
          <w:bCs/>
          <w:szCs w:val="20"/>
        </w:rPr>
        <w:tab/>
      </w:r>
      <w:r w:rsidRPr="00C60D5E">
        <w:rPr>
          <w:b/>
          <w:bCs/>
          <w:szCs w:val="20"/>
        </w:rPr>
        <w:tab/>
      </w:r>
      <w:r w:rsidRPr="00C60D5E">
        <w:rPr>
          <w:b/>
          <w:bCs/>
          <w:szCs w:val="20"/>
        </w:rPr>
        <w:tab/>
      </w:r>
      <w:hyperlink r:id="rId108" w:history="1">
        <w:r w:rsidRPr="00C60D5E">
          <w:rPr>
            <w:rStyle w:val="Hyperlink"/>
            <w:bCs/>
            <w:szCs w:val="20"/>
          </w:rPr>
          <w:t>www.keil.com/appnotes/docs/apnt_202.asp</w:t>
        </w:r>
      </w:hyperlink>
    </w:p>
    <w:p w14:paraId="30A127FB" w14:textId="77777777" w:rsidR="00317084" w:rsidRPr="00C60D5E" w:rsidRDefault="00317084" w:rsidP="00EA2F28">
      <w:pPr>
        <w:pStyle w:val="Listenabsatz"/>
        <w:numPr>
          <w:ilvl w:val="0"/>
          <w:numId w:val="8"/>
        </w:numPr>
        <w:spacing w:after="120"/>
        <w:contextualSpacing w:val="0"/>
        <w:rPr>
          <w:bCs/>
          <w:szCs w:val="20"/>
        </w:rPr>
      </w:pPr>
      <w:r w:rsidRPr="00C60D5E">
        <w:rPr>
          <w:bCs/>
          <w:szCs w:val="20"/>
        </w:rPr>
        <w:t xml:space="preserve">Using µVision with </w:t>
      </w:r>
      <w:proofErr w:type="spellStart"/>
      <w:r w:rsidRPr="00C60D5E">
        <w:rPr>
          <w:bCs/>
          <w:szCs w:val="20"/>
        </w:rPr>
        <w:t>CodeSourcery</w:t>
      </w:r>
      <w:proofErr w:type="spellEnd"/>
      <w:r w:rsidRPr="00C60D5E">
        <w:rPr>
          <w:bCs/>
          <w:szCs w:val="20"/>
        </w:rPr>
        <w:t xml:space="preserve"> GNU</w:t>
      </w:r>
      <w:r w:rsidRPr="00C60D5E">
        <w:rPr>
          <w:bCs/>
          <w:szCs w:val="20"/>
        </w:rPr>
        <w:tab/>
      </w:r>
      <w:r w:rsidRPr="00C60D5E">
        <w:rPr>
          <w:bCs/>
          <w:szCs w:val="20"/>
        </w:rPr>
        <w:tab/>
      </w:r>
      <w:r w:rsidRPr="00C60D5E">
        <w:rPr>
          <w:bCs/>
          <w:szCs w:val="20"/>
        </w:rPr>
        <w:tab/>
      </w:r>
      <w:hyperlink r:id="rId109" w:history="1">
        <w:r w:rsidRPr="00C60D5E">
          <w:rPr>
            <w:rStyle w:val="Hyperlink"/>
            <w:bCs/>
            <w:szCs w:val="20"/>
          </w:rPr>
          <w:t>www.keil.com/appnotes/docs/apnt_199.asp</w:t>
        </w:r>
      </w:hyperlink>
    </w:p>
    <w:p w14:paraId="3187985C" w14:textId="77777777" w:rsidR="00317084" w:rsidRPr="00F509ED" w:rsidRDefault="00317084" w:rsidP="00EA2F28">
      <w:pPr>
        <w:pStyle w:val="Listenabsatz"/>
        <w:numPr>
          <w:ilvl w:val="0"/>
          <w:numId w:val="8"/>
        </w:numPr>
        <w:spacing w:after="120"/>
        <w:contextualSpacing w:val="0"/>
        <w:rPr>
          <w:color w:val="1F497D"/>
          <w:szCs w:val="20"/>
          <w:lang w:val="de-DE"/>
        </w:rPr>
      </w:pPr>
      <w:r w:rsidRPr="00F509ED">
        <w:rPr>
          <w:szCs w:val="20"/>
          <w:lang w:val="de-DE"/>
        </w:rPr>
        <w:t xml:space="preserve">RTX CMSIS-RTOS in MDK 5 </w:t>
      </w:r>
      <w:r w:rsidRPr="00F509ED">
        <w:rPr>
          <w:szCs w:val="20"/>
          <w:lang w:val="de-DE"/>
        </w:rPr>
        <w:tab/>
      </w:r>
      <w:r w:rsidRPr="00F509ED">
        <w:rPr>
          <w:szCs w:val="20"/>
          <w:lang w:val="de-DE"/>
        </w:rPr>
        <w:tab/>
      </w:r>
      <w:r w:rsidRPr="00F509ED">
        <w:rPr>
          <w:szCs w:val="20"/>
          <w:lang w:val="de-DE"/>
        </w:rPr>
        <w:tab/>
      </w:r>
      <w:r w:rsidR="00D65559" w:rsidRPr="00F509ED">
        <w:rPr>
          <w:szCs w:val="20"/>
          <w:lang w:val="de-DE"/>
        </w:rPr>
        <w:tab/>
      </w:r>
      <w:hyperlink r:id="rId110" w:history="1">
        <w:r w:rsidR="00D65559" w:rsidRPr="00F509ED">
          <w:rPr>
            <w:rStyle w:val="Hyperlink"/>
            <w:szCs w:val="20"/>
            <w:lang w:val="de-DE"/>
          </w:rPr>
          <w:t>http://www.keil.com/pack/doc/cmsis_rtx/index.html</w:t>
        </w:r>
      </w:hyperlink>
    </w:p>
    <w:p w14:paraId="39ECC289" w14:textId="77777777" w:rsidR="001905DB" w:rsidRPr="00C60D5E" w:rsidRDefault="001905DB" w:rsidP="00EA2F28">
      <w:pPr>
        <w:pStyle w:val="Listenabsatz"/>
        <w:numPr>
          <w:ilvl w:val="0"/>
          <w:numId w:val="8"/>
        </w:numPr>
        <w:spacing w:after="120"/>
        <w:contextualSpacing w:val="0"/>
        <w:rPr>
          <w:szCs w:val="20"/>
        </w:rPr>
      </w:pPr>
      <w:r w:rsidRPr="00C60D5E">
        <w:rPr>
          <w:szCs w:val="20"/>
        </w:rPr>
        <w:t>Lazy Stacking on the Cortex-M4</w:t>
      </w:r>
      <w:r>
        <w:rPr>
          <w:szCs w:val="20"/>
        </w:rPr>
        <w:t xml:space="preserve"> </w:t>
      </w:r>
      <w:r w:rsidRPr="00C60D5E">
        <w:rPr>
          <w:szCs w:val="20"/>
        </w:rPr>
        <w:tab/>
      </w:r>
      <w:r w:rsidRPr="00C60D5E">
        <w:rPr>
          <w:szCs w:val="20"/>
        </w:rPr>
        <w:tab/>
      </w:r>
      <w:r w:rsidRPr="00C60D5E">
        <w:rPr>
          <w:szCs w:val="20"/>
        </w:rPr>
        <w:tab/>
      </w:r>
      <w:r>
        <w:rPr>
          <w:szCs w:val="20"/>
        </w:rPr>
        <w:tab/>
      </w:r>
      <w:hyperlink r:id="rId111" w:history="1">
        <w:r w:rsidRPr="00C60D5E">
          <w:rPr>
            <w:rStyle w:val="Hyperlink"/>
            <w:szCs w:val="20"/>
          </w:rPr>
          <w:t>www.arm.com</w:t>
        </w:r>
      </w:hyperlink>
      <w:r w:rsidRPr="00C60D5E">
        <w:rPr>
          <w:szCs w:val="20"/>
        </w:rPr>
        <w:t xml:space="preserve"> and search for DAI0298A</w:t>
      </w:r>
    </w:p>
    <w:p w14:paraId="4AEFD5B0" w14:textId="77777777" w:rsidR="001905DB" w:rsidRDefault="001905DB" w:rsidP="00EA2F28">
      <w:pPr>
        <w:pStyle w:val="Listenabsatz"/>
        <w:numPr>
          <w:ilvl w:val="0"/>
          <w:numId w:val="8"/>
        </w:numPr>
        <w:spacing w:after="120"/>
        <w:contextualSpacing w:val="0"/>
      </w:pPr>
      <w:r w:rsidRPr="00C60D5E">
        <w:rPr>
          <w:szCs w:val="20"/>
        </w:rPr>
        <w:t xml:space="preserve">Sending ITM </w:t>
      </w:r>
      <w:proofErr w:type="spellStart"/>
      <w:r w:rsidRPr="00C60D5E">
        <w:rPr>
          <w:szCs w:val="20"/>
        </w:rPr>
        <w:t>printf</w:t>
      </w:r>
      <w:proofErr w:type="spellEnd"/>
      <w:r w:rsidRPr="00C60D5E">
        <w:rPr>
          <w:szCs w:val="20"/>
        </w:rPr>
        <w:t xml:space="preserve"> to external Windows applications:</w:t>
      </w:r>
      <w:r>
        <w:rPr>
          <w:szCs w:val="20"/>
        </w:rPr>
        <w:t xml:space="preserve"> </w:t>
      </w:r>
      <w:r w:rsidRPr="00C60D5E">
        <w:rPr>
          <w:szCs w:val="20"/>
        </w:rPr>
        <w:tab/>
      </w:r>
      <w:hyperlink r:id="rId112" w:history="1">
        <w:r w:rsidRPr="009F460E">
          <w:rPr>
            <w:rStyle w:val="Hyperlink"/>
          </w:rPr>
          <w:t>www.keil.com/appnotes/docs/apnt_240.asp</w:t>
        </w:r>
      </w:hyperlink>
    </w:p>
    <w:p w14:paraId="6DE5AB8F" w14:textId="77777777" w:rsidR="00317084" w:rsidRPr="00F509ED" w:rsidRDefault="00317084" w:rsidP="00EA2F28">
      <w:pPr>
        <w:pStyle w:val="Listenabsatz"/>
        <w:numPr>
          <w:ilvl w:val="0"/>
          <w:numId w:val="8"/>
        </w:numPr>
        <w:spacing w:after="120"/>
        <w:contextualSpacing w:val="0"/>
        <w:rPr>
          <w:szCs w:val="20"/>
          <w:lang w:val="it-IT"/>
        </w:rPr>
      </w:pPr>
      <w:proofErr w:type="spellStart"/>
      <w:r w:rsidRPr="00F509ED">
        <w:rPr>
          <w:szCs w:val="20"/>
          <w:lang w:val="it-IT"/>
        </w:rPr>
        <w:t>Barrier</w:t>
      </w:r>
      <w:proofErr w:type="spellEnd"/>
      <w:r w:rsidRPr="00F509ED">
        <w:rPr>
          <w:szCs w:val="20"/>
          <w:lang w:val="it-IT"/>
        </w:rPr>
        <w:t xml:space="preserve"> </w:t>
      </w:r>
      <w:proofErr w:type="spellStart"/>
      <w:r w:rsidRPr="00F509ED">
        <w:rPr>
          <w:szCs w:val="20"/>
          <w:lang w:val="it-IT"/>
        </w:rPr>
        <w:t>Instructions</w:t>
      </w:r>
      <w:proofErr w:type="spellEnd"/>
      <w:r w:rsidRPr="00F509ED">
        <w:rPr>
          <w:szCs w:val="20"/>
          <w:lang w:val="it-IT"/>
        </w:rPr>
        <w:tab/>
      </w:r>
      <w:r w:rsidRPr="00F509ED">
        <w:rPr>
          <w:szCs w:val="20"/>
          <w:lang w:val="it-IT"/>
        </w:rPr>
        <w:tab/>
      </w:r>
      <w:r w:rsidRPr="00F509ED">
        <w:rPr>
          <w:szCs w:val="20"/>
          <w:lang w:val="it-IT"/>
        </w:rPr>
        <w:tab/>
      </w:r>
      <w:hyperlink r:id="rId113" w:history="1">
        <w:r w:rsidRPr="00F509ED">
          <w:rPr>
            <w:rStyle w:val="Hyperlink"/>
            <w:szCs w:val="20"/>
            <w:lang w:val="it-IT"/>
          </w:rPr>
          <w:t>http://infocenter.arm.com/help/topic/com.arm.doc.dai0321a/index.html</w:t>
        </w:r>
      </w:hyperlink>
    </w:p>
    <w:p w14:paraId="1EF37900" w14:textId="77777777" w:rsidR="00D65559" w:rsidRPr="00F509ED" w:rsidRDefault="00317084" w:rsidP="00EA2F28">
      <w:pPr>
        <w:pStyle w:val="Listenabsatz"/>
        <w:numPr>
          <w:ilvl w:val="0"/>
          <w:numId w:val="8"/>
        </w:numPr>
        <w:spacing w:after="120"/>
        <w:contextualSpacing w:val="0"/>
        <w:rPr>
          <w:lang w:val="it-IT"/>
        </w:rPr>
      </w:pPr>
      <w:r w:rsidRPr="00F509ED">
        <w:rPr>
          <w:szCs w:val="20"/>
          <w:lang w:val="it-IT"/>
        </w:rPr>
        <w:t xml:space="preserve">Cortex Debug </w:t>
      </w:r>
      <w:proofErr w:type="spellStart"/>
      <w:r w:rsidRPr="00F509ED">
        <w:rPr>
          <w:szCs w:val="20"/>
          <w:lang w:val="it-IT"/>
        </w:rPr>
        <w:t>Connectors</w:t>
      </w:r>
      <w:proofErr w:type="spellEnd"/>
      <w:r w:rsidRPr="00F509ED">
        <w:rPr>
          <w:szCs w:val="20"/>
          <w:lang w:val="it-IT"/>
        </w:rPr>
        <w:t>:</w:t>
      </w:r>
      <w:r w:rsidRPr="00F509ED">
        <w:rPr>
          <w:szCs w:val="20"/>
          <w:lang w:val="it-IT"/>
        </w:rPr>
        <w:tab/>
      </w:r>
      <w:r w:rsidRPr="00F509ED">
        <w:rPr>
          <w:szCs w:val="20"/>
          <w:lang w:val="it-IT"/>
        </w:rPr>
        <w:tab/>
      </w:r>
      <w:hyperlink r:id="rId114" w:history="1">
        <w:r w:rsidR="00D65559" w:rsidRPr="00F509ED">
          <w:rPr>
            <w:rStyle w:val="Hyperlink"/>
            <w:lang w:val="it-IT"/>
          </w:rPr>
          <w:t>http://www.keil.com/support/man/docs/ulinkpro/ulinkpro_cs_connectors.htm</w:t>
        </w:r>
      </w:hyperlink>
    </w:p>
    <w:p w14:paraId="7D75A5C6" w14:textId="77777777" w:rsidR="00317084" w:rsidRDefault="00317084" w:rsidP="001905DB">
      <w:pPr>
        <w:pStyle w:val="berschrift2"/>
      </w:pPr>
      <w:bookmarkStart w:id="44" w:name="_Toc406154394"/>
      <w:r>
        <w:t>Useful ARM Websites</w:t>
      </w:r>
      <w:bookmarkEnd w:id="44"/>
    </w:p>
    <w:p w14:paraId="2565A6A6" w14:textId="77777777" w:rsidR="00317084" w:rsidRPr="008B2F5F" w:rsidRDefault="00317084" w:rsidP="00EA2F28">
      <w:pPr>
        <w:pStyle w:val="Listenabsatz"/>
        <w:numPr>
          <w:ilvl w:val="0"/>
          <w:numId w:val="10"/>
        </w:numPr>
        <w:rPr>
          <w:rStyle w:val="Hyperlink"/>
          <w:lang w:val="en-GB"/>
        </w:rPr>
      </w:pPr>
      <w:r w:rsidRPr="00317084">
        <w:t>ARM Community Forums:</w:t>
      </w:r>
      <w:r w:rsidR="00A85784">
        <w:t xml:space="preserve"> </w:t>
      </w:r>
      <w:hyperlink r:id="rId115" w:history="1">
        <w:r w:rsidRPr="009F5C61">
          <w:rPr>
            <w:rStyle w:val="Hyperlink"/>
          </w:rPr>
          <w:t>www.keil.com/forum</w:t>
        </w:r>
      </w:hyperlink>
      <w:r w:rsidR="00A85784">
        <w:t xml:space="preserve"> </w:t>
      </w:r>
      <w:r>
        <w:t>and</w:t>
      </w:r>
      <w:r w:rsidR="00A85784">
        <w:t xml:space="preserve"> </w:t>
      </w:r>
      <w:hyperlink r:id="rId116" w:history="1">
        <w:r w:rsidRPr="008B2F5F">
          <w:rPr>
            <w:rStyle w:val="Hyperlink"/>
            <w:lang w:val="en-GB"/>
          </w:rPr>
          <w:t>http://community.arm.com/groups/tools/content</w:t>
        </w:r>
      </w:hyperlink>
    </w:p>
    <w:p w14:paraId="47B702C0" w14:textId="683DD198" w:rsidR="00317084" w:rsidRPr="008B2F5F" w:rsidRDefault="00317084" w:rsidP="00EA2F28">
      <w:pPr>
        <w:pStyle w:val="Listenabsatz"/>
        <w:numPr>
          <w:ilvl w:val="0"/>
          <w:numId w:val="10"/>
        </w:numPr>
        <w:rPr>
          <w:rStyle w:val="Hyperlink"/>
          <w:b/>
          <w:szCs w:val="20"/>
        </w:rPr>
      </w:pPr>
      <w:r w:rsidRPr="00317084">
        <w:t>ARM University</w:t>
      </w:r>
      <w:r w:rsidRPr="008B2F5F">
        <w:rPr>
          <w:b/>
        </w:rPr>
        <w:t xml:space="preserve"> </w:t>
      </w:r>
      <w:r w:rsidRPr="00317084">
        <w:t>Program</w:t>
      </w:r>
      <w:r w:rsidRPr="008B2F5F">
        <w:rPr>
          <w:b/>
        </w:rPr>
        <w:t>:</w:t>
      </w:r>
      <w:r w:rsidR="00A85784">
        <w:t xml:space="preserve"> </w:t>
      </w:r>
      <w:hyperlink r:id="rId117" w:history="1">
        <w:r w:rsidRPr="008B2F5F">
          <w:rPr>
            <w:rStyle w:val="Hyperlink"/>
            <w:szCs w:val="20"/>
          </w:rPr>
          <w:t>www.arm.com</w:t>
        </w:r>
      </w:hyperlink>
      <w:r w:rsidRPr="008B2F5F">
        <w:rPr>
          <w:rStyle w:val="Hyperlink"/>
          <w:szCs w:val="20"/>
        </w:rPr>
        <w:t>/university</w:t>
      </w:r>
      <w:r w:rsidRPr="00C60D5E">
        <w:t>.</w:t>
      </w:r>
      <w:r>
        <w:t xml:space="preserve"> </w:t>
      </w:r>
      <w:r w:rsidRPr="00C60D5E">
        <w:t xml:space="preserve">Email: </w:t>
      </w:r>
      <w:hyperlink r:id="rId118" w:history="1">
        <w:r w:rsidRPr="008B2F5F">
          <w:rPr>
            <w:rStyle w:val="Hyperlink"/>
            <w:szCs w:val="20"/>
          </w:rPr>
          <w:t>university@arm.com</w:t>
        </w:r>
      </w:hyperlink>
    </w:p>
    <w:p w14:paraId="52F14E6D" w14:textId="77777777" w:rsidR="00317084" w:rsidRDefault="00317084" w:rsidP="00EA2F28">
      <w:pPr>
        <w:pStyle w:val="Listenabsatz"/>
        <w:numPr>
          <w:ilvl w:val="0"/>
          <w:numId w:val="10"/>
        </w:numPr>
        <w:rPr>
          <w:rStyle w:val="Hyperlink"/>
        </w:rPr>
      </w:pPr>
      <w:r w:rsidRPr="008B2F5F">
        <w:rPr>
          <w:rStyle w:val="Hyperlink"/>
          <w:color w:val="auto"/>
          <w:u w:val="none"/>
        </w:rPr>
        <w:t>ARM Accredited Engineer Program:</w:t>
      </w:r>
      <w:r w:rsidR="00A85784">
        <w:rPr>
          <w:rStyle w:val="Hyperlink"/>
          <w:color w:val="auto"/>
          <w:u w:val="none"/>
        </w:rPr>
        <w:t xml:space="preserve"> </w:t>
      </w:r>
      <w:hyperlink r:id="rId119" w:history="1">
        <w:r w:rsidRPr="00EA6435">
          <w:rPr>
            <w:rStyle w:val="Hyperlink"/>
          </w:rPr>
          <w:t>www.arm.com/aae</w:t>
        </w:r>
      </w:hyperlink>
    </w:p>
    <w:p w14:paraId="0E5A7ACD" w14:textId="77777777" w:rsidR="00317084" w:rsidRDefault="00317084" w:rsidP="00EA2F28">
      <w:pPr>
        <w:pStyle w:val="Listenabsatz"/>
        <w:numPr>
          <w:ilvl w:val="0"/>
          <w:numId w:val="10"/>
        </w:numPr>
        <w:tabs>
          <w:tab w:val="left" w:pos="900"/>
        </w:tabs>
        <w:rPr>
          <w:rStyle w:val="Hyperlink"/>
        </w:rPr>
      </w:pPr>
      <w:proofErr w:type="spellStart"/>
      <w:r w:rsidRPr="008B2F5F">
        <w:rPr>
          <w:rStyle w:val="Hyperlink"/>
          <w:color w:val="auto"/>
        </w:rPr>
        <w:t>mbed</w:t>
      </w:r>
      <w:proofErr w:type="spellEnd"/>
      <w:r w:rsidRPr="008B2F5F">
        <w:rPr>
          <w:rFonts w:ascii="Verdana" w:hAnsi="Verdana" w:cs="Arial"/>
          <w:bCs/>
          <w:sz w:val="16"/>
          <w:szCs w:val="16"/>
        </w:rPr>
        <w:t>™</w:t>
      </w:r>
      <w:r w:rsidRPr="008B2F5F">
        <w:rPr>
          <w:rStyle w:val="Hyperlink"/>
          <w:color w:val="auto"/>
          <w:u w:val="none"/>
        </w:rPr>
        <w:t>:</w:t>
      </w:r>
      <w:r w:rsidRPr="008B2F5F">
        <w:rPr>
          <w:rStyle w:val="Hyperlink"/>
          <w:u w:val="none"/>
        </w:rPr>
        <w:tab/>
      </w:r>
      <w:hyperlink r:id="rId120" w:history="1">
        <w:r w:rsidRPr="0038793C">
          <w:rPr>
            <w:rStyle w:val="Hyperlink"/>
          </w:rPr>
          <w:t>http://mbed.org</w:t>
        </w:r>
      </w:hyperlink>
    </w:p>
    <w:p w14:paraId="4025BDB9" w14:textId="77777777" w:rsidR="001905DB" w:rsidRPr="001905DB" w:rsidRDefault="001905DB" w:rsidP="00EA2F28">
      <w:pPr>
        <w:pStyle w:val="Listenabsatz"/>
        <w:numPr>
          <w:ilvl w:val="0"/>
          <w:numId w:val="10"/>
        </w:numPr>
        <w:rPr>
          <w:rStyle w:val="Hyperlink"/>
          <w:color w:val="auto"/>
          <w:u w:val="none"/>
        </w:rPr>
      </w:pPr>
      <w:r>
        <w:t xml:space="preserve">CMSIS standard: </w:t>
      </w:r>
      <w:hyperlink r:id="rId121" w:history="1">
        <w:r w:rsidRPr="00C416BE">
          <w:rPr>
            <w:rStyle w:val="Hyperlink"/>
          </w:rPr>
          <w:t>www.arm.com/cmsis</w:t>
        </w:r>
      </w:hyperlink>
    </w:p>
    <w:p w14:paraId="02EC4557" w14:textId="77777777" w:rsidR="001905DB" w:rsidRPr="00F509ED" w:rsidRDefault="001905DB" w:rsidP="00EA2F28">
      <w:pPr>
        <w:pStyle w:val="Listenabsatz"/>
        <w:numPr>
          <w:ilvl w:val="0"/>
          <w:numId w:val="10"/>
        </w:numPr>
        <w:rPr>
          <w:lang w:val="fr-FR"/>
        </w:rPr>
      </w:pPr>
      <w:r w:rsidRPr="00F509ED">
        <w:rPr>
          <w:lang w:val="fr-FR"/>
        </w:rPr>
        <w:t xml:space="preserve">CMSIS </w:t>
      </w:r>
      <w:proofErr w:type="gramStart"/>
      <w:r w:rsidRPr="00F509ED">
        <w:rPr>
          <w:lang w:val="fr-FR"/>
        </w:rPr>
        <w:t>documentation:</w:t>
      </w:r>
      <w:proofErr w:type="gramEnd"/>
      <w:r w:rsidRPr="00F509ED">
        <w:rPr>
          <w:lang w:val="fr-FR"/>
        </w:rPr>
        <w:t xml:space="preserve"> </w:t>
      </w:r>
      <w:hyperlink r:id="rId122" w:history="1">
        <w:r w:rsidRPr="00F509ED">
          <w:rPr>
            <w:rStyle w:val="Hyperlink"/>
            <w:lang w:val="fr-FR"/>
          </w:rPr>
          <w:t>www.keil.com/cmsis</w:t>
        </w:r>
      </w:hyperlink>
    </w:p>
    <w:p w14:paraId="3D2CD9FF" w14:textId="77777777" w:rsidR="00317084" w:rsidRDefault="00317084" w:rsidP="00317084">
      <w:r>
        <w:t xml:space="preserve">For comments or corrections on this document please email </w:t>
      </w:r>
      <w:hyperlink r:id="rId123" w:history="1">
        <w:r>
          <w:rPr>
            <w:rStyle w:val="Hyperlink"/>
          </w:rPr>
          <w:t>bob.boys@arm.com</w:t>
        </w:r>
      </w:hyperlink>
      <w:r>
        <w:t>.</w:t>
      </w:r>
    </w:p>
    <w:p w14:paraId="7CB3D8BD" w14:textId="77777777" w:rsidR="00317084" w:rsidRPr="00023D0E" w:rsidRDefault="00317084" w:rsidP="00317084">
      <w:pPr>
        <w:pStyle w:val="berschrift1"/>
        <w:rPr>
          <w:sz w:val="16"/>
          <w:szCs w:val="16"/>
        </w:rPr>
      </w:pPr>
      <w:r>
        <w:br w:type="page"/>
      </w:r>
      <w:bookmarkStart w:id="45" w:name="_Toc406154395"/>
      <w:r>
        <w:lastRenderedPageBreak/>
        <w:t>Keil Products and Contact Information</w:t>
      </w:r>
      <w:bookmarkEnd w:id="45"/>
    </w:p>
    <w:p w14:paraId="1A8EB7FC" w14:textId="77777777" w:rsidR="00317084" w:rsidRDefault="00317084" w:rsidP="00FB5E2F">
      <w:pPr>
        <w:rPr>
          <w:rStyle w:val="Fett"/>
        </w:rPr>
      </w:pPr>
      <w:r w:rsidRPr="00FB5E2F">
        <w:rPr>
          <w:rStyle w:val="Fett"/>
        </w:rPr>
        <w:t xml:space="preserve">Keil Microcontroller Development Kit (MDK-ARM™) </w:t>
      </w:r>
    </w:p>
    <w:p w14:paraId="6C7139B2" w14:textId="4CBF3C79" w:rsidR="00F54CEB" w:rsidRPr="00FB5E2F" w:rsidRDefault="00F54CEB" w:rsidP="00FB5E2F">
      <w:pPr>
        <w:rPr>
          <w:rStyle w:val="Fett"/>
        </w:rPr>
      </w:pPr>
      <w:hyperlink r:id="rId124" w:history="1">
        <w:r w:rsidRPr="00B432C1">
          <w:rPr>
            <w:rStyle w:val="Hyperlink"/>
          </w:rPr>
          <w:t>https://developer.arm.com/Tools%20and%20Software/Keil%20MDK#Editions</w:t>
        </w:r>
      </w:hyperlink>
      <w:r>
        <w:rPr>
          <w:rStyle w:val="Fett"/>
        </w:rPr>
        <w:t xml:space="preserve"> </w:t>
      </w:r>
    </w:p>
    <w:p w14:paraId="7034F29F" w14:textId="77777777" w:rsidR="00317084" w:rsidRDefault="00317084" w:rsidP="00EA2F28">
      <w:pPr>
        <w:pStyle w:val="Listenabsatz"/>
        <w:numPr>
          <w:ilvl w:val="0"/>
          <w:numId w:val="69"/>
        </w:numPr>
      </w:pPr>
      <w:r w:rsidRPr="005E730C">
        <w:t xml:space="preserve">MDK-Lite (Evaluation version) </w:t>
      </w:r>
      <w:r>
        <w:t xml:space="preserve">- </w:t>
      </w:r>
      <w:r w:rsidRPr="005E730C">
        <w:t>$0</w:t>
      </w:r>
    </w:p>
    <w:p w14:paraId="265B595C" w14:textId="3FABE6B9" w:rsidR="00F54CEB" w:rsidRDefault="00F54CEB" w:rsidP="00EA2F28">
      <w:pPr>
        <w:pStyle w:val="Listenabsatz"/>
        <w:numPr>
          <w:ilvl w:val="0"/>
          <w:numId w:val="69"/>
        </w:numPr>
      </w:pPr>
      <w:r>
        <w:t xml:space="preserve">MDK Community Edition – </w:t>
      </w:r>
      <w:r w:rsidRPr="005E730C">
        <w:t>$0</w:t>
      </w:r>
      <w:r>
        <w:t xml:space="preserve">, full-featured, for non-commercial </w:t>
      </w:r>
      <w:proofErr w:type="gramStart"/>
      <w:r>
        <w:t>use</w:t>
      </w:r>
      <w:proofErr w:type="gramEnd"/>
    </w:p>
    <w:p w14:paraId="28C250DD" w14:textId="34D0891E" w:rsidR="00317084" w:rsidRDefault="00317084" w:rsidP="00EA2F28">
      <w:pPr>
        <w:pStyle w:val="Listenabsatz"/>
        <w:numPr>
          <w:ilvl w:val="0"/>
          <w:numId w:val="69"/>
        </w:numPr>
      </w:pPr>
      <w:r w:rsidRPr="005E730C">
        <w:t>MDK-</w:t>
      </w:r>
      <w:r w:rsidR="00F54CEB">
        <w:t>Essential</w:t>
      </w:r>
      <w:r w:rsidRPr="005E730C">
        <w:t xml:space="preserve"> </w:t>
      </w:r>
      <w:r>
        <w:t>(unlimited compile and debug code and data size</w:t>
      </w:r>
      <w:r w:rsidR="008B2F5F">
        <w:t xml:space="preserve"> Cortex-M, ARM7 and ARM9</w:t>
      </w:r>
      <w:r w:rsidRPr="005E730C">
        <w:t>)</w:t>
      </w:r>
    </w:p>
    <w:p w14:paraId="01AE00A7" w14:textId="394CC261" w:rsidR="00F54CEB" w:rsidRPr="0009778F" w:rsidRDefault="00F54CEB" w:rsidP="00EA2F28">
      <w:pPr>
        <w:pStyle w:val="Listenabsatz"/>
        <w:numPr>
          <w:ilvl w:val="0"/>
          <w:numId w:val="69"/>
        </w:numPr>
      </w:pPr>
      <w:r>
        <w:t>MDK-Plus, like MDK Professional, but no USB Host and IPv6 support</w:t>
      </w:r>
    </w:p>
    <w:p w14:paraId="41A4E715" w14:textId="26AF83F7" w:rsidR="00317084" w:rsidRPr="00420D8E" w:rsidRDefault="00317084" w:rsidP="00EA2F28">
      <w:pPr>
        <w:pStyle w:val="Listenabsatz"/>
        <w:numPr>
          <w:ilvl w:val="0"/>
          <w:numId w:val="69"/>
        </w:numPr>
      </w:pPr>
      <w:r w:rsidRPr="005E730C">
        <w:t>MDK-</w:t>
      </w:r>
      <w:r w:rsidRPr="002D0AE3">
        <w:t>Professional (</w:t>
      </w:r>
      <w:r w:rsidR="00F54CEB">
        <w:t>i</w:t>
      </w:r>
      <w:r w:rsidRPr="00420D8E">
        <w:t>ncludes F</w:t>
      </w:r>
      <w:r w:rsidR="00F54CEB">
        <w:t>ile System</w:t>
      </w:r>
      <w:r w:rsidRPr="00420D8E">
        <w:t xml:space="preserve">, </w:t>
      </w:r>
      <w:r w:rsidR="00F54CEB">
        <w:t>IPv4, IPv6</w:t>
      </w:r>
      <w:r w:rsidRPr="00420D8E">
        <w:t>, USB</w:t>
      </w:r>
      <w:r w:rsidR="00F54CEB">
        <w:t xml:space="preserve"> Device, USB Host </w:t>
      </w:r>
      <w:r w:rsidRPr="00420D8E">
        <w:t>and Graphic User Interface</w:t>
      </w:r>
      <w:r w:rsidR="00F54CEB">
        <w:t>)</w:t>
      </w:r>
    </w:p>
    <w:p w14:paraId="6E41DE54" w14:textId="49E1F01F" w:rsidR="00317084" w:rsidRPr="0009778F" w:rsidRDefault="00317084" w:rsidP="00EA2F28">
      <w:pPr>
        <w:pStyle w:val="Listenabsatz"/>
        <w:numPr>
          <w:ilvl w:val="0"/>
          <w:numId w:val="69"/>
        </w:numPr>
      </w:pPr>
      <w:r w:rsidRPr="0042226D">
        <w:t>ARM Compiler Qualification Kit</w:t>
      </w:r>
      <w:r>
        <w:t>:</w:t>
      </w:r>
      <w:r w:rsidR="00A85784">
        <w:t xml:space="preserve"> </w:t>
      </w:r>
      <w:r>
        <w:t>for Safety Certification Applications</w:t>
      </w:r>
    </w:p>
    <w:p w14:paraId="6FFB2437" w14:textId="77777777" w:rsidR="00317084" w:rsidRPr="00FB5E2F" w:rsidRDefault="00317084" w:rsidP="00FB5E2F">
      <w:pPr>
        <w:rPr>
          <w:rStyle w:val="Fett"/>
        </w:rPr>
      </w:pPr>
      <w:r w:rsidRPr="00FB5E2F">
        <w:rPr>
          <w:rStyle w:val="Fett"/>
        </w:rPr>
        <w:t>USB-JTAG adapter</w:t>
      </w:r>
      <w:r w:rsidR="00A85784" w:rsidRPr="00FB5E2F">
        <w:rPr>
          <w:rStyle w:val="Fett"/>
        </w:rPr>
        <w:t xml:space="preserve"> </w:t>
      </w:r>
      <w:r w:rsidRPr="00FB5E2F">
        <w:rPr>
          <w:rStyle w:val="Fett"/>
        </w:rPr>
        <w:t>(for Flash programming too)</w:t>
      </w:r>
    </w:p>
    <w:p w14:paraId="10A93ACF" w14:textId="53C985AC" w:rsidR="00317084" w:rsidRPr="00F54CEB" w:rsidRDefault="00317084" w:rsidP="00EA2F28">
      <w:pPr>
        <w:pStyle w:val="Listenabsatz"/>
        <w:numPr>
          <w:ilvl w:val="0"/>
          <w:numId w:val="68"/>
        </w:numPr>
        <w:rPr>
          <w:b/>
        </w:rPr>
      </w:pPr>
      <w:r w:rsidRPr="00CF0981">
        <w:t xml:space="preserve">ULINK2 </w:t>
      </w:r>
      <w:r w:rsidR="00F54CEB">
        <w:t xml:space="preserve">– Programming and Debug adapter, </w:t>
      </w:r>
      <w:hyperlink r:id="rId125" w:history="1">
        <w:r w:rsidR="00F54CEB" w:rsidRPr="00B432C1">
          <w:rPr>
            <w:rStyle w:val="Hyperlink"/>
          </w:rPr>
          <w:t>https://developer.arm.com/Tools%20and%20Software/ULINK2</w:t>
        </w:r>
      </w:hyperlink>
      <w:r w:rsidR="00F54CEB">
        <w:t xml:space="preserve"> </w:t>
      </w:r>
    </w:p>
    <w:p w14:paraId="159E0CB9" w14:textId="1DF972AB" w:rsidR="00F54CEB" w:rsidRPr="00330EEA" w:rsidRDefault="00F54CEB" w:rsidP="00EA2F28">
      <w:pPr>
        <w:pStyle w:val="Listenabsatz"/>
        <w:numPr>
          <w:ilvl w:val="0"/>
          <w:numId w:val="68"/>
        </w:numPr>
        <w:rPr>
          <w:b/>
        </w:rPr>
      </w:pPr>
      <w:r>
        <w:t xml:space="preserve">ULINK Plus - </w:t>
      </w:r>
      <w:r w:rsidRPr="00F54CEB">
        <w:t>isolated debug connection, power measurement, and I/O for test automation</w:t>
      </w:r>
      <w:r>
        <w:t xml:space="preserve"> </w:t>
      </w:r>
      <w:hyperlink r:id="rId126" w:history="1">
        <w:r w:rsidRPr="00B432C1">
          <w:rPr>
            <w:rStyle w:val="Hyperlink"/>
          </w:rPr>
          <w:t>https://developer.arm.com/Tools%20and%20Software/ULINKplus</w:t>
        </w:r>
      </w:hyperlink>
      <w:r>
        <w:t xml:space="preserve"> </w:t>
      </w:r>
    </w:p>
    <w:p w14:paraId="42B598C3" w14:textId="3EDE69EE" w:rsidR="00317084" w:rsidRPr="00F54CEB" w:rsidRDefault="00317084" w:rsidP="00EA2F28">
      <w:pPr>
        <w:pStyle w:val="Listenabsatz"/>
        <w:numPr>
          <w:ilvl w:val="0"/>
          <w:numId w:val="68"/>
        </w:numPr>
        <w:rPr>
          <w:b/>
        </w:rPr>
      </w:pPr>
      <w:r w:rsidRPr="00CF0981">
        <w:t>ULIN</w:t>
      </w:r>
      <w:r w:rsidR="00F54CEB">
        <w:t>Kpro</w:t>
      </w:r>
      <w:r w:rsidRPr="00CF0981">
        <w:t xml:space="preserve"> – Faster operation and Flash programming, Cortex-Mx SWV &amp; ETM trace</w:t>
      </w:r>
      <w:r w:rsidR="00F54CEB">
        <w:t xml:space="preserve"> </w:t>
      </w:r>
      <w:hyperlink r:id="rId127" w:history="1">
        <w:r w:rsidR="00F54CEB" w:rsidRPr="00B432C1">
          <w:rPr>
            <w:rStyle w:val="Hyperlink"/>
          </w:rPr>
          <w:t>https://developer.arm.com/Tools%20and%20Software/ULINKpro</w:t>
        </w:r>
      </w:hyperlink>
      <w:r w:rsidR="00F54CEB">
        <w:t xml:space="preserve"> </w:t>
      </w:r>
    </w:p>
    <w:p w14:paraId="4BB23925" w14:textId="0AF4C799" w:rsidR="00317084" w:rsidRPr="00290D82" w:rsidRDefault="00317084" w:rsidP="00EA2F28">
      <w:pPr>
        <w:pStyle w:val="Listenabsatz"/>
        <w:numPr>
          <w:ilvl w:val="0"/>
          <w:numId w:val="68"/>
        </w:numPr>
        <w:rPr>
          <w:b/>
        </w:rPr>
      </w:pPr>
      <w:r w:rsidRPr="00CF0981">
        <w:t>ULIN</w:t>
      </w:r>
      <w:r w:rsidR="00F54CEB">
        <w:t xml:space="preserve">Kpro </w:t>
      </w:r>
      <w:r w:rsidRPr="00CF0981">
        <w:t>D – Faster operation and Flash programming, Cortex-Mx SWV, no ETM trace.</w:t>
      </w:r>
    </w:p>
    <w:p w14:paraId="0F472526" w14:textId="77777777" w:rsidR="00290D82" w:rsidRPr="00330EEA" w:rsidRDefault="00290D82" w:rsidP="00290D82">
      <w:pPr>
        <w:pStyle w:val="Listenabsatz"/>
        <w:rPr>
          <w:b/>
        </w:rPr>
      </w:pPr>
    </w:p>
    <w:p w14:paraId="3768DB14" w14:textId="77777777" w:rsidR="00290D82" w:rsidRPr="00290D82" w:rsidRDefault="00290D82" w:rsidP="00290D82">
      <w:pPr>
        <w:rPr>
          <w:rStyle w:val="Fett"/>
        </w:rPr>
      </w:pPr>
      <w:r w:rsidRPr="00290D82">
        <w:rPr>
          <w:rStyle w:val="Fett"/>
        </w:rPr>
        <w:t>For special promotional or quantity pricing and offers, please contact Keil Sales.</w:t>
      </w:r>
    </w:p>
    <w:p w14:paraId="4CA9518D" w14:textId="77777777" w:rsidR="00317084" w:rsidRDefault="00317084" w:rsidP="00290D82">
      <w:r w:rsidRPr="008F3A9C">
        <w:t xml:space="preserve">Contact </w:t>
      </w:r>
      <w:hyperlink r:id="rId128" w:history="1">
        <w:r w:rsidRPr="008F3A9C">
          <w:rPr>
            <w:rStyle w:val="Hyperlink"/>
          </w:rPr>
          <w:t>sales.us@keil.com</w:t>
        </w:r>
      </w:hyperlink>
      <w:r w:rsidRPr="00317084">
        <w:rPr>
          <w:rStyle w:val="Hyperlink"/>
          <w:u w:val="none"/>
        </w:rPr>
        <w:t xml:space="preserve"> </w:t>
      </w:r>
      <w:r w:rsidRPr="00317084">
        <w:rPr>
          <w:rStyle w:val="Hyperlink"/>
          <w:u w:val="none"/>
        </w:rPr>
        <w:tab/>
      </w:r>
      <w:r>
        <w:t xml:space="preserve">800-348-8051 </w:t>
      </w:r>
      <w:r w:rsidRPr="00317084">
        <w:rPr>
          <w:rStyle w:val="Hyperlink"/>
          <w:color w:val="auto"/>
          <w:u w:val="none"/>
        </w:rPr>
        <w:t>for</w:t>
      </w:r>
      <w:r w:rsidRPr="00317084">
        <w:t xml:space="preserve"> </w:t>
      </w:r>
      <w:r>
        <w:t>USA prices.</w:t>
      </w:r>
    </w:p>
    <w:p w14:paraId="16AA6C69" w14:textId="77777777" w:rsidR="00317084" w:rsidRPr="008F3A9C" w:rsidRDefault="00317084" w:rsidP="00290D82">
      <w:r w:rsidRPr="008F3A9C">
        <w:t xml:space="preserve">Contact </w:t>
      </w:r>
      <w:hyperlink r:id="rId129" w:history="1">
        <w:r w:rsidRPr="008F3A9C">
          <w:rPr>
            <w:rStyle w:val="Hyperlink"/>
          </w:rPr>
          <w:t>sales.intl@keil.com</w:t>
        </w:r>
      </w:hyperlink>
      <w:r w:rsidRPr="008F3A9C">
        <w:t xml:space="preserve"> </w:t>
      </w:r>
      <w:r>
        <w:tab/>
        <w:t xml:space="preserve">+49 89/456040-20 </w:t>
      </w:r>
      <w:r w:rsidRPr="008F3A9C">
        <w:t>for pricing in other countries.</w:t>
      </w:r>
    </w:p>
    <w:p w14:paraId="230DB7FC" w14:textId="77777777" w:rsidR="00290D82" w:rsidRDefault="00290D82" w:rsidP="00CF0981"/>
    <w:p w14:paraId="60580F18" w14:textId="5F7FD13C" w:rsidR="00317084" w:rsidRPr="008F3A9C" w:rsidRDefault="00420D8E" w:rsidP="00CF0981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72576" behindDoc="1" locked="0" layoutInCell="1" allowOverlap="1" wp14:anchorId="0F00EEE9" wp14:editId="10F165A0">
            <wp:simplePos x="0" y="0"/>
            <wp:positionH relativeFrom="column">
              <wp:posOffset>4079240</wp:posOffset>
            </wp:positionH>
            <wp:positionV relativeFrom="paragraph">
              <wp:posOffset>21590</wp:posOffset>
            </wp:positionV>
            <wp:extent cx="2310130" cy="1993265"/>
            <wp:effectExtent l="0" t="0" r="0" b="6985"/>
            <wp:wrapTight wrapText="bothSides">
              <wp:wrapPolygon edited="0">
                <wp:start x="0" y="0"/>
                <wp:lineTo x="0" y="21469"/>
                <wp:lineTo x="21374" y="21469"/>
                <wp:lineTo x="21374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DK-Box_final.png"/>
                    <pic:cNvPicPr/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13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CMSIS-RTOS </w:t>
      </w:r>
      <w:r w:rsidR="00317084" w:rsidRPr="008F3A9C">
        <w:t>RTX is now provided under a BSD license.</w:t>
      </w:r>
      <w:r w:rsidR="00A85784">
        <w:t xml:space="preserve"> </w:t>
      </w:r>
    </w:p>
    <w:p w14:paraId="2D47EFAD" w14:textId="77777777" w:rsidR="00317084" w:rsidRPr="008F3A9C" w:rsidRDefault="00317084" w:rsidP="00CF0981">
      <w:pPr>
        <w:rPr>
          <w:b/>
          <w:i/>
        </w:rPr>
      </w:pPr>
      <w:r w:rsidRPr="008F3A9C">
        <w:t xml:space="preserve">All versions, including MDK-Lite, include </w:t>
      </w:r>
      <w:r w:rsidR="00420D8E">
        <w:t xml:space="preserve">CMSIS-RTOS </w:t>
      </w:r>
      <w:r w:rsidRPr="008F3A9C">
        <w:t xml:space="preserve">RTX </w:t>
      </w:r>
      <w:r w:rsidRPr="008F3A9C">
        <w:rPr>
          <w:i/>
        </w:rPr>
        <w:t>with source code!</w:t>
      </w:r>
    </w:p>
    <w:p w14:paraId="3BC27F2A" w14:textId="4B4F0EA9" w:rsidR="00317084" w:rsidRPr="008F3A9C" w:rsidRDefault="00317084" w:rsidP="00CF0981">
      <w:pPr>
        <w:rPr>
          <w:b/>
        </w:rPr>
      </w:pPr>
      <w:r w:rsidRPr="008F3A9C">
        <w:t>Keil includes free DSP libraries for the Cortex-</w:t>
      </w:r>
      <w:r w:rsidR="00F54CEB">
        <w:t>M family</w:t>
      </w:r>
      <w:r w:rsidRPr="008B2F5F">
        <w:t>.</w:t>
      </w:r>
    </w:p>
    <w:p w14:paraId="2F953464" w14:textId="4B892930" w:rsidR="00317084" w:rsidRDefault="00317084" w:rsidP="00CF0981">
      <w:r w:rsidRPr="008F3A9C">
        <w:t xml:space="preserve">Call </w:t>
      </w:r>
      <w:r w:rsidR="00F54CEB">
        <w:t>your distributor</w:t>
      </w:r>
      <w:r w:rsidRPr="008F3A9C">
        <w:t xml:space="preserve"> for details on current pricing, </w:t>
      </w:r>
      <w:proofErr w:type="gramStart"/>
      <w:r w:rsidRPr="008F3A9C">
        <w:t>specials</w:t>
      </w:r>
      <w:proofErr w:type="gramEnd"/>
      <w:r w:rsidRPr="008F3A9C">
        <w:t xml:space="preserve"> and quantity discounts.</w:t>
      </w:r>
      <w:r w:rsidR="00A85784">
        <w:t xml:space="preserve"> </w:t>
      </w:r>
      <w:r w:rsidRPr="008F3A9C">
        <w:t xml:space="preserve">Sales can also provide advice about the various </w:t>
      </w:r>
      <w:proofErr w:type="gramStart"/>
      <w:r w:rsidRPr="008F3A9C">
        <w:t>tools</w:t>
      </w:r>
      <w:proofErr w:type="gramEnd"/>
      <w:r w:rsidRPr="008F3A9C">
        <w:t xml:space="preserve"> options available to you.</w:t>
      </w:r>
      <w:r w:rsidR="00A85784">
        <w:t xml:space="preserve"> </w:t>
      </w:r>
      <w:r w:rsidRPr="008F3A9C">
        <w:t xml:space="preserve">They will help you find various labs and </w:t>
      </w:r>
      <w:proofErr w:type="spellStart"/>
      <w:r w:rsidRPr="008F3A9C">
        <w:t>appnotes</w:t>
      </w:r>
      <w:proofErr w:type="spellEnd"/>
      <w:r w:rsidRPr="008F3A9C">
        <w:t xml:space="preserve"> that are useful.</w:t>
      </w:r>
    </w:p>
    <w:p w14:paraId="13598C95" w14:textId="0AE8B228" w:rsidR="00F54CEB" w:rsidRPr="008F3A9C" w:rsidRDefault="00F54CEB" w:rsidP="00CF0981">
      <w:pPr>
        <w:rPr>
          <w:b/>
        </w:rPr>
      </w:pPr>
      <w:hyperlink r:id="rId131" w:history="1">
        <w:r w:rsidRPr="00B432C1">
          <w:rPr>
            <w:rStyle w:val="Hyperlink"/>
          </w:rPr>
          <w:t>http://www.keil.com/distis/</w:t>
        </w:r>
      </w:hyperlink>
      <w:r>
        <w:t xml:space="preserve"> </w:t>
      </w:r>
    </w:p>
    <w:p w14:paraId="0A07BAC5" w14:textId="77777777" w:rsidR="00317084" w:rsidRPr="008F3A9C" w:rsidRDefault="00317084" w:rsidP="00CF0981">
      <w:pPr>
        <w:rPr>
          <w:b/>
        </w:rPr>
      </w:pPr>
      <w:r w:rsidRPr="008F3A9C">
        <w:t>All products are available from stock.</w:t>
      </w:r>
    </w:p>
    <w:p w14:paraId="6594D442" w14:textId="77777777" w:rsidR="00317084" w:rsidRPr="008F3A9C" w:rsidRDefault="00317084" w:rsidP="00CF0981">
      <w:pPr>
        <w:rPr>
          <w:b/>
        </w:rPr>
      </w:pPr>
      <w:r w:rsidRPr="008F3A9C">
        <w:t>All products include Technical Support for 1 year.</w:t>
      </w:r>
      <w:r w:rsidR="00A85784">
        <w:t xml:space="preserve"> </w:t>
      </w:r>
      <w:r w:rsidRPr="008F3A9C">
        <w:t>This is easily renewed.</w:t>
      </w:r>
    </w:p>
    <w:p w14:paraId="199FC6C3" w14:textId="77777777" w:rsidR="00317084" w:rsidRPr="008F3A9C" w:rsidRDefault="00317084" w:rsidP="00CF0981">
      <w:pPr>
        <w:rPr>
          <w:b/>
        </w:rPr>
      </w:pPr>
      <w:r w:rsidRPr="008F3A9C">
        <w:t>Call Keil Sales for special university pricing.</w:t>
      </w:r>
      <w:r w:rsidR="00A85784">
        <w:t xml:space="preserve"> </w:t>
      </w:r>
      <w:r w:rsidRPr="008F3A9C">
        <w:t xml:space="preserve">Go to </w:t>
      </w:r>
      <w:hyperlink r:id="rId132" w:history="1">
        <w:r w:rsidRPr="008F3A9C">
          <w:rPr>
            <w:rStyle w:val="Hyperlink"/>
            <w:szCs w:val="20"/>
          </w:rPr>
          <w:t>www.arm.com</w:t>
        </w:r>
      </w:hyperlink>
      <w:r w:rsidRPr="008F3A9C">
        <w:rPr>
          <w:rStyle w:val="Hyperlink"/>
          <w:szCs w:val="20"/>
        </w:rPr>
        <w:t>/university</w:t>
      </w:r>
      <w:r w:rsidRPr="008F3A9C">
        <w:t xml:space="preserve"> to view various programs and resources.</w:t>
      </w:r>
    </w:p>
    <w:p w14:paraId="2198F810" w14:textId="3A24ED04" w:rsidR="00317084" w:rsidRPr="008F3A9C" w:rsidRDefault="00317084" w:rsidP="00CF0981">
      <w:pPr>
        <w:rPr>
          <w:b/>
        </w:rPr>
      </w:pPr>
      <w:r w:rsidRPr="008F3A9C">
        <w:t>Keil supports many other Infineon processors</w:t>
      </w:r>
      <w:r w:rsidR="00F54CEB">
        <w:t>,</w:t>
      </w:r>
      <w:r w:rsidRPr="008F3A9C">
        <w:t xml:space="preserve"> including 8051 and C166 series processors.</w:t>
      </w:r>
      <w:r w:rsidR="00A85784">
        <w:t xml:space="preserve"> </w:t>
      </w:r>
      <w:r w:rsidRPr="008F3A9C">
        <w:t>See the Keil Device Database</w:t>
      </w:r>
      <w:r w:rsidRPr="008F3A9C">
        <w:rPr>
          <w:vertAlign w:val="superscript"/>
        </w:rPr>
        <w:t>®</w:t>
      </w:r>
      <w:r w:rsidRPr="008F3A9C">
        <w:t xml:space="preserve"> on </w:t>
      </w:r>
      <w:hyperlink r:id="rId133" w:history="1">
        <w:r w:rsidRPr="008F3A9C">
          <w:rPr>
            <w:rStyle w:val="Hyperlink"/>
            <w:szCs w:val="20"/>
          </w:rPr>
          <w:t>www.keil.com/dd</w:t>
        </w:r>
      </w:hyperlink>
      <w:r w:rsidRPr="008F3A9C">
        <w:t xml:space="preserve"> for the complete list of Infineon support.</w:t>
      </w:r>
      <w:r w:rsidR="00A85784">
        <w:t xml:space="preserve"> </w:t>
      </w:r>
      <w:r w:rsidRPr="008F3A9C">
        <w:t>This information is also included in MDK.</w:t>
      </w:r>
    </w:p>
    <w:p w14:paraId="047153C2" w14:textId="77777777" w:rsidR="00317084" w:rsidRPr="0030666C" w:rsidRDefault="00317084" w:rsidP="00317084"/>
    <w:p w14:paraId="0AA6FA11" w14:textId="77777777" w:rsidR="00317084" w:rsidRPr="00420D8E" w:rsidRDefault="00317084" w:rsidP="00420D8E">
      <w:pPr>
        <w:pBdr>
          <w:top w:val="single" w:sz="18" w:space="1" w:color="auto"/>
          <w:bottom w:val="single" w:sz="18" w:space="1" w:color="auto"/>
        </w:pBdr>
        <w:rPr>
          <w:rStyle w:val="Fett"/>
        </w:rPr>
      </w:pPr>
      <w:r w:rsidRPr="00420D8E">
        <w:rPr>
          <w:rStyle w:val="Fett"/>
        </w:rPr>
        <w:t>For more information:</w:t>
      </w:r>
    </w:p>
    <w:p w14:paraId="42D427AE" w14:textId="77777777" w:rsidR="00317084" w:rsidRDefault="00317084" w:rsidP="00420D8E">
      <w:pPr>
        <w:pBdr>
          <w:top w:val="single" w:sz="18" w:space="1" w:color="auto"/>
          <w:bottom w:val="single" w:sz="18" w:space="1" w:color="auto"/>
        </w:pBdr>
      </w:pPr>
      <w:r w:rsidRPr="003721A3">
        <w:rPr>
          <w:b/>
        </w:rPr>
        <w:t>Keil Sales</w:t>
      </w:r>
      <w:r>
        <w:t xml:space="preserve"> In USA: </w:t>
      </w:r>
      <w:hyperlink r:id="rId134" w:history="1">
        <w:r>
          <w:rPr>
            <w:rStyle w:val="Hyperlink"/>
          </w:rPr>
          <w:t>sales.us@keil.com</w:t>
        </w:r>
      </w:hyperlink>
      <w:r>
        <w:t xml:space="preserve"> or 800-348-8051.</w:t>
      </w:r>
      <w:r w:rsidR="00A85784">
        <w:t xml:space="preserve"> </w:t>
      </w:r>
      <w:r>
        <w:t>Outside the US:</w:t>
      </w:r>
      <w:r w:rsidR="00A85784">
        <w:t xml:space="preserve"> </w:t>
      </w:r>
      <w:hyperlink r:id="rId135" w:history="1">
        <w:r>
          <w:rPr>
            <w:rStyle w:val="Hyperlink"/>
          </w:rPr>
          <w:t>sales.intl@keil.com</w:t>
        </w:r>
      </w:hyperlink>
      <w:r w:rsidRPr="00E35EF7">
        <w:rPr>
          <w:rStyle w:val="Hyperlink"/>
        </w:rPr>
        <w:t xml:space="preserve"> or </w:t>
      </w:r>
      <w:r>
        <w:t>+49 89/456040-20</w:t>
      </w:r>
    </w:p>
    <w:p w14:paraId="60031F51" w14:textId="2A0DAE41" w:rsidR="00317084" w:rsidRDefault="00317084" w:rsidP="00420D8E">
      <w:pPr>
        <w:pBdr>
          <w:top w:val="single" w:sz="18" w:space="1" w:color="auto"/>
          <w:bottom w:val="single" w:sz="18" w:space="1" w:color="auto"/>
        </w:pBdr>
      </w:pPr>
      <w:r w:rsidRPr="003721A3">
        <w:rPr>
          <w:b/>
        </w:rPr>
        <w:t>Keil Technical Support</w:t>
      </w:r>
      <w:r>
        <w:t xml:space="preserve"> in </w:t>
      </w:r>
      <w:r w:rsidR="00F54CEB">
        <w:t xml:space="preserve">the </w:t>
      </w:r>
      <w:r>
        <w:t xml:space="preserve">USA: </w:t>
      </w:r>
      <w:hyperlink r:id="rId136" w:history="1">
        <w:r>
          <w:rPr>
            <w:rStyle w:val="Hyperlink"/>
          </w:rPr>
          <w:t>support.us@keil.com</w:t>
        </w:r>
      </w:hyperlink>
      <w:r>
        <w:t xml:space="preserve"> or 800-348-8051.</w:t>
      </w:r>
      <w:r w:rsidR="00A85784">
        <w:t xml:space="preserve"> </w:t>
      </w:r>
      <w:r>
        <w:t>Outside the US:</w:t>
      </w:r>
      <w:r w:rsidR="00A85784">
        <w:t xml:space="preserve"> </w:t>
      </w:r>
      <w:hyperlink r:id="rId137" w:history="1">
        <w:r>
          <w:rPr>
            <w:rStyle w:val="Hyperlink"/>
          </w:rPr>
          <w:t>support.intl@keil.com</w:t>
        </w:r>
      </w:hyperlink>
      <w:r>
        <w:t>.</w:t>
      </w:r>
    </w:p>
    <w:p w14:paraId="7C652779" w14:textId="77777777" w:rsidR="00317084" w:rsidRDefault="00317084" w:rsidP="00420D8E">
      <w:pPr>
        <w:pBdr>
          <w:top w:val="single" w:sz="18" w:space="1" w:color="auto"/>
          <w:bottom w:val="single" w:sz="18" w:space="1" w:color="auto"/>
        </w:pBdr>
      </w:pPr>
      <w:r>
        <w:t xml:space="preserve">For the latest version of this document, go to </w:t>
      </w:r>
      <w:hyperlink r:id="rId138" w:history="1">
        <w:r w:rsidR="008B2F5F" w:rsidRPr="00D172FD">
          <w:rPr>
            <w:rStyle w:val="Hyperlink"/>
            <w:rFonts w:ascii="Arial" w:hAnsi="Arial" w:cs="Arial"/>
            <w:sz w:val="16"/>
            <w:szCs w:val="16"/>
          </w:rPr>
          <w:t>www.keil.com/appnotes/docs/apnt_268.asp</w:t>
        </w:r>
      </w:hyperlink>
    </w:p>
    <w:p w14:paraId="4FA83FAC" w14:textId="77777777" w:rsidR="00317084" w:rsidRPr="00F509ED" w:rsidRDefault="00317084" w:rsidP="00420D8E">
      <w:pPr>
        <w:pBdr>
          <w:top w:val="single" w:sz="18" w:space="1" w:color="auto"/>
          <w:bottom w:val="single" w:sz="18" w:space="1" w:color="auto"/>
        </w:pBdr>
        <w:rPr>
          <w:lang w:val="fr-FR"/>
        </w:rPr>
      </w:pPr>
      <w:r w:rsidRPr="00F509ED">
        <w:rPr>
          <w:lang w:val="fr-FR"/>
        </w:rPr>
        <w:t xml:space="preserve">CMSIS </w:t>
      </w:r>
      <w:proofErr w:type="gramStart"/>
      <w:r w:rsidRPr="00F509ED">
        <w:rPr>
          <w:lang w:val="fr-FR"/>
        </w:rPr>
        <w:t>documentation:</w:t>
      </w:r>
      <w:proofErr w:type="gramEnd"/>
      <w:r w:rsidRPr="00F509ED">
        <w:rPr>
          <w:lang w:val="fr-FR"/>
        </w:rPr>
        <w:t xml:space="preserve"> </w:t>
      </w:r>
      <w:hyperlink r:id="rId139" w:history="1">
        <w:r w:rsidRPr="00F509ED">
          <w:rPr>
            <w:rStyle w:val="Hyperlink"/>
            <w:lang w:val="fr-FR"/>
          </w:rPr>
          <w:t>www.arm.com/cmsis</w:t>
        </w:r>
      </w:hyperlink>
      <w:r w:rsidRPr="00F509ED">
        <w:rPr>
          <w:lang w:val="fr-FR"/>
        </w:rPr>
        <w:t xml:space="preserve"> </w:t>
      </w:r>
    </w:p>
    <w:p w14:paraId="049F86ED" w14:textId="77777777" w:rsidR="00317084" w:rsidRPr="00F509ED" w:rsidRDefault="00317084" w:rsidP="00317084">
      <w:pPr>
        <w:rPr>
          <w:lang w:val="fr-FR"/>
        </w:rPr>
      </w:pPr>
    </w:p>
    <w:p w14:paraId="7707D29D" w14:textId="77777777" w:rsidR="00317084" w:rsidRPr="00F509ED" w:rsidRDefault="003D48F2" w:rsidP="00577F52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6F7D2CA" wp14:editId="0389DAD6">
            <wp:simplePos x="0" y="0"/>
            <wp:positionH relativeFrom="column">
              <wp:posOffset>2610485</wp:posOffset>
            </wp:positionH>
            <wp:positionV relativeFrom="page">
              <wp:posOffset>8378825</wp:posOffset>
            </wp:positionV>
            <wp:extent cx="1065530" cy="413385"/>
            <wp:effectExtent l="0" t="0" r="1270" b="5715"/>
            <wp:wrapTight wrapText="bothSides">
              <wp:wrapPolygon edited="0">
                <wp:start x="7337" y="0"/>
                <wp:lineTo x="0" y="0"/>
                <wp:lineTo x="0" y="20903"/>
                <wp:lineTo x="21240" y="20903"/>
                <wp:lineTo x="21240" y="995"/>
                <wp:lineTo x="20467" y="0"/>
                <wp:lineTo x="9268" y="0"/>
                <wp:lineTo x="7337" y="0"/>
              </wp:wrapPolygon>
            </wp:wrapTight>
            <wp:docPr id="113" name="Picture 1463" descr="CM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3" descr="CMSIS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530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27CACC" w14:textId="77777777" w:rsidR="00317084" w:rsidRDefault="00420D8E" w:rsidP="00317084">
      <w:r>
        <w:rPr>
          <w:noProof/>
        </w:rPr>
        <w:drawing>
          <wp:anchor distT="0" distB="0" distL="114300" distR="114300" simplePos="0" relativeHeight="251666432" behindDoc="0" locked="0" layoutInCell="1" allowOverlap="1" wp14:anchorId="087C94FC" wp14:editId="554E93C9">
            <wp:simplePos x="0" y="0"/>
            <wp:positionH relativeFrom="column">
              <wp:posOffset>5363804</wp:posOffset>
            </wp:positionH>
            <wp:positionV relativeFrom="paragraph">
              <wp:posOffset>21244</wp:posOffset>
            </wp:positionV>
            <wp:extent cx="974725" cy="314325"/>
            <wp:effectExtent l="0" t="0" r="0" b="9525"/>
            <wp:wrapNone/>
            <wp:docPr id="115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7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843D0D0" wp14:editId="2CAE7901">
            <wp:extent cx="1353600" cy="316800"/>
            <wp:effectExtent l="0" t="0" r="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TEX RGB.jp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600" cy="3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AE07" w14:textId="77777777" w:rsidR="00317084" w:rsidRPr="00242020" w:rsidRDefault="00317084" w:rsidP="00577F52"/>
    <w:sectPr w:rsidR="00317084" w:rsidRPr="00242020" w:rsidSect="00B16569">
      <w:headerReference w:type="default" r:id="rId143"/>
      <w:footerReference w:type="even" r:id="rId144"/>
      <w:footerReference w:type="default" r:id="rId145"/>
      <w:pgSz w:w="12240" w:h="15840" w:code="1"/>
      <w:pgMar w:top="720" w:right="1080" w:bottom="108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197155" w14:textId="77777777" w:rsidR="00786E5F" w:rsidRDefault="00786E5F">
      <w:r>
        <w:separator/>
      </w:r>
    </w:p>
  </w:endnote>
  <w:endnote w:type="continuationSeparator" w:id="0">
    <w:p w14:paraId="2CC57F87" w14:textId="77777777" w:rsidR="00786E5F" w:rsidRDefault="00786E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ill Sans MT">
    <w:altName w:val="Gill 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  <w:font w:name="var(--ads-font-family,Lato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32134" w14:textId="77777777" w:rsidR="00FB5E2F" w:rsidRDefault="00FB5E2F" w:rsidP="00E001C1">
    <w:pPr>
      <w:pStyle w:val="Fuzeile"/>
      <w:framePr w:wrap="around" w:vAnchor="text" w:hAnchor="margin" w:xAlign="center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405D8ED9" w14:textId="77777777" w:rsidR="00FB5E2F" w:rsidRDefault="00FB5E2F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45B40" w14:textId="77777777" w:rsidR="00FB5E2F" w:rsidRPr="008247BD" w:rsidRDefault="00FB5E2F" w:rsidP="00366EEF">
    <w:pPr>
      <w:pStyle w:val="Fuzeile"/>
      <w:framePr w:wrap="around" w:vAnchor="text" w:hAnchor="page" w:x="6062" w:y="206"/>
      <w:rPr>
        <w:rStyle w:val="Hervorhebung"/>
      </w:rPr>
    </w:pPr>
    <w:r w:rsidRPr="008247BD">
      <w:rPr>
        <w:rStyle w:val="Hervorhebung"/>
      </w:rPr>
      <w:fldChar w:fldCharType="begin"/>
    </w:r>
    <w:r w:rsidRPr="008247BD">
      <w:rPr>
        <w:rStyle w:val="Hervorhebung"/>
      </w:rPr>
      <w:instrText xml:space="preserve">PAGE  </w:instrText>
    </w:r>
    <w:r w:rsidRPr="008247BD">
      <w:rPr>
        <w:rStyle w:val="Hervorhebung"/>
      </w:rPr>
      <w:fldChar w:fldCharType="separate"/>
    </w:r>
    <w:r w:rsidR="00DC4E03">
      <w:rPr>
        <w:rStyle w:val="Hervorhebung"/>
      </w:rPr>
      <w:t>4</w:t>
    </w:r>
    <w:r w:rsidRPr="008247BD">
      <w:rPr>
        <w:rStyle w:val="Hervorhebung"/>
      </w:rPr>
      <w:fldChar w:fldCharType="end"/>
    </w:r>
  </w:p>
  <w:p w14:paraId="105D8929" w14:textId="77777777" w:rsidR="00FB5E2F" w:rsidRPr="006E69AD" w:rsidRDefault="00FB5E2F" w:rsidP="00A70C73">
    <w:pPr>
      <w:pStyle w:val="Fuzeile"/>
      <w:tabs>
        <w:tab w:val="clear" w:pos="8640"/>
        <w:tab w:val="right" w:pos="10093"/>
        <w:tab w:val="right" w:pos="10206"/>
      </w:tabs>
      <w:rPr>
        <w:rFonts w:ascii="Gill Sans MT" w:hAnsi="Gill Sans MT" w:cs="Arial"/>
        <w:color w:val="128CAB"/>
        <w:sz w:val="12"/>
        <w:szCs w:val="12"/>
      </w:rPr>
    </w:pPr>
    <w:r>
      <w:rPr>
        <w:rFonts w:ascii="Arial" w:hAnsi="Arial" w:cs="Arial"/>
        <w:noProof/>
        <w:color w:val="128CAB"/>
        <w:sz w:val="16"/>
        <w:szCs w:val="16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061ADA9" wp14:editId="4E501299">
              <wp:simplePos x="0" y="0"/>
              <wp:positionH relativeFrom="column">
                <wp:posOffset>-3175</wp:posOffset>
              </wp:positionH>
              <wp:positionV relativeFrom="paragraph">
                <wp:posOffset>99060</wp:posOffset>
              </wp:positionV>
              <wp:extent cx="6480175" cy="635"/>
              <wp:effectExtent l="6350" t="13335" r="9525" b="14605"/>
              <wp:wrapNone/>
              <wp:docPr id="2" name="Line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48017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128CAB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117A8F" id="Line 53" o:spid="_x0000_s1026" style="position:absolute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25pt,7.8pt" to="510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" strokecolor="#128cab" strokeweight="1pt"/>
          </w:pict>
        </mc:Fallback>
      </mc:AlternateContent>
    </w:r>
    <w:r w:rsidRPr="006E69AD">
      <w:rPr>
        <w:rFonts w:ascii="Gill Sans MT" w:hAnsi="Gill Sans MT" w:cs="Arial"/>
        <w:color w:val="128CAB"/>
        <w:sz w:val="16"/>
        <w:szCs w:val="16"/>
      </w:rPr>
      <w:tab/>
    </w:r>
    <w:r w:rsidRPr="006E69AD">
      <w:rPr>
        <w:rFonts w:ascii="Gill Sans MT" w:hAnsi="Gill Sans MT" w:cs="Arial"/>
        <w:color w:val="128CAB"/>
        <w:sz w:val="16"/>
        <w:szCs w:val="16"/>
      </w:rPr>
      <w:tab/>
    </w:r>
    <w:r w:rsidRPr="006E69AD">
      <w:rPr>
        <w:rFonts w:ascii="Gill Sans MT" w:hAnsi="Gill Sans MT" w:cs="Arial"/>
        <w:color w:val="128CAB"/>
        <w:sz w:val="12"/>
        <w:szCs w:val="12"/>
      </w:rPr>
      <w:t xml:space="preserve">Copyright © 2014 ARM Ltd. All rights </w:t>
    </w:r>
    <w:proofErr w:type="gramStart"/>
    <w:r w:rsidRPr="006E69AD">
      <w:rPr>
        <w:rFonts w:ascii="Gill Sans MT" w:hAnsi="Gill Sans MT" w:cs="Arial"/>
        <w:color w:val="128CAB"/>
        <w:sz w:val="12"/>
        <w:szCs w:val="12"/>
      </w:rPr>
      <w:t>reserved</w:t>
    </w:r>
    <w:proofErr w:type="gramEnd"/>
    <w:r w:rsidRPr="006E69AD">
      <w:rPr>
        <w:rFonts w:ascii="Gill Sans MT" w:hAnsi="Gill Sans MT" w:cs="Arial"/>
        <w:color w:val="128CAB"/>
        <w:sz w:val="12"/>
        <w:szCs w:val="12"/>
      </w:rPr>
      <w:t xml:space="preserve"> </w:t>
    </w:r>
  </w:p>
  <w:p w14:paraId="6F639460" w14:textId="77777777" w:rsidR="00FB5E2F" w:rsidRPr="006E69AD" w:rsidRDefault="00FB5E2F" w:rsidP="00205EBA">
    <w:pPr>
      <w:pStyle w:val="Fuzeile"/>
      <w:tabs>
        <w:tab w:val="clear" w:pos="8640"/>
        <w:tab w:val="right" w:pos="10093"/>
        <w:tab w:val="right" w:pos="10206"/>
      </w:tabs>
      <w:rPr>
        <w:rFonts w:ascii="Gill Sans MT" w:hAnsi="Gill Sans MT"/>
        <w:color w:val="128CAB"/>
      </w:rPr>
    </w:pPr>
    <w:r w:rsidRPr="006E69AD">
      <w:rPr>
        <w:rFonts w:ascii="Gill Sans MT" w:hAnsi="Gill Sans MT" w:cs="Arial"/>
        <w:noProof/>
        <w:color w:val="128CAB"/>
        <w:sz w:val="16"/>
        <w:szCs w:val="16"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70E64821" wp14:editId="4D69FDF1">
              <wp:simplePos x="0" y="0"/>
              <wp:positionH relativeFrom="column">
                <wp:posOffset>-28575</wp:posOffset>
              </wp:positionH>
              <wp:positionV relativeFrom="paragraph">
                <wp:posOffset>-54610</wp:posOffset>
              </wp:positionV>
              <wp:extent cx="6438900" cy="242570"/>
              <wp:effectExtent l="0" t="2540" r="0" b="2540"/>
              <wp:wrapNone/>
              <wp:docPr id="1" name="Rectangle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38900" cy="2425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128CAB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06A9DE" id="Rectangle 50" o:spid="_x0000_s1026" style="position:absolute;margin-left:-2.25pt;margin-top:-4.3pt;width:507pt;height:19.1pt;z-index:-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" filled="f" fillcolor="#128cab" stroked="f"/>
          </w:pict>
        </mc:Fallback>
      </mc:AlternateContent>
    </w:r>
    <w:r w:rsidRPr="006E69AD">
      <w:rPr>
        <w:rFonts w:ascii="Gill Sans MT" w:hAnsi="Gill Sans MT" w:cs="Arial"/>
        <w:color w:val="128CAB"/>
        <w:sz w:val="16"/>
        <w:szCs w:val="16"/>
      </w:rPr>
      <w:t xml:space="preserve">Application Note: </w:t>
    </w:r>
    <w:proofErr w:type="gramStart"/>
    <w:r w:rsidRPr="006E69AD">
      <w:rPr>
        <w:rFonts w:ascii="Gill Sans MT" w:hAnsi="Gill Sans MT" w:cs="Arial"/>
        <w:color w:val="128CAB"/>
        <w:sz w:val="16"/>
        <w:szCs w:val="16"/>
      </w:rPr>
      <w:t xml:space="preserve">268  </w:t>
    </w:r>
    <w:r w:rsidRPr="006E69AD">
      <w:rPr>
        <w:rFonts w:ascii="Gill Sans MT" w:hAnsi="Gill Sans MT" w:cs="Arial"/>
        <w:color w:val="128CAB"/>
        <w:sz w:val="16"/>
        <w:szCs w:val="16"/>
      </w:rPr>
      <w:tab/>
    </w:r>
    <w:proofErr w:type="gramEnd"/>
    <w:r w:rsidRPr="006E69AD">
      <w:rPr>
        <w:rFonts w:ascii="Gill Sans MT" w:hAnsi="Gill Sans MT" w:cs="Arial"/>
        <w:color w:val="128CAB"/>
        <w:sz w:val="16"/>
        <w:szCs w:val="16"/>
      </w:rPr>
      <w:tab/>
      <w:t>www.keil.com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AF17E" w14:textId="77777777" w:rsidR="00786E5F" w:rsidRDefault="00786E5F">
      <w:r>
        <w:separator/>
      </w:r>
    </w:p>
  </w:footnote>
  <w:footnote w:type="continuationSeparator" w:id="0">
    <w:p w14:paraId="16465C93" w14:textId="77777777" w:rsidR="00786E5F" w:rsidRDefault="00786E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48BB8" w14:textId="77777777" w:rsidR="00FB5E2F" w:rsidRPr="00B10426" w:rsidRDefault="00FB5E2F" w:rsidP="00F56534">
    <w:pPr>
      <w:rPr>
        <w:rStyle w:val="Hervorhebung"/>
        <w:b w:val="0"/>
        <w:sz w:val="20"/>
        <w:szCs w:val="20"/>
      </w:rPr>
    </w:pPr>
    <w:r w:rsidRPr="00B10426">
      <w:rPr>
        <w:rStyle w:val="Hervorhebung"/>
        <w:b w:val="0"/>
      </w:rPr>
      <w:t xml:space="preserve">Creating a </w:t>
    </w:r>
    <w:r>
      <w:rPr>
        <w:rStyle w:val="Hervorhebung"/>
        <w:b w:val="0"/>
      </w:rPr>
      <w:t>M</w:t>
    </w:r>
    <w:r w:rsidRPr="00B10426">
      <w:rPr>
        <w:rStyle w:val="Hervorhebung"/>
        <w:b w:val="0"/>
      </w:rPr>
      <w:t xml:space="preserve">iddleware </w:t>
    </w:r>
    <w:r>
      <w:rPr>
        <w:rStyle w:val="Hervorhebung"/>
        <w:b w:val="0"/>
      </w:rPr>
      <w:t>A</w:t>
    </w:r>
    <w:r w:rsidRPr="00B10426">
      <w:rPr>
        <w:rStyle w:val="Hervorhebung"/>
        <w:b w:val="0"/>
      </w:rPr>
      <w:t xml:space="preserve">pplication using </w:t>
    </w:r>
    <w:r>
      <w:rPr>
        <w:rStyle w:val="Hervorhebung"/>
        <w:b w:val="0"/>
      </w:rPr>
      <w:t>C</w:t>
    </w:r>
    <w:r w:rsidRPr="00B10426">
      <w:rPr>
        <w:rStyle w:val="Hervorhebung"/>
        <w:b w:val="0"/>
      </w:rPr>
      <w:t xml:space="preserve">MSIS </w:t>
    </w:r>
    <w:r>
      <w:rPr>
        <w:rStyle w:val="Hervorhebung"/>
        <w:b w:val="0"/>
      </w:rPr>
      <w:t>C</w:t>
    </w:r>
    <w:r w:rsidRPr="00B10426">
      <w:rPr>
        <w:rStyle w:val="Hervorhebung"/>
        <w:b w:val="0"/>
      </w:rPr>
      <w:t>omponents</w:t>
    </w:r>
    <w:r>
      <w:rPr>
        <w:rStyle w:val="Hervorhebung"/>
        <w:b w:val="0"/>
      </w:rPr>
      <w:t xml:space="preserve"> with MDK Version 5</w:t>
    </w:r>
    <w:r w:rsidRPr="00B10426">
      <w:rPr>
        <w:rFonts w:ascii="Gill Sans MT" w:hAnsi="Gill Sans MT"/>
        <w:iCs/>
        <w:noProof/>
        <w:color w:val="128CAB"/>
        <w:szCs w:val="20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39EADDD" wp14:editId="2980E1C3">
              <wp:simplePos x="0" y="0"/>
              <wp:positionH relativeFrom="column">
                <wp:posOffset>-1905</wp:posOffset>
              </wp:positionH>
              <wp:positionV relativeFrom="paragraph">
                <wp:posOffset>221615</wp:posOffset>
              </wp:positionV>
              <wp:extent cx="6480175" cy="635"/>
              <wp:effectExtent l="7620" t="12065" r="8255" b="6350"/>
              <wp:wrapNone/>
              <wp:docPr id="3" name="Lin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48017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128CAB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A2E4BA" id="Line 55" o:spid="_x0000_s1026" style="position:absolute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5pt,17.45pt" to="510.1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" strokecolor="#128cab" strokeweight="1pt"/>
          </w:pict>
        </mc:Fallback>
      </mc:AlternateContent>
    </w:r>
  </w:p>
  <w:p w14:paraId="3BD0F1E7" w14:textId="77777777" w:rsidR="00FB5E2F" w:rsidRDefault="00FB5E2F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1589D"/>
    <w:multiLevelType w:val="hybridMultilevel"/>
    <w:tmpl w:val="993E8B5C"/>
    <w:lvl w:ilvl="0" w:tplc="4F106D5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287311"/>
    <w:multiLevelType w:val="hybridMultilevel"/>
    <w:tmpl w:val="3C503D3E"/>
    <w:lvl w:ilvl="0" w:tplc="4F106D5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E47CC3"/>
    <w:multiLevelType w:val="hybridMultilevel"/>
    <w:tmpl w:val="7188D362"/>
    <w:lvl w:ilvl="0" w:tplc="E90C1F6A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73640B"/>
    <w:multiLevelType w:val="hybridMultilevel"/>
    <w:tmpl w:val="88361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BF2EDB"/>
    <w:multiLevelType w:val="hybridMultilevel"/>
    <w:tmpl w:val="913052E6"/>
    <w:lvl w:ilvl="0" w:tplc="D9485DA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62E5599"/>
    <w:multiLevelType w:val="hybridMultilevel"/>
    <w:tmpl w:val="4906CD90"/>
    <w:lvl w:ilvl="0" w:tplc="80E0A9AC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C330F4"/>
    <w:multiLevelType w:val="hybridMultilevel"/>
    <w:tmpl w:val="60D677BE"/>
    <w:lvl w:ilvl="0" w:tplc="4F106D5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0A7D2F"/>
    <w:multiLevelType w:val="hybridMultilevel"/>
    <w:tmpl w:val="AA2E35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320163"/>
    <w:multiLevelType w:val="hybridMultilevel"/>
    <w:tmpl w:val="AA921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5D33FE"/>
    <w:multiLevelType w:val="hybridMultilevel"/>
    <w:tmpl w:val="DF56719C"/>
    <w:lvl w:ilvl="0" w:tplc="0856188C">
      <w:start w:val="2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951329"/>
    <w:multiLevelType w:val="hybridMultilevel"/>
    <w:tmpl w:val="834C78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B139A5"/>
    <w:multiLevelType w:val="hybridMultilevel"/>
    <w:tmpl w:val="52EC7C54"/>
    <w:lvl w:ilvl="0" w:tplc="8C76286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B05C30"/>
    <w:multiLevelType w:val="hybridMultilevel"/>
    <w:tmpl w:val="BBFC6654"/>
    <w:lvl w:ilvl="0" w:tplc="4F106D5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122473"/>
    <w:multiLevelType w:val="hybridMultilevel"/>
    <w:tmpl w:val="0B62173A"/>
    <w:lvl w:ilvl="0" w:tplc="8C76286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8A759A"/>
    <w:multiLevelType w:val="hybridMultilevel"/>
    <w:tmpl w:val="D924F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9C0EE6"/>
    <w:multiLevelType w:val="hybridMultilevel"/>
    <w:tmpl w:val="0B4A8BF8"/>
    <w:lvl w:ilvl="0" w:tplc="80E0A9AC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DF501D2"/>
    <w:multiLevelType w:val="hybridMultilevel"/>
    <w:tmpl w:val="2454FD6E"/>
    <w:lvl w:ilvl="0" w:tplc="F7D2C35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0726D7"/>
    <w:multiLevelType w:val="hybridMultilevel"/>
    <w:tmpl w:val="6C7C71AE"/>
    <w:lvl w:ilvl="0" w:tplc="4F106D5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4C1E5B"/>
    <w:multiLevelType w:val="hybridMultilevel"/>
    <w:tmpl w:val="7BAAB1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237866"/>
    <w:multiLevelType w:val="hybridMultilevel"/>
    <w:tmpl w:val="4A68EC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3E4AD0"/>
    <w:multiLevelType w:val="hybridMultilevel"/>
    <w:tmpl w:val="23BC38E4"/>
    <w:lvl w:ilvl="0" w:tplc="4F106D5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9A0A29"/>
    <w:multiLevelType w:val="hybridMultilevel"/>
    <w:tmpl w:val="FD56693E"/>
    <w:lvl w:ilvl="0" w:tplc="4F106D5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232A8C"/>
    <w:multiLevelType w:val="hybridMultilevel"/>
    <w:tmpl w:val="071AD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CC23717"/>
    <w:multiLevelType w:val="hybridMultilevel"/>
    <w:tmpl w:val="46B0339C"/>
    <w:lvl w:ilvl="0" w:tplc="04090001">
      <w:start w:val="1"/>
      <w:numFmt w:val="bullet"/>
      <w:lvlText w:val=""/>
      <w:lvlJc w:val="left"/>
      <w:pPr>
        <w:ind w:left="4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4" w15:restartNumberingAfterBreak="0">
    <w:nsid w:val="2CF3145D"/>
    <w:multiLevelType w:val="hybridMultilevel"/>
    <w:tmpl w:val="CCB23C34"/>
    <w:lvl w:ilvl="0" w:tplc="F7D2C35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1763684"/>
    <w:multiLevelType w:val="hybridMultilevel"/>
    <w:tmpl w:val="6C5ECC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65105A"/>
    <w:multiLevelType w:val="hybridMultilevel"/>
    <w:tmpl w:val="0F4067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5AD77AD"/>
    <w:multiLevelType w:val="hybridMultilevel"/>
    <w:tmpl w:val="100C1270"/>
    <w:lvl w:ilvl="0" w:tplc="8C76286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5BC1B10"/>
    <w:multiLevelType w:val="hybridMultilevel"/>
    <w:tmpl w:val="DEE69D06"/>
    <w:lvl w:ilvl="0" w:tplc="8C76286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6811FF5"/>
    <w:multiLevelType w:val="hybridMultilevel"/>
    <w:tmpl w:val="7F185828"/>
    <w:lvl w:ilvl="0" w:tplc="80E0A9AC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7457F52"/>
    <w:multiLevelType w:val="hybridMultilevel"/>
    <w:tmpl w:val="8F681C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82E041F"/>
    <w:multiLevelType w:val="hybridMultilevel"/>
    <w:tmpl w:val="3A5EA34C"/>
    <w:lvl w:ilvl="0" w:tplc="2AC66FF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748B2"/>
    <w:multiLevelType w:val="hybridMultilevel"/>
    <w:tmpl w:val="2454FD6E"/>
    <w:lvl w:ilvl="0" w:tplc="F7D2C35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BDF1DBD"/>
    <w:multiLevelType w:val="hybridMultilevel"/>
    <w:tmpl w:val="1646D090"/>
    <w:lvl w:ilvl="0" w:tplc="188625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C3802FC"/>
    <w:multiLevelType w:val="hybridMultilevel"/>
    <w:tmpl w:val="646AB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CA078CB"/>
    <w:multiLevelType w:val="hybridMultilevel"/>
    <w:tmpl w:val="AE52F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CAF3DA5"/>
    <w:multiLevelType w:val="hybridMultilevel"/>
    <w:tmpl w:val="2D5A5EE2"/>
    <w:lvl w:ilvl="0" w:tplc="AD44873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E230ED6"/>
    <w:multiLevelType w:val="hybridMultilevel"/>
    <w:tmpl w:val="A8765CF2"/>
    <w:lvl w:ilvl="0" w:tplc="8C76286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FEF6ED7"/>
    <w:multiLevelType w:val="hybridMultilevel"/>
    <w:tmpl w:val="308272C4"/>
    <w:lvl w:ilvl="0" w:tplc="5078A27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07344E6"/>
    <w:multiLevelType w:val="hybridMultilevel"/>
    <w:tmpl w:val="CBD67554"/>
    <w:lvl w:ilvl="0" w:tplc="8C76286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16F09E9"/>
    <w:multiLevelType w:val="hybridMultilevel"/>
    <w:tmpl w:val="9FF62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4A07B63"/>
    <w:multiLevelType w:val="hybridMultilevel"/>
    <w:tmpl w:val="C07AA7E0"/>
    <w:lvl w:ilvl="0" w:tplc="AD44873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76075B5"/>
    <w:multiLevelType w:val="hybridMultilevel"/>
    <w:tmpl w:val="CE564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9545CDC"/>
    <w:multiLevelType w:val="hybridMultilevel"/>
    <w:tmpl w:val="59CC691E"/>
    <w:lvl w:ilvl="0" w:tplc="4F106D5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9A0334A"/>
    <w:multiLevelType w:val="hybridMultilevel"/>
    <w:tmpl w:val="DF56719C"/>
    <w:lvl w:ilvl="0" w:tplc="0856188C">
      <w:start w:val="2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BA539A4"/>
    <w:multiLevelType w:val="hybridMultilevel"/>
    <w:tmpl w:val="287682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BC633AC"/>
    <w:multiLevelType w:val="hybridMultilevel"/>
    <w:tmpl w:val="F770260A"/>
    <w:lvl w:ilvl="0" w:tplc="188625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FAF97E">
      <w:start w:val="8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C6CF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E4232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A9EDD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72EF4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69C47E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93487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794D66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33A2214"/>
    <w:multiLevelType w:val="hybridMultilevel"/>
    <w:tmpl w:val="2354B1DA"/>
    <w:lvl w:ilvl="0" w:tplc="4F106D5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3511E52"/>
    <w:multiLevelType w:val="hybridMultilevel"/>
    <w:tmpl w:val="627ED05A"/>
    <w:lvl w:ilvl="0" w:tplc="8C76286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3937132"/>
    <w:multiLevelType w:val="hybridMultilevel"/>
    <w:tmpl w:val="B0B0C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7BB64B8"/>
    <w:multiLevelType w:val="hybridMultilevel"/>
    <w:tmpl w:val="3D704596"/>
    <w:lvl w:ilvl="0" w:tplc="F2007C5E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80177D8"/>
    <w:multiLevelType w:val="hybridMultilevel"/>
    <w:tmpl w:val="9904ACA4"/>
    <w:lvl w:ilvl="0" w:tplc="C4A6A0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2" w15:restartNumberingAfterBreak="0">
    <w:nsid w:val="58C4304F"/>
    <w:multiLevelType w:val="hybridMultilevel"/>
    <w:tmpl w:val="E96218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8D23C93"/>
    <w:multiLevelType w:val="hybridMultilevel"/>
    <w:tmpl w:val="2370D8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C7D5F78"/>
    <w:multiLevelType w:val="hybridMultilevel"/>
    <w:tmpl w:val="7B34D6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D92761A"/>
    <w:multiLevelType w:val="hybridMultilevel"/>
    <w:tmpl w:val="05E22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F7B31B6"/>
    <w:multiLevelType w:val="hybridMultilevel"/>
    <w:tmpl w:val="968E41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1541AF2"/>
    <w:multiLevelType w:val="hybridMultilevel"/>
    <w:tmpl w:val="E16221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1D21150"/>
    <w:multiLevelType w:val="hybridMultilevel"/>
    <w:tmpl w:val="BB0434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24548AB"/>
    <w:multiLevelType w:val="hybridMultilevel"/>
    <w:tmpl w:val="11E614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26D395C"/>
    <w:multiLevelType w:val="hybridMultilevel"/>
    <w:tmpl w:val="61880D1C"/>
    <w:lvl w:ilvl="0" w:tplc="8C76286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54D7CA1"/>
    <w:multiLevelType w:val="hybridMultilevel"/>
    <w:tmpl w:val="FE36E4C2"/>
    <w:lvl w:ilvl="0" w:tplc="4FEA59B8">
      <w:start w:val="1"/>
      <w:numFmt w:val="decimal"/>
      <w:lvlText w:val="%1."/>
      <w:lvlJc w:val="left"/>
      <w:pPr>
        <w:ind w:left="776" w:hanging="360"/>
      </w:pPr>
      <w:rPr>
        <w:rFonts w:hint="default"/>
        <w:i w:val="0"/>
      </w:rPr>
    </w:lvl>
    <w:lvl w:ilvl="1" w:tplc="08090003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62" w15:restartNumberingAfterBreak="0">
    <w:nsid w:val="6DB21794"/>
    <w:multiLevelType w:val="hybridMultilevel"/>
    <w:tmpl w:val="832ED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FF25F68"/>
    <w:multiLevelType w:val="hybridMultilevel"/>
    <w:tmpl w:val="8272DB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1755A44"/>
    <w:multiLevelType w:val="hybridMultilevel"/>
    <w:tmpl w:val="411401F0"/>
    <w:lvl w:ilvl="0" w:tplc="4F106D5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4181984"/>
    <w:multiLevelType w:val="hybridMultilevel"/>
    <w:tmpl w:val="52BC4A0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52A0DFF"/>
    <w:multiLevelType w:val="hybridMultilevel"/>
    <w:tmpl w:val="3176D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635125B"/>
    <w:multiLevelType w:val="hybridMultilevel"/>
    <w:tmpl w:val="DF2091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652022A"/>
    <w:multiLevelType w:val="hybridMultilevel"/>
    <w:tmpl w:val="680E607C"/>
    <w:lvl w:ilvl="0" w:tplc="8C76286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78F711D"/>
    <w:multiLevelType w:val="hybridMultilevel"/>
    <w:tmpl w:val="8E946634"/>
    <w:lvl w:ilvl="0" w:tplc="8C76286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8D27199"/>
    <w:multiLevelType w:val="hybridMultilevel"/>
    <w:tmpl w:val="B4FC9834"/>
    <w:lvl w:ilvl="0" w:tplc="8C76286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A4173F1"/>
    <w:multiLevelType w:val="hybridMultilevel"/>
    <w:tmpl w:val="88D4B546"/>
    <w:lvl w:ilvl="0" w:tplc="4F106D5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C2A24CD"/>
    <w:multiLevelType w:val="hybridMultilevel"/>
    <w:tmpl w:val="13EEFF02"/>
    <w:lvl w:ilvl="0" w:tplc="4F106D5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F676BEA"/>
    <w:multiLevelType w:val="hybridMultilevel"/>
    <w:tmpl w:val="A02AEDCE"/>
    <w:lvl w:ilvl="0" w:tplc="8C76286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680864">
    <w:abstractNumId w:val="5"/>
  </w:num>
  <w:num w:numId="2" w16cid:durableId="1806385245">
    <w:abstractNumId w:val="46"/>
  </w:num>
  <w:num w:numId="3" w16cid:durableId="1168907235">
    <w:abstractNumId w:val="33"/>
  </w:num>
  <w:num w:numId="4" w16cid:durableId="2067215092">
    <w:abstractNumId w:val="18"/>
  </w:num>
  <w:num w:numId="5" w16cid:durableId="949047722">
    <w:abstractNumId w:val="29"/>
  </w:num>
  <w:num w:numId="6" w16cid:durableId="1363744664">
    <w:abstractNumId w:val="15"/>
  </w:num>
  <w:num w:numId="7" w16cid:durableId="1012104882">
    <w:abstractNumId w:val="23"/>
  </w:num>
  <w:num w:numId="8" w16cid:durableId="847446784">
    <w:abstractNumId w:val="2"/>
  </w:num>
  <w:num w:numId="9" w16cid:durableId="198276589">
    <w:abstractNumId w:val="51"/>
  </w:num>
  <w:num w:numId="10" w16cid:durableId="1819568487">
    <w:abstractNumId w:val="50"/>
  </w:num>
  <w:num w:numId="11" w16cid:durableId="694160580">
    <w:abstractNumId w:val="61"/>
  </w:num>
  <w:num w:numId="12" w16cid:durableId="1481310665">
    <w:abstractNumId w:val="9"/>
  </w:num>
  <w:num w:numId="13" w16cid:durableId="2040086600">
    <w:abstractNumId w:val="67"/>
  </w:num>
  <w:num w:numId="14" w16cid:durableId="1258439946">
    <w:abstractNumId w:val="72"/>
  </w:num>
  <w:num w:numId="15" w16cid:durableId="1010523265">
    <w:abstractNumId w:val="71"/>
  </w:num>
  <w:num w:numId="16" w16cid:durableId="1023554922">
    <w:abstractNumId w:val="17"/>
  </w:num>
  <w:num w:numId="17" w16cid:durableId="605776224">
    <w:abstractNumId w:val="12"/>
  </w:num>
  <w:num w:numId="18" w16cid:durableId="2134977262">
    <w:abstractNumId w:val="21"/>
  </w:num>
  <w:num w:numId="19" w16cid:durableId="191110796">
    <w:abstractNumId w:val="20"/>
  </w:num>
  <w:num w:numId="20" w16cid:durableId="1942372296">
    <w:abstractNumId w:val="47"/>
  </w:num>
  <w:num w:numId="21" w16cid:durableId="490370827">
    <w:abstractNumId w:val="43"/>
  </w:num>
  <w:num w:numId="22" w16cid:durableId="227768812">
    <w:abstractNumId w:val="64"/>
  </w:num>
  <w:num w:numId="23" w16cid:durableId="2123068560">
    <w:abstractNumId w:val="0"/>
  </w:num>
  <w:num w:numId="24" w16cid:durableId="1255896548">
    <w:abstractNumId w:val="6"/>
  </w:num>
  <w:num w:numId="25" w16cid:durableId="1157919749">
    <w:abstractNumId w:val="53"/>
  </w:num>
  <w:num w:numId="26" w16cid:durableId="1015963241">
    <w:abstractNumId w:val="1"/>
  </w:num>
  <w:num w:numId="27" w16cid:durableId="336273924">
    <w:abstractNumId w:val="25"/>
  </w:num>
  <w:num w:numId="28" w16cid:durableId="458571816">
    <w:abstractNumId w:val="42"/>
  </w:num>
  <w:num w:numId="29" w16cid:durableId="1753504021">
    <w:abstractNumId w:val="26"/>
  </w:num>
  <w:num w:numId="30" w16cid:durableId="649947658">
    <w:abstractNumId w:val="30"/>
  </w:num>
  <w:num w:numId="31" w16cid:durableId="518351909">
    <w:abstractNumId w:val="57"/>
  </w:num>
  <w:num w:numId="32" w16cid:durableId="825048627">
    <w:abstractNumId w:val="59"/>
  </w:num>
  <w:num w:numId="33" w16cid:durableId="1448502504">
    <w:abstractNumId w:val="56"/>
  </w:num>
  <w:num w:numId="34" w16cid:durableId="585963548">
    <w:abstractNumId w:val="19"/>
  </w:num>
  <w:num w:numId="35" w16cid:durableId="384451030">
    <w:abstractNumId w:val="3"/>
  </w:num>
  <w:num w:numId="36" w16cid:durableId="934360330">
    <w:abstractNumId w:val="7"/>
  </w:num>
  <w:num w:numId="37" w16cid:durableId="265965414">
    <w:abstractNumId w:val="45"/>
  </w:num>
  <w:num w:numId="38" w16cid:durableId="904803225">
    <w:abstractNumId w:val="52"/>
  </w:num>
  <w:num w:numId="39" w16cid:durableId="2122257139">
    <w:abstractNumId w:val="49"/>
  </w:num>
  <w:num w:numId="40" w16cid:durableId="636882983">
    <w:abstractNumId w:val="14"/>
  </w:num>
  <w:num w:numId="41" w16cid:durableId="350954752">
    <w:abstractNumId w:val="8"/>
  </w:num>
  <w:num w:numId="42" w16cid:durableId="1366371130">
    <w:abstractNumId w:val="58"/>
  </w:num>
  <w:num w:numId="43" w16cid:durableId="256256219">
    <w:abstractNumId w:val="62"/>
  </w:num>
  <w:num w:numId="44" w16cid:durableId="1453476619">
    <w:abstractNumId w:val="54"/>
  </w:num>
  <w:num w:numId="45" w16cid:durableId="1416631752">
    <w:abstractNumId w:val="10"/>
  </w:num>
  <w:num w:numId="46" w16cid:durableId="851606237">
    <w:abstractNumId w:val="24"/>
  </w:num>
  <w:num w:numId="47" w16cid:durableId="531381663">
    <w:abstractNumId w:val="32"/>
  </w:num>
  <w:num w:numId="48" w16cid:durableId="303510860">
    <w:abstractNumId w:val="16"/>
  </w:num>
  <w:num w:numId="49" w16cid:durableId="185951380">
    <w:abstractNumId w:val="48"/>
  </w:num>
  <w:num w:numId="50" w16cid:durableId="1460226795">
    <w:abstractNumId w:val="69"/>
  </w:num>
  <w:num w:numId="51" w16cid:durableId="774207441">
    <w:abstractNumId w:val="31"/>
  </w:num>
  <w:num w:numId="52" w16cid:durableId="1469739011">
    <w:abstractNumId w:val="38"/>
  </w:num>
  <w:num w:numId="53" w16cid:durableId="1252662132">
    <w:abstractNumId w:val="11"/>
  </w:num>
  <w:num w:numId="54" w16cid:durableId="822088991">
    <w:abstractNumId w:val="39"/>
  </w:num>
  <w:num w:numId="55" w16cid:durableId="220143687">
    <w:abstractNumId w:val="73"/>
  </w:num>
  <w:num w:numId="56" w16cid:durableId="1204557652">
    <w:abstractNumId w:val="68"/>
  </w:num>
  <w:num w:numId="57" w16cid:durableId="1363752773">
    <w:abstractNumId w:val="27"/>
  </w:num>
  <w:num w:numId="58" w16cid:durableId="639190985">
    <w:abstractNumId w:val="13"/>
  </w:num>
  <w:num w:numId="59" w16cid:durableId="2057703994">
    <w:abstractNumId w:val="37"/>
  </w:num>
  <w:num w:numId="60" w16cid:durableId="1104151227">
    <w:abstractNumId w:val="60"/>
  </w:num>
  <w:num w:numId="61" w16cid:durableId="1964723765">
    <w:abstractNumId w:val="70"/>
  </w:num>
  <w:num w:numId="62" w16cid:durableId="1649239902">
    <w:abstractNumId w:val="41"/>
  </w:num>
  <w:num w:numId="63" w16cid:durableId="1891378378">
    <w:abstractNumId w:val="36"/>
  </w:num>
  <w:num w:numId="64" w16cid:durableId="1160734570">
    <w:abstractNumId w:val="55"/>
  </w:num>
  <w:num w:numId="65" w16cid:durableId="283731033">
    <w:abstractNumId w:val="40"/>
  </w:num>
  <w:num w:numId="66" w16cid:durableId="1076783331">
    <w:abstractNumId w:val="35"/>
  </w:num>
  <w:num w:numId="67" w16cid:durableId="1623731327">
    <w:abstractNumId w:val="66"/>
  </w:num>
  <w:num w:numId="68" w16cid:durableId="1023936919">
    <w:abstractNumId w:val="34"/>
  </w:num>
  <w:num w:numId="69" w16cid:durableId="908467428">
    <w:abstractNumId w:val="22"/>
  </w:num>
  <w:num w:numId="70" w16cid:durableId="892153419">
    <w:abstractNumId w:val="28"/>
  </w:num>
  <w:num w:numId="71" w16cid:durableId="1197692337">
    <w:abstractNumId w:val="44"/>
  </w:num>
  <w:num w:numId="72" w16cid:durableId="1937595416">
    <w:abstractNumId w:val="63"/>
  </w:num>
  <w:num w:numId="73" w16cid:durableId="838884195">
    <w:abstractNumId w:val="65"/>
  </w:num>
  <w:num w:numId="74" w16cid:durableId="1950163385">
    <w:abstractNumId w:val="4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activeWritingStyle w:appName="MSWord" w:lang="it-IT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it-IT" w:vendorID="64" w:dllVersion="0" w:nlCheck="1" w:checkStyle="0"/>
  <w:activeWritingStyle w:appName="MSWord" w:lang="de-DE" w:vendorID="64" w:dllVersion="0" w:nlCheck="1" w:checkStyle="0"/>
  <w:activeWritingStyle w:appName="MSWord" w:lang="fr-FR" w:vendorID="64" w:dllVersion="0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50">
      <o:colormru v:ext="edit" colors="#0cf,#00354e,#faa61a,#128cab,#9fb43b,#002f5d,#003e65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rG0MLY0NzAyNDMytTBW0lEKTi0uzszPAykwrQUALbYxASwAAAA="/>
  </w:docVars>
  <w:rsids>
    <w:rsidRoot w:val="0060538A"/>
    <w:rsid w:val="000018AD"/>
    <w:rsid w:val="00006FCE"/>
    <w:rsid w:val="0000755B"/>
    <w:rsid w:val="000110C9"/>
    <w:rsid w:val="0001298F"/>
    <w:rsid w:val="000137F4"/>
    <w:rsid w:val="0001409B"/>
    <w:rsid w:val="000149D4"/>
    <w:rsid w:val="00014E9C"/>
    <w:rsid w:val="0001643E"/>
    <w:rsid w:val="00016F84"/>
    <w:rsid w:val="00020F36"/>
    <w:rsid w:val="00021482"/>
    <w:rsid w:val="00024627"/>
    <w:rsid w:val="00024A6E"/>
    <w:rsid w:val="00024FA7"/>
    <w:rsid w:val="000262DD"/>
    <w:rsid w:val="00026EB1"/>
    <w:rsid w:val="00027790"/>
    <w:rsid w:val="000312AF"/>
    <w:rsid w:val="000348AF"/>
    <w:rsid w:val="00035E81"/>
    <w:rsid w:val="00036707"/>
    <w:rsid w:val="00036E86"/>
    <w:rsid w:val="000373C7"/>
    <w:rsid w:val="00037DFB"/>
    <w:rsid w:val="0004144D"/>
    <w:rsid w:val="000428DB"/>
    <w:rsid w:val="000460BB"/>
    <w:rsid w:val="000460F0"/>
    <w:rsid w:val="000505FF"/>
    <w:rsid w:val="00050D35"/>
    <w:rsid w:val="00051712"/>
    <w:rsid w:val="00051A26"/>
    <w:rsid w:val="00052D53"/>
    <w:rsid w:val="000542E1"/>
    <w:rsid w:val="00055A5F"/>
    <w:rsid w:val="000579CF"/>
    <w:rsid w:val="0006320F"/>
    <w:rsid w:val="000632BA"/>
    <w:rsid w:val="00065974"/>
    <w:rsid w:val="00066322"/>
    <w:rsid w:val="0006632C"/>
    <w:rsid w:val="00066BCF"/>
    <w:rsid w:val="00070E37"/>
    <w:rsid w:val="00071ED6"/>
    <w:rsid w:val="0007233A"/>
    <w:rsid w:val="00072A29"/>
    <w:rsid w:val="00073486"/>
    <w:rsid w:val="00073AFA"/>
    <w:rsid w:val="000757D9"/>
    <w:rsid w:val="00077781"/>
    <w:rsid w:val="00080BE0"/>
    <w:rsid w:val="00081091"/>
    <w:rsid w:val="00081BA0"/>
    <w:rsid w:val="00090BCF"/>
    <w:rsid w:val="000910A0"/>
    <w:rsid w:val="0009427E"/>
    <w:rsid w:val="0009483F"/>
    <w:rsid w:val="0009590C"/>
    <w:rsid w:val="00095982"/>
    <w:rsid w:val="000970D5"/>
    <w:rsid w:val="000A0729"/>
    <w:rsid w:val="000A3111"/>
    <w:rsid w:val="000A5ED6"/>
    <w:rsid w:val="000A6470"/>
    <w:rsid w:val="000A6586"/>
    <w:rsid w:val="000A7F60"/>
    <w:rsid w:val="000B0188"/>
    <w:rsid w:val="000B03CA"/>
    <w:rsid w:val="000B25E3"/>
    <w:rsid w:val="000B26F8"/>
    <w:rsid w:val="000B52EB"/>
    <w:rsid w:val="000B59C2"/>
    <w:rsid w:val="000B5EB6"/>
    <w:rsid w:val="000C3396"/>
    <w:rsid w:val="000C3A92"/>
    <w:rsid w:val="000C4404"/>
    <w:rsid w:val="000C56A6"/>
    <w:rsid w:val="000D17D7"/>
    <w:rsid w:val="000D2C90"/>
    <w:rsid w:val="000D3826"/>
    <w:rsid w:val="000D41E4"/>
    <w:rsid w:val="000D54CD"/>
    <w:rsid w:val="000D5977"/>
    <w:rsid w:val="000D77A3"/>
    <w:rsid w:val="000E064E"/>
    <w:rsid w:val="000E08BD"/>
    <w:rsid w:val="000E1128"/>
    <w:rsid w:val="000E1674"/>
    <w:rsid w:val="000E197F"/>
    <w:rsid w:val="000E3D6C"/>
    <w:rsid w:val="000E7233"/>
    <w:rsid w:val="000E7A10"/>
    <w:rsid w:val="000F02CE"/>
    <w:rsid w:val="000F0481"/>
    <w:rsid w:val="000F167D"/>
    <w:rsid w:val="000F1A88"/>
    <w:rsid w:val="000F26C4"/>
    <w:rsid w:val="000F50AE"/>
    <w:rsid w:val="000F5169"/>
    <w:rsid w:val="000F5B12"/>
    <w:rsid w:val="000F630C"/>
    <w:rsid w:val="000F6E7B"/>
    <w:rsid w:val="000F7125"/>
    <w:rsid w:val="0010072F"/>
    <w:rsid w:val="00103395"/>
    <w:rsid w:val="00105537"/>
    <w:rsid w:val="00107B05"/>
    <w:rsid w:val="00107FC2"/>
    <w:rsid w:val="0011071E"/>
    <w:rsid w:val="00110A32"/>
    <w:rsid w:val="00111A35"/>
    <w:rsid w:val="00112605"/>
    <w:rsid w:val="001155CD"/>
    <w:rsid w:val="0011588A"/>
    <w:rsid w:val="00116EA3"/>
    <w:rsid w:val="001229EC"/>
    <w:rsid w:val="00123ACE"/>
    <w:rsid w:val="001249FE"/>
    <w:rsid w:val="0012525B"/>
    <w:rsid w:val="00125D5E"/>
    <w:rsid w:val="001266EA"/>
    <w:rsid w:val="00127C06"/>
    <w:rsid w:val="00130CFB"/>
    <w:rsid w:val="00131700"/>
    <w:rsid w:val="001330F1"/>
    <w:rsid w:val="0013406D"/>
    <w:rsid w:val="0013774A"/>
    <w:rsid w:val="00140DAF"/>
    <w:rsid w:val="00142256"/>
    <w:rsid w:val="0014289A"/>
    <w:rsid w:val="00145278"/>
    <w:rsid w:val="00150FB4"/>
    <w:rsid w:val="00152A0F"/>
    <w:rsid w:val="00153B41"/>
    <w:rsid w:val="00155310"/>
    <w:rsid w:val="001567CA"/>
    <w:rsid w:val="00157F48"/>
    <w:rsid w:val="00161176"/>
    <w:rsid w:val="00162B3E"/>
    <w:rsid w:val="00163E56"/>
    <w:rsid w:val="00167403"/>
    <w:rsid w:val="00167ABC"/>
    <w:rsid w:val="001703FD"/>
    <w:rsid w:val="00171008"/>
    <w:rsid w:val="001736DC"/>
    <w:rsid w:val="00173CAA"/>
    <w:rsid w:val="00175F69"/>
    <w:rsid w:val="00177939"/>
    <w:rsid w:val="001812B3"/>
    <w:rsid w:val="001814AA"/>
    <w:rsid w:val="00182343"/>
    <w:rsid w:val="001845DB"/>
    <w:rsid w:val="00184831"/>
    <w:rsid w:val="00185269"/>
    <w:rsid w:val="00185E0C"/>
    <w:rsid w:val="001905DB"/>
    <w:rsid w:val="00190EB9"/>
    <w:rsid w:val="00192482"/>
    <w:rsid w:val="00192722"/>
    <w:rsid w:val="00193521"/>
    <w:rsid w:val="00193ACE"/>
    <w:rsid w:val="001940C5"/>
    <w:rsid w:val="00194463"/>
    <w:rsid w:val="00196DC5"/>
    <w:rsid w:val="001973AB"/>
    <w:rsid w:val="001A084A"/>
    <w:rsid w:val="001A0CCD"/>
    <w:rsid w:val="001A0DB2"/>
    <w:rsid w:val="001A1858"/>
    <w:rsid w:val="001A28FB"/>
    <w:rsid w:val="001A6599"/>
    <w:rsid w:val="001A6992"/>
    <w:rsid w:val="001A7550"/>
    <w:rsid w:val="001B0F7B"/>
    <w:rsid w:val="001B2218"/>
    <w:rsid w:val="001B2BA2"/>
    <w:rsid w:val="001B347D"/>
    <w:rsid w:val="001B3D42"/>
    <w:rsid w:val="001C0889"/>
    <w:rsid w:val="001C18E8"/>
    <w:rsid w:val="001C2CBB"/>
    <w:rsid w:val="001C3296"/>
    <w:rsid w:val="001C3D6E"/>
    <w:rsid w:val="001C6EF1"/>
    <w:rsid w:val="001D1223"/>
    <w:rsid w:val="001D5314"/>
    <w:rsid w:val="001E0282"/>
    <w:rsid w:val="001E1199"/>
    <w:rsid w:val="001E1904"/>
    <w:rsid w:val="001E3443"/>
    <w:rsid w:val="001E36BA"/>
    <w:rsid w:val="001E3C04"/>
    <w:rsid w:val="001E5401"/>
    <w:rsid w:val="001E7847"/>
    <w:rsid w:val="001E79D1"/>
    <w:rsid w:val="001F2BB7"/>
    <w:rsid w:val="001F4A1D"/>
    <w:rsid w:val="001F6845"/>
    <w:rsid w:val="001F7782"/>
    <w:rsid w:val="001F781E"/>
    <w:rsid w:val="001F79AF"/>
    <w:rsid w:val="00200DEA"/>
    <w:rsid w:val="002013AE"/>
    <w:rsid w:val="002016AE"/>
    <w:rsid w:val="00201BF7"/>
    <w:rsid w:val="0020288D"/>
    <w:rsid w:val="002038C3"/>
    <w:rsid w:val="0020444E"/>
    <w:rsid w:val="00204E45"/>
    <w:rsid w:val="00205EBA"/>
    <w:rsid w:val="002077D4"/>
    <w:rsid w:val="00207E2A"/>
    <w:rsid w:val="0021044F"/>
    <w:rsid w:val="0021059C"/>
    <w:rsid w:val="00210826"/>
    <w:rsid w:val="00211013"/>
    <w:rsid w:val="0021150A"/>
    <w:rsid w:val="002116E9"/>
    <w:rsid w:val="00213DA3"/>
    <w:rsid w:val="0021590A"/>
    <w:rsid w:val="00216204"/>
    <w:rsid w:val="002173EE"/>
    <w:rsid w:val="0022141F"/>
    <w:rsid w:val="002215FB"/>
    <w:rsid w:val="00222FC2"/>
    <w:rsid w:val="00223B0A"/>
    <w:rsid w:val="00224DD1"/>
    <w:rsid w:val="00224E1B"/>
    <w:rsid w:val="00225FFE"/>
    <w:rsid w:val="00226380"/>
    <w:rsid w:val="00226D4E"/>
    <w:rsid w:val="002302F0"/>
    <w:rsid w:val="00233899"/>
    <w:rsid w:val="002339B3"/>
    <w:rsid w:val="002343B8"/>
    <w:rsid w:val="002343D3"/>
    <w:rsid w:val="00235BA6"/>
    <w:rsid w:val="002372D5"/>
    <w:rsid w:val="00240283"/>
    <w:rsid w:val="00240719"/>
    <w:rsid w:val="00241305"/>
    <w:rsid w:val="00242BE6"/>
    <w:rsid w:val="002442F0"/>
    <w:rsid w:val="00244C8A"/>
    <w:rsid w:val="00245AF6"/>
    <w:rsid w:val="002476E6"/>
    <w:rsid w:val="0025142F"/>
    <w:rsid w:val="0025156F"/>
    <w:rsid w:val="00252180"/>
    <w:rsid w:val="0025276C"/>
    <w:rsid w:val="00252C27"/>
    <w:rsid w:val="0025696F"/>
    <w:rsid w:val="002571D2"/>
    <w:rsid w:val="00261553"/>
    <w:rsid w:val="002616A6"/>
    <w:rsid w:val="0026248D"/>
    <w:rsid w:val="00266F29"/>
    <w:rsid w:val="00267883"/>
    <w:rsid w:val="002679B8"/>
    <w:rsid w:val="00271E00"/>
    <w:rsid w:val="0027234E"/>
    <w:rsid w:val="00275E45"/>
    <w:rsid w:val="00277FD4"/>
    <w:rsid w:val="00284CB4"/>
    <w:rsid w:val="00286317"/>
    <w:rsid w:val="00287B03"/>
    <w:rsid w:val="00290D82"/>
    <w:rsid w:val="00290E54"/>
    <w:rsid w:val="00292022"/>
    <w:rsid w:val="002926A3"/>
    <w:rsid w:val="00292B53"/>
    <w:rsid w:val="00292E80"/>
    <w:rsid w:val="002935DD"/>
    <w:rsid w:val="00294C7A"/>
    <w:rsid w:val="00294E83"/>
    <w:rsid w:val="00294F69"/>
    <w:rsid w:val="002A0247"/>
    <w:rsid w:val="002A18A9"/>
    <w:rsid w:val="002A5AF3"/>
    <w:rsid w:val="002A631C"/>
    <w:rsid w:val="002B193A"/>
    <w:rsid w:val="002B2E2E"/>
    <w:rsid w:val="002B3F20"/>
    <w:rsid w:val="002B4A29"/>
    <w:rsid w:val="002B5577"/>
    <w:rsid w:val="002B566C"/>
    <w:rsid w:val="002B76FA"/>
    <w:rsid w:val="002C2DAB"/>
    <w:rsid w:val="002C4C35"/>
    <w:rsid w:val="002C7141"/>
    <w:rsid w:val="002C7372"/>
    <w:rsid w:val="002D1E25"/>
    <w:rsid w:val="002D245B"/>
    <w:rsid w:val="002D43DB"/>
    <w:rsid w:val="002D58B3"/>
    <w:rsid w:val="002D63E7"/>
    <w:rsid w:val="002D7BFF"/>
    <w:rsid w:val="002E39A6"/>
    <w:rsid w:val="002E5E08"/>
    <w:rsid w:val="002E5EAB"/>
    <w:rsid w:val="002E6370"/>
    <w:rsid w:val="002E67F5"/>
    <w:rsid w:val="002F2AC2"/>
    <w:rsid w:val="002F320A"/>
    <w:rsid w:val="002F6287"/>
    <w:rsid w:val="002F7127"/>
    <w:rsid w:val="0030023D"/>
    <w:rsid w:val="00300EB2"/>
    <w:rsid w:val="00301555"/>
    <w:rsid w:val="00305304"/>
    <w:rsid w:val="00305DA3"/>
    <w:rsid w:val="00307625"/>
    <w:rsid w:val="00311F4A"/>
    <w:rsid w:val="00312470"/>
    <w:rsid w:val="0031272A"/>
    <w:rsid w:val="003145C7"/>
    <w:rsid w:val="0031478F"/>
    <w:rsid w:val="00315618"/>
    <w:rsid w:val="00316638"/>
    <w:rsid w:val="003167D7"/>
    <w:rsid w:val="00317084"/>
    <w:rsid w:val="003171D4"/>
    <w:rsid w:val="0031793B"/>
    <w:rsid w:val="00317C77"/>
    <w:rsid w:val="003202E2"/>
    <w:rsid w:val="00321E16"/>
    <w:rsid w:val="00324CB0"/>
    <w:rsid w:val="00326C2D"/>
    <w:rsid w:val="003279BC"/>
    <w:rsid w:val="00330CD5"/>
    <w:rsid w:val="00330EEA"/>
    <w:rsid w:val="00332E01"/>
    <w:rsid w:val="00333829"/>
    <w:rsid w:val="00335F7A"/>
    <w:rsid w:val="00336B63"/>
    <w:rsid w:val="00342D48"/>
    <w:rsid w:val="00343630"/>
    <w:rsid w:val="00345A3B"/>
    <w:rsid w:val="0034742F"/>
    <w:rsid w:val="00350F7A"/>
    <w:rsid w:val="00351447"/>
    <w:rsid w:val="00354273"/>
    <w:rsid w:val="00360662"/>
    <w:rsid w:val="00360E4F"/>
    <w:rsid w:val="00361900"/>
    <w:rsid w:val="00363884"/>
    <w:rsid w:val="00365D63"/>
    <w:rsid w:val="00366EEF"/>
    <w:rsid w:val="00370816"/>
    <w:rsid w:val="00371856"/>
    <w:rsid w:val="003746BF"/>
    <w:rsid w:val="003746E3"/>
    <w:rsid w:val="00381343"/>
    <w:rsid w:val="00382AE8"/>
    <w:rsid w:val="00382F65"/>
    <w:rsid w:val="0038375F"/>
    <w:rsid w:val="00383D41"/>
    <w:rsid w:val="003867AE"/>
    <w:rsid w:val="003868CB"/>
    <w:rsid w:val="00390D18"/>
    <w:rsid w:val="003918F3"/>
    <w:rsid w:val="0039438F"/>
    <w:rsid w:val="003951DC"/>
    <w:rsid w:val="003961B5"/>
    <w:rsid w:val="00396D7E"/>
    <w:rsid w:val="003A0F16"/>
    <w:rsid w:val="003A1BBC"/>
    <w:rsid w:val="003A2184"/>
    <w:rsid w:val="003A4225"/>
    <w:rsid w:val="003A481D"/>
    <w:rsid w:val="003A4B30"/>
    <w:rsid w:val="003A7847"/>
    <w:rsid w:val="003B07B1"/>
    <w:rsid w:val="003B5C64"/>
    <w:rsid w:val="003B5E3A"/>
    <w:rsid w:val="003C07E9"/>
    <w:rsid w:val="003C1F6D"/>
    <w:rsid w:val="003C273C"/>
    <w:rsid w:val="003C34AF"/>
    <w:rsid w:val="003C3D4F"/>
    <w:rsid w:val="003C707B"/>
    <w:rsid w:val="003D4384"/>
    <w:rsid w:val="003D48F2"/>
    <w:rsid w:val="003D6E02"/>
    <w:rsid w:val="003D79AD"/>
    <w:rsid w:val="003E0096"/>
    <w:rsid w:val="003E1A7C"/>
    <w:rsid w:val="003E4554"/>
    <w:rsid w:val="003F2B3A"/>
    <w:rsid w:val="0040216B"/>
    <w:rsid w:val="00402B54"/>
    <w:rsid w:val="00402B75"/>
    <w:rsid w:val="00406744"/>
    <w:rsid w:val="00406AB8"/>
    <w:rsid w:val="00406D6A"/>
    <w:rsid w:val="00410C7B"/>
    <w:rsid w:val="00411920"/>
    <w:rsid w:val="00411EB9"/>
    <w:rsid w:val="00412349"/>
    <w:rsid w:val="00412D6C"/>
    <w:rsid w:val="00413A57"/>
    <w:rsid w:val="004205D4"/>
    <w:rsid w:val="00420D8E"/>
    <w:rsid w:val="0042274F"/>
    <w:rsid w:val="004233EE"/>
    <w:rsid w:val="00423651"/>
    <w:rsid w:val="004254EB"/>
    <w:rsid w:val="00426F7D"/>
    <w:rsid w:val="004273E0"/>
    <w:rsid w:val="004300CE"/>
    <w:rsid w:val="00430315"/>
    <w:rsid w:val="00430C73"/>
    <w:rsid w:val="004341F3"/>
    <w:rsid w:val="00435126"/>
    <w:rsid w:val="004370BA"/>
    <w:rsid w:val="00440A64"/>
    <w:rsid w:val="00440ABC"/>
    <w:rsid w:val="00441382"/>
    <w:rsid w:val="00442A2B"/>
    <w:rsid w:val="00443679"/>
    <w:rsid w:val="00443930"/>
    <w:rsid w:val="0044411E"/>
    <w:rsid w:val="00445126"/>
    <w:rsid w:val="00446E42"/>
    <w:rsid w:val="00450CA2"/>
    <w:rsid w:val="00451467"/>
    <w:rsid w:val="00451715"/>
    <w:rsid w:val="00452077"/>
    <w:rsid w:val="004528E5"/>
    <w:rsid w:val="00453992"/>
    <w:rsid w:val="00454E60"/>
    <w:rsid w:val="00456618"/>
    <w:rsid w:val="00460176"/>
    <w:rsid w:val="00460A8A"/>
    <w:rsid w:val="004629F7"/>
    <w:rsid w:val="00462B13"/>
    <w:rsid w:val="00462EE9"/>
    <w:rsid w:val="00470E39"/>
    <w:rsid w:val="00470F47"/>
    <w:rsid w:val="00471909"/>
    <w:rsid w:val="00475484"/>
    <w:rsid w:val="00477432"/>
    <w:rsid w:val="004802C9"/>
    <w:rsid w:val="00480768"/>
    <w:rsid w:val="004809E1"/>
    <w:rsid w:val="00480D53"/>
    <w:rsid w:val="00482E80"/>
    <w:rsid w:val="004832FF"/>
    <w:rsid w:val="004833EC"/>
    <w:rsid w:val="0048444D"/>
    <w:rsid w:val="00484551"/>
    <w:rsid w:val="004854AF"/>
    <w:rsid w:val="00487F32"/>
    <w:rsid w:val="00491DF0"/>
    <w:rsid w:val="004927AE"/>
    <w:rsid w:val="00492A29"/>
    <w:rsid w:val="00495260"/>
    <w:rsid w:val="0049532E"/>
    <w:rsid w:val="0049680A"/>
    <w:rsid w:val="004975AC"/>
    <w:rsid w:val="004A006A"/>
    <w:rsid w:val="004A020A"/>
    <w:rsid w:val="004A2F26"/>
    <w:rsid w:val="004A3A88"/>
    <w:rsid w:val="004A4549"/>
    <w:rsid w:val="004A5477"/>
    <w:rsid w:val="004A62A0"/>
    <w:rsid w:val="004B3897"/>
    <w:rsid w:val="004B4ADE"/>
    <w:rsid w:val="004B6B8A"/>
    <w:rsid w:val="004C0058"/>
    <w:rsid w:val="004C0DE8"/>
    <w:rsid w:val="004C0F6D"/>
    <w:rsid w:val="004C1B77"/>
    <w:rsid w:val="004C7DBD"/>
    <w:rsid w:val="004D2E4C"/>
    <w:rsid w:val="004D4E37"/>
    <w:rsid w:val="004D7C76"/>
    <w:rsid w:val="004E0A76"/>
    <w:rsid w:val="004E34BF"/>
    <w:rsid w:val="004E4078"/>
    <w:rsid w:val="004E70BD"/>
    <w:rsid w:val="004E7D47"/>
    <w:rsid w:val="004F0D96"/>
    <w:rsid w:val="004F0E80"/>
    <w:rsid w:val="004F155B"/>
    <w:rsid w:val="004F237E"/>
    <w:rsid w:val="004F2459"/>
    <w:rsid w:val="004F28A5"/>
    <w:rsid w:val="004F6097"/>
    <w:rsid w:val="004F76A8"/>
    <w:rsid w:val="00500E43"/>
    <w:rsid w:val="00501745"/>
    <w:rsid w:val="00502D69"/>
    <w:rsid w:val="0050329A"/>
    <w:rsid w:val="005040FF"/>
    <w:rsid w:val="005042C4"/>
    <w:rsid w:val="00505351"/>
    <w:rsid w:val="005064AF"/>
    <w:rsid w:val="00514390"/>
    <w:rsid w:val="00515002"/>
    <w:rsid w:val="0051590E"/>
    <w:rsid w:val="005206E1"/>
    <w:rsid w:val="0052120C"/>
    <w:rsid w:val="005217DD"/>
    <w:rsid w:val="00522E0D"/>
    <w:rsid w:val="00522FAE"/>
    <w:rsid w:val="00524664"/>
    <w:rsid w:val="00525950"/>
    <w:rsid w:val="0052645A"/>
    <w:rsid w:val="005270E4"/>
    <w:rsid w:val="00527966"/>
    <w:rsid w:val="00534B0F"/>
    <w:rsid w:val="00541773"/>
    <w:rsid w:val="00541E46"/>
    <w:rsid w:val="00542B09"/>
    <w:rsid w:val="00542C5C"/>
    <w:rsid w:val="00545433"/>
    <w:rsid w:val="0055240F"/>
    <w:rsid w:val="005528BD"/>
    <w:rsid w:val="00553245"/>
    <w:rsid w:val="00554C50"/>
    <w:rsid w:val="005553F5"/>
    <w:rsid w:val="00555697"/>
    <w:rsid w:val="00556447"/>
    <w:rsid w:val="0056423A"/>
    <w:rsid w:val="00566DBA"/>
    <w:rsid w:val="0056776F"/>
    <w:rsid w:val="00572422"/>
    <w:rsid w:val="00573329"/>
    <w:rsid w:val="00574797"/>
    <w:rsid w:val="005748D9"/>
    <w:rsid w:val="00574AF1"/>
    <w:rsid w:val="00574D72"/>
    <w:rsid w:val="00575806"/>
    <w:rsid w:val="00577D07"/>
    <w:rsid w:val="00577F52"/>
    <w:rsid w:val="00580BC9"/>
    <w:rsid w:val="005810CB"/>
    <w:rsid w:val="0058395D"/>
    <w:rsid w:val="0058518E"/>
    <w:rsid w:val="0058594B"/>
    <w:rsid w:val="005869B2"/>
    <w:rsid w:val="005872F4"/>
    <w:rsid w:val="00592568"/>
    <w:rsid w:val="0059488D"/>
    <w:rsid w:val="005962CA"/>
    <w:rsid w:val="005A1F25"/>
    <w:rsid w:val="005A3091"/>
    <w:rsid w:val="005A4156"/>
    <w:rsid w:val="005A6F58"/>
    <w:rsid w:val="005B47E4"/>
    <w:rsid w:val="005B4E98"/>
    <w:rsid w:val="005B571A"/>
    <w:rsid w:val="005B691A"/>
    <w:rsid w:val="005B6AA5"/>
    <w:rsid w:val="005B70F2"/>
    <w:rsid w:val="005C0C19"/>
    <w:rsid w:val="005C0C1A"/>
    <w:rsid w:val="005C124A"/>
    <w:rsid w:val="005C4B64"/>
    <w:rsid w:val="005C4C4F"/>
    <w:rsid w:val="005C53E5"/>
    <w:rsid w:val="005C6FA6"/>
    <w:rsid w:val="005D099E"/>
    <w:rsid w:val="005D14DC"/>
    <w:rsid w:val="005D17C0"/>
    <w:rsid w:val="005D195B"/>
    <w:rsid w:val="005D337A"/>
    <w:rsid w:val="005E0C31"/>
    <w:rsid w:val="005E2E15"/>
    <w:rsid w:val="005E7388"/>
    <w:rsid w:val="005E7A4B"/>
    <w:rsid w:val="005F01E2"/>
    <w:rsid w:val="005F0B57"/>
    <w:rsid w:val="005F0E25"/>
    <w:rsid w:val="005F10CD"/>
    <w:rsid w:val="005F140C"/>
    <w:rsid w:val="005F21A8"/>
    <w:rsid w:val="005F33FC"/>
    <w:rsid w:val="005F3E2B"/>
    <w:rsid w:val="005F586E"/>
    <w:rsid w:val="005F7A91"/>
    <w:rsid w:val="00600146"/>
    <w:rsid w:val="0060107E"/>
    <w:rsid w:val="00601EE0"/>
    <w:rsid w:val="00602416"/>
    <w:rsid w:val="006027A0"/>
    <w:rsid w:val="00602B1B"/>
    <w:rsid w:val="00603154"/>
    <w:rsid w:val="00604322"/>
    <w:rsid w:val="0060538A"/>
    <w:rsid w:val="00607901"/>
    <w:rsid w:val="0061079D"/>
    <w:rsid w:val="00610E17"/>
    <w:rsid w:val="00611B2F"/>
    <w:rsid w:val="0061205B"/>
    <w:rsid w:val="00621F0D"/>
    <w:rsid w:val="00624C89"/>
    <w:rsid w:val="00625674"/>
    <w:rsid w:val="00625FFE"/>
    <w:rsid w:val="0062630C"/>
    <w:rsid w:val="006264BA"/>
    <w:rsid w:val="006266F8"/>
    <w:rsid w:val="006272EC"/>
    <w:rsid w:val="00627E78"/>
    <w:rsid w:val="00632AE4"/>
    <w:rsid w:val="00632E78"/>
    <w:rsid w:val="0063526F"/>
    <w:rsid w:val="00636CD6"/>
    <w:rsid w:val="00637854"/>
    <w:rsid w:val="006404FD"/>
    <w:rsid w:val="00641A5F"/>
    <w:rsid w:val="0064533F"/>
    <w:rsid w:val="006472E5"/>
    <w:rsid w:val="006509AE"/>
    <w:rsid w:val="00651EAE"/>
    <w:rsid w:val="00651EDA"/>
    <w:rsid w:val="00652BFD"/>
    <w:rsid w:val="00655373"/>
    <w:rsid w:val="00655983"/>
    <w:rsid w:val="0065619E"/>
    <w:rsid w:val="00656452"/>
    <w:rsid w:val="00656B96"/>
    <w:rsid w:val="00661264"/>
    <w:rsid w:val="0066236B"/>
    <w:rsid w:val="006627C8"/>
    <w:rsid w:val="00664692"/>
    <w:rsid w:val="00670ED7"/>
    <w:rsid w:val="006740C4"/>
    <w:rsid w:val="00675F3D"/>
    <w:rsid w:val="0067668D"/>
    <w:rsid w:val="00677FEB"/>
    <w:rsid w:val="0068210C"/>
    <w:rsid w:val="00683727"/>
    <w:rsid w:val="00684468"/>
    <w:rsid w:val="00684A76"/>
    <w:rsid w:val="00686034"/>
    <w:rsid w:val="006861E9"/>
    <w:rsid w:val="00686B03"/>
    <w:rsid w:val="00690E4A"/>
    <w:rsid w:val="006941FC"/>
    <w:rsid w:val="006A077D"/>
    <w:rsid w:val="006A1762"/>
    <w:rsid w:val="006A1B0B"/>
    <w:rsid w:val="006A5DDC"/>
    <w:rsid w:val="006A7EC9"/>
    <w:rsid w:val="006B18FD"/>
    <w:rsid w:val="006B1F19"/>
    <w:rsid w:val="006B25A1"/>
    <w:rsid w:val="006B2FCD"/>
    <w:rsid w:val="006B4095"/>
    <w:rsid w:val="006B4585"/>
    <w:rsid w:val="006B586C"/>
    <w:rsid w:val="006B6ED4"/>
    <w:rsid w:val="006B7779"/>
    <w:rsid w:val="006C2F96"/>
    <w:rsid w:val="006C3C40"/>
    <w:rsid w:val="006C537C"/>
    <w:rsid w:val="006C578B"/>
    <w:rsid w:val="006C6858"/>
    <w:rsid w:val="006D0589"/>
    <w:rsid w:val="006D1237"/>
    <w:rsid w:val="006D2D7A"/>
    <w:rsid w:val="006D340D"/>
    <w:rsid w:val="006D5BFF"/>
    <w:rsid w:val="006D6110"/>
    <w:rsid w:val="006D7F0E"/>
    <w:rsid w:val="006E0AFD"/>
    <w:rsid w:val="006E14CC"/>
    <w:rsid w:val="006E1ED0"/>
    <w:rsid w:val="006E22A6"/>
    <w:rsid w:val="006E33B2"/>
    <w:rsid w:val="006E5B29"/>
    <w:rsid w:val="006E61E2"/>
    <w:rsid w:val="006E69AD"/>
    <w:rsid w:val="006E7534"/>
    <w:rsid w:val="006F0E78"/>
    <w:rsid w:val="006F2D3D"/>
    <w:rsid w:val="006F345A"/>
    <w:rsid w:val="006F3E68"/>
    <w:rsid w:val="006F4B38"/>
    <w:rsid w:val="006F50FC"/>
    <w:rsid w:val="006F61DB"/>
    <w:rsid w:val="006F666F"/>
    <w:rsid w:val="006F7F12"/>
    <w:rsid w:val="0070147A"/>
    <w:rsid w:val="007024EB"/>
    <w:rsid w:val="00705A0D"/>
    <w:rsid w:val="00706945"/>
    <w:rsid w:val="00707788"/>
    <w:rsid w:val="00710DB3"/>
    <w:rsid w:val="00711418"/>
    <w:rsid w:val="007126D2"/>
    <w:rsid w:val="00713458"/>
    <w:rsid w:val="007137D2"/>
    <w:rsid w:val="00713EE4"/>
    <w:rsid w:val="007147CD"/>
    <w:rsid w:val="0071589A"/>
    <w:rsid w:val="007168C9"/>
    <w:rsid w:val="00721522"/>
    <w:rsid w:val="007229D3"/>
    <w:rsid w:val="007233B0"/>
    <w:rsid w:val="007235EC"/>
    <w:rsid w:val="00724F25"/>
    <w:rsid w:val="00725565"/>
    <w:rsid w:val="007279B6"/>
    <w:rsid w:val="00730EB2"/>
    <w:rsid w:val="007325D3"/>
    <w:rsid w:val="00733406"/>
    <w:rsid w:val="00734930"/>
    <w:rsid w:val="007353D5"/>
    <w:rsid w:val="00735992"/>
    <w:rsid w:val="007370A6"/>
    <w:rsid w:val="00740CE7"/>
    <w:rsid w:val="0074285D"/>
    <w:rsid w:val="007433AE"/>
    <w:rsid w:val="00743FA2"/>
    <w:rsid w:val="007443EA"/>
    <w:rsid w:val="00745BAA"/>
    <w:rsid w:val="00746F33"/>
    <w:rsid w:val="00747D0E"/>
    <w:rsid w:val="0075070A"/>
    <w:rsid w:val="007568CF"/>
    <w:rsid w:val="00757123"/>
    <w:rsid w:val="00762404"/>
    <w:rsid w:val="00762E3C"/>
    <w:rsid w:val="00762EEE"/>
    <w:rsid w:val="0076336C"/>
    <w:rsid w:val="0076509E"/>
    <w:rsid w:val="007674F9"/>
    <w:rsid w:val="00767BAF"/>
    <w:rsid w:val="00773FEE"/>
    <w:rsid w:val="00774034"/>
    <w:rsid w:val="0077468F"/>
    <w:rsid w:val="00775D19"/>
    <w:rsid w:val="00776632"/>
    <w:rsid w:val="00776735"/>
    <w:rsid w:val="00776BF9"/>
    <w:rsid w:val="007779E0"/>
    <w:rsid w:val="007820E6"/>
    <w:rsid w:val="007827DA"/>
    <w:rsid w:val="00783D66"/>
    <w:rsid w:val="007848D4"/>
    <w:rsid w:val="0078570F"/>
    <w:rsid w:val="00785FA5"/>
    <w:rsid w:val="00786060"/>
    <w:rsid w:val="00786E5F"/>
    <w:rsid w:val="007876D5"/>
    <w:rsid w:val="00787E2A"/>
    <w:rsid w:val="007920AB"/>
    <w:rsid w:val="00794E0B"/>
    <w:rsid w:val="0079797C"/>
    <w:rsid w:val="007A1EAE"/>
    <w:rsid w:val="007A303E"/>
    <w:rsid w:val="007A3736"/>
    <w:rsid w:val="007A4150"/>
    <w:rsid w:val="007B0F03"/>
    <w:rsid w:val="007B1D8D"/>
    <w:rsid w:val="007B41B0"/>
    <w:rsid w:val="007B49CC"/>
    <w:rsid w:val="007B6DDB"/>
    <w:rsid w:val="007C12CA"/>
    <w:rsid w:val="007C1F08"/>
    <w:rsid w:val="007C36B7"/>
    <w:rsid w:val="007C449C"/>
    <w:rsid w:val="007C5803"/>
    <w:rsid w:val="007C661D"/>
    <w:rsid w:val="007C6859"/>
    <w:rsid w:val="007D1D0F"/>
    <w:rsid w:val="007D3181"/>
    <w:rsid w:val="007D56AC"/>
    <w:rsid w:val="007E4926"/>
    <w:rsid w:val="007E6017"/>
    <w:rsid w:val="007F1D01"/>
    <w:rsid w:val="007F1E66"/>
    <w:rsid w:val="007F30C1"/>
    <w:rsid w:val="007F3F34"/>
    <w:rsid w:val="007F40DF"/>
    <w:rsid w:val="007F4B4B"/>
    <w:rsid w:val="007F63B1"/>
    <w:rsid w:val="007F6615"/>
    <w:rsid w:val="007F7588"/>
    <w:rsid w:val="0080261D"/>
    <w:rsid w:val="008026FD"/>
    <w:rsid w:val="00803DB1"/>
    <w:rsid w:val="00803EF8"/>
    <w:rsid w:val="00804918"/>
    <w:rsid w:val="00804982"/>
    <w:rsid w:val="008055AD"/>
    <w:rsid w:val="00806DBF"/>
    <w:rsid w:val="00807C29"/>
    <w:rsid w:val="00811F54"/>
    <w:rsid w:val="0081336E"/>
    <w:rsid w:val="008136A8"/>
    <w:rsid w:val="008138A8"/>
    <w:rsid w:val="00814EC1"/>
    <w:rsid w:val="00815BE5"/>
    <w:rsid w:val="00816BE1"/>
    <w:rsid w:val="008202A7"/>
    <w:rsid w:val="008202D6"/>
    <w:rsid w:val="00821474"/>
    <w:rsid w:val="008235ED"/>
    <w:rsid w:val="008247BD"/>
    <w:rsid w:val="00827689"/>
    <w:rsid w:val="0082784E"/>
    <w:rsid w:val="0083110D"/>
    <w:rsid w:val="00832B69"/>
    <w:rsid w:val="00834AFF"/>
    <w:rsid w:val="00840A95"/>
    <w:rsid w:val="00842952"/>
    <w:rsid w:val="00845217"/>
    <w:rsid w:val="00846B61"/>
    <w:rsid w:val="0084748B"/>
    <w:rsid w:val="008500FC"/>
    <w:rsid w:val="0085065B"/>
    <w:rsid w:val="008546DB"/>
    <w:rsid w:val="00854C97"/>
    <w:rsid w:val="00857567"/>
    <w:rsid w:val="00857A80"/>
    <w:rsid w:val="00857EDA"/>
    <w:rsid w:val="00860169"/>
    <w:rsid w:val="008601CA"/>
    <w:rsid w:val="0086264E"/>
    <w:rsid w:val="00864C2F"/>
    <w:rsid w:val="00865111"/>
    <w:rsid w:val="0086737B"/>
    <w:rsid w:val="00867A30"/>
    <w:rsid w:val="0087081B"/>
    <w:rsid w:val="00871E3C"/>
    <w:rsid w:val="0087204E"/>
    <w:rsid w:val="008801A6"/>
    <w:rsid w:val="0088085C"/>
    <w:rsid w:val="008814C3"/>
    <w:rsid w:val="00881DE4"/>
    <w:rsid w:val="0088210F"/>
    <w:rsid w:val="008822D3"/>
    <w:rsid w:val="008828D2"/>
    <w:rsid w:val="00882D70"/>
    <w:rsid w:val="00884823"/>
    <w:rsid w:val="00886796"/>
    <w:rsid w:val="00887AA6"/>
    <w:rsid w:val="008913CE"/>
    <w:rsid w:val="0089289E"/>
    <w:rsid w:val="00892B10"/>
    <w:rsid w:val="00893E74"/>
    <w:rsid w:val="008941F1"/>
    <w:rsid w:val="00895515"/>
    <w:rsid w:val="0089551C"/>
    <w:rsid w:val="008956BC"/>
    <w:rsid w:val="00895EFD"/>
    <w:rsid w:val="00896F66"/>
    <w:rsid w:val="00897203"/>
    <w:rsid w:val="008A21A5"/>
    <w:rsid w:val="008A2719"/>
    <w:rsid w:val="008A4B64"/>
    <w:rsid w:val="008A696D"/>
    <w:rsid w:val="008A7E06"/>
    <w:rsid w:val="008B00CD"/>
    <w:rsid w:val="008B21A6"/>
    <w:rsid w:val="008B28E3"/>
    <w:rsid w:val="008B2F3F"/>
    <w:rsid w:val="008B2F5F"/>
    <w:rsid w:val="008B438B"/>
    <w:rsid w:val="008B45FA"/>
    <w:rsid w:val="008B59F5"/>
    <w:rsid w:val="008B5B2F"/>
    <w:rsid w:val="008B6BFC"/>
    <w:rsid w:val="008B7265"/>
    <w:rsid w:val="008C0634"/>
    <w:rsid w:val="008C07A1"/>
    <w:rsid w:val="008C087D"/>
    <w:rsid w:val="008C0C23"/>
    <w:rsid w:val="008C1775"/>
    <w:rsid w:val="008C42C6"/>
    <w:rsid w:val="008C5B66"/>
    <w:rsid w:val="008C68BB"/>
    <w:rsid w:val="008C6AF2"/>
    <w:rsid w:val="008C76E2"/>
    <w:rsid w:val="008D21EC"/>
    <w:rsid w:val="008D29BF"/>
    <w:rsid w:val="008D30EA"/>
    <w:rsid w:val="008D48F6"/>
    <w:rsid w:val="008E0F3B"/>
    <w:rsid w:val="008E1941"/>
    <w:rsid w:val="008E19E0"/>
    <w:rsid w:val="008E27A7"/>
    <w:rsid w:val="008E402F"/>
    <w:rsid w:val="008E41A0"/>
    <w:rsid w:val="008E42A1"/>
    <w:rsid w:val="008E4635"/>
    <w:rsid w:val="008E4CFD"/>
    <w:rsid w:val="008E6545"/>
    <w:rsid w:val="008F011D"/>
    <w:rsid w:val="008F2204"/>
    <w:rsid w:val="008F4E50"/>
    <w:rsid w:val="008F5209"/>
    <w:rsid w:val="008F5D4F"/>
    <w:rsid w:val="0090056E"/>
    <w:rsid w:val="0090249A"/>
    <w:rsid w:val="00903DFE"/>
    <w:rsid w:val="009052D6"/>
    <w:rsid w:val="00905517"/>
    <w:rsid w:val="00907CD0"/>
    <w:rsid w:val="00910F56"/>
    <w:rsid w:val="00912281"/>
    <w:rsid w:val="00913606"/>
    <w:rsid w:val="00913E17"/>
    <w:rsid w:val="009145BF"/>
    <w:rsid w:val="00914609"/>
    <w:rsid w:val="00914D34"/>
    <w:rsid w:val="009156B3"/>
    <w:rsid w:val="00916004"/>
    <w:rsid w:val="0091663A"/>
    <w:rsid w:val="009209A0"/>
    <w:rsid w:val="00922D84"/>
    <w:rsid w:val="009240B5"/>
    <w:rsid w:val="009244A5"/>
    <w:rsid w:val="00925699"/>
    <w:rsid w:val="00927426"/>
    <w:rsid w:val="009277A3"/>
    <w:rsid w:val="00927E00"/>
    <w:rsid w:val="009307E4"/>
    <w:rsid w:val="0093086C"/>
    <w:rsid w:val="00931F79"/>
    <w:rsid w:val="00932205"/>
    <w:rsid w:val="00933B84"/>
    <w:rsid w:val="00933C8A"/>
    <w:rsid w:val="0093485B"/>
    <w:rsid w:val="00935130"/>
    <w:rsid w:val="00940EFF"/>
    <w:rsid w:val="00941C42"/>
    <w:rsid w:val="00942261"/>
    <w:rsid w:val="00942E5F"/>
    <w:rsid w:val="00942F0A"/>
    <w:rsid w:val="00944373"/>
    <w:rsid w:val="00944C57"/>
    <w:rsid w:val="00944F1D"/>
    <w:rsid w:val="0095653B"/>
    <w:rsid w:val="00957E29"/>
    <w:rsid w:val="0096050B"/>
    <w:rsid w:val="00960B14"/>
    <w:rsid w:val="00961675"/>
    <w:rsid w:val="00961E11"/>
    <w:rsid w:val="00964192"/>
    <w:rsid w:val="00965C80"/>
    <w:rsid w:val="00965CC6"/>
    <w:rsid w:val="00966375"/>
    <w:rsid w:val="00967046"/>
    <w:rsid w:val="00967E10"/>
    <w:rsid w:val="0097134A"/>
    <w:rsid w:val="00972D21"/>
    <w:rsid w:val="00973C88"/>
    <w:rsid w:val="00982F4C"/>
    <w:rsid w:val="0098504F"/>
    <w:rsid w:val="009861E8"/>
    <w:rsid w:val="0098709A"/>
    <w:rsid w:val="00987ABA"/>
    <w:rsid w:val="0099278C"/>
    <w:rsid w:val="00992C19"/>
    <w:rsid w:val="00993A28"/>
    <w:rsid w:val="00993FE8"/>
    <w:rsid w:val="009949A2"/>
    <w:rsid w:val="009954B5"/>
    <w:rsid w:val="0099635B"/>
    <w:rsid w:val="00996BBE"/>
    <w:rsid w:val="009A1362"/>
    <w:rsid w:val="009A2174"/>
    <w:rsid w:val="009A3E74"/>
    <w:rsid w:val="009A3F3B"/>
    <w:rsid w:val="009A50E2"/>
    <w:rsid w:val="009A71A2"/>
    <w:rsid w:val="009A71FA"/>
    <w:rsid w:val="009B1879"/>
    <w:rsid w:val="009B30EE"/>
    <w:rsid w:val="009B342E"/>
    <w:rsid w:val="009C1DD7"/>
    <w:rsid w:val="009C2787"/>
    <w:rsid w:val="009C416A"/>
    <w:rsid w:val="009C487B"/>
    <w:rsid w:val="009C4C55"/>
    <w:rsid w:val="009C5FE1"/>
    <w:rsid w:val="009C675A"/>
    <w:rsid w:val="009C68F0"/>
    <w:rsid w:val="009C6BFE"/>
    <w:rsid w:val="009C7A7F"/>
    <w:rsid w:val="009D0BA1"/>
    <w:rsid w:val="009D2015"/>
    <w:rsid w:val="009D2602"/>
    <w:rsid w:val="009D2755"/>
    <w:rsid w:val="009D2AA4"/>
    <w:rsid w:val="009D4936"/>
    <w:rsid w:val="009D75DB"/>
    <w:rsid w:val="009E0100"/>
    <w:rsid w:val="009E0C8E"/>
    <w:rsid w:val="009E21C2"/>
    <w:rsid w:val="009E2384"/>
    <w:rsid w:val="009E262C"/>
    <w:rsid w:val="009E33FB"/>
    <w:rsid w:val="009E39AC"/>
    <w:rsid w:val="009E39E4"/>
    <w:rsid w:val="009E3A34"/>
    <w:rsid w:val="009E5845"/>
    <w:rsid w:val="009E7561"/>
    <w:rsid w:val="009E7A41"/>
    <w:rsid w:val="009F0603"/>
    <w:rsid w:val="009F27F9"/>
    <w:rsid w:val="009F6049"/>
    <w:rsid w:val="009F6AB5"/>
    <w:rsid w:val="009F775C"/>
    <w:rsid w:val="00A00176"/>
    <w:rsid w:val="00A0281D"/>
    <w:rsid w:val="00A02BD3"/>
    <w:rsid w:val="00A07BB3"/>
    <w:rsid w:val="00A1049C"/>
    <w:rsid w:val="00A10B45"/>
    <w:rsid w:val="00A15116"/>
    <w:rsid w:val="00A151FF"/>
    <w:rsid w:val="00A152C4"/>
    <w:rsid w:val="00A15E2F"/>
    <w:rsid w:val="00A1667D"/>
    <w:rsid w:val="00A17FEC"/>
    <w:rsid w:val="00A20A68"/>
    <w:rsid w:val="00A27127"/>
    <w:rsid w:val="00A27A8E"/>
    <w:rsid w:val="00A30571"/>
    <w:rsid w:val="00A30904"/>
    <w:rsid w:val="00A42A38"/>
    <w:rsid w:val="00A42DC6"/>
    <w:rsid w:val="00A446FE"/>
    <w:rsid w:val="00A459B6"/>
    <w:rsid w:val="00A45CD5"/>
    <w:rsid w:val="00A45E34"/>
    <w:rsid w:val="00A45F5F"/>
    <w:rsid w:val="00A4715F"/>
    <w:rsid w:val="00A50EE5"/>
    <w:rsid w:val="00A51582"/>
    <w:rsid w:val="00A51910"/>
    <w:rsid w:val="00A52143"/>
    <w:rsid w:val="00A5309C"/>
    <w:rsid w:val="00A5338F"/>
    <w:rsid w:val="00A54C00"/>
    <w:rsid w:val="00A607C3"/>
    <w:rsid w:val="00A613D2"/>
    <w:rsid w:val="00A63075"/>
    <w:rsid w:val="00A64E83"/>
    <w:rsid w:val="00A6602D"/>
    <w:rsid w:val="00A669D2"/>
    <w:rsid w:val="00A708BE"/>
    <w:rsid w:val="00A70C73"/>
    <w:rsid w:val="00A732EE"/>
    <w:rsid w:val="00A7444F"/>
    <w:rsid w:val="00A75835"/>
    <w:rsid w:val="00A75CD0"/>
    <w:rsid w:val="00A75FC6"/>
    <w:rsid w:val="00A778D1"/>
    <w:rsid w:val="00A77BEF"/>
    <w:rsid w:val="00A81976"/>
    <w:rsid w:val="00A8265D"/>
    <w:rsid w:val="00A8372F"/>
    <w:rsid w:val="00A85784"/>
    <w:rsid w:val="00A86F64"/>
    <w:rsid w:val="00A87DE2"/>
    <w:rsid w:val="00A908F2"/>
    <w:rsid w:val="00A9113B"/>
    <w:rsid w:val="00A91CBD"/>
    <w:rsid w:val="00A93AC9"/>
    <w:rsid w:val="00A93D70"/>
    <w:rsid w:val="00A95451"/>
    <w:rsid w:val="00AA0A14"/>
    <w:rsid w:val="00AA0F96"/>
    <w:rsid w:val="00AA1383"/>
    <w:rsid w:val="00AA2722"/>
    <w:rsid w:val="00AA4CE9"/>
    <w:rsid w:val="00AA7CF0"/>
    <w:rsid w:val="00AB1322"/>
    <w:rsid w:val="00AB2C2A"/>
    <w:rsid w:val="00AB6D0A"/>
    <w:rsid w:val="00AB7F22"/>
    <w:rsid w:val="00AB7F7D"/>
    <w:rsid w:val="00AC0332"/>
    <w:rsid w:val="00AC1DB9"/>
    <w:rsid w:val="00AC2978"/>
    <w:rsid w:val="00AC68F8"/>
    <w:rsid w:val="00AD0E21"/>
    <w:rsid w:val="00AD242F"/>
    <w:rsid w:val="00AD6AD4"/>
    <w:rsid w:val="00AD72C9"/>
    <w:rsid w:val="00AD7F35"/>
    <w:rsid w:val="00AE042A"/>
    <w:rsid w:val="00AE3287"/>
    <w:rsid w:val="00AE3751"/>
    <w:rsid w:val="00AE7AB4"/>
    <w:rsid w:val="00AF1D82"/>
    <w:rsid w:val="00AF29E4"/>
    <w:rsid w:val="00AF37B2"/>
    <w:rsid w:val="00AF39B2"/>
    <w:rsid w:val="00AF4476"/>
    <w:rsid w:val="00AF62D7"/>
    <w:rsid w:val="00AF6AFF"/>
    <w:rsid w:val="00AF7D54"/>
    <w:rsid w:val="00B00C70"/>
    <w:rsid w:val="00B033E3"/>
    <w:rsid w:val="00B03772"/>
    <w:rsid w:val="00B03DFD"/>
    <w:rsid w:val="00B046D3"/>
    <w:rsid w:val="00B05397"/>
    <w:rsid w:val="00B06C5A"/>
    <w:rsid w:val="00B102B7"/>
    <w:rsid w:val="00B10426"/>
    <w:rsid w:val="00B10ADD"/>
    <w:rsid w:val="00B10D9F"/>
    <w:rsid w:val="00B11F13"/>
    <w:rsid w:val="00B14120"/>
    <w:rsid w:val="00B159DE"/>
    <w:rsid w:val="00B16569"/>
    <w:rsid w:val="00B173D2"/>
    <w:rsid w:val="00B17BA6"/>
    <w:rsid w:val="00B20FED"/>
    <w:rsid w:val="00B2173A"/>
    <w:rsid w:val="00B23472"/>
    <w:rsid w:val="00B23F38"/>
    <w:rsid w:val="00B244E0"/>
    <w:rsid w:val="00B255B5"/>
    <w:rsid w:val="00B259E2"/>
    <w:rsid w:val="00B32D3C"/>
    <w:rsid w:val="00B33D5D"/>
    <w:rsid w:val="00B357D8"/>
    <w:rsid w:val="00B364F8"/>
    <w:rsid w:val="00B40000"/>
    <w:rsid w:val="00B403AF"/>
    <w:rsid w:val="00B409A4"/>
    <w:rsid w:val="00B40D27"/>
    <w:rsid w:val="00B42223"/>
    <w:rsid w:val="00B43A62"/>
    <w:rsid w:val="00B43D59"/>
    <w:rsid w:val="00B44CA3"/>
    <w:rsid w:val="00B451FB"/>
    <w:rsid w:val="00B47216"/>
    <w:rsid w:val="00B47611"/>
    <w:rsid w:val="00B47D8C"/>
    <w:rsid w:val="00B50467"/>
    <w:rsid w:val="00B51F58"/>
    <w:rsid w:val="00B52EE3"/>
    <w:rsid w:val="00B600EE"/>
    <w:rsid w:val="00B62F43"/>
    <w:rsid w:val="00B63D31"/>
    <w:rsid w:val="00B65C37"/>
    <w:rsid w:val="00B66059"/>
    <w:rsid w:val="00B6677B"/>
    <w:rsid w:val="00B677CF"/>
    <w:rsid w:val="00B67F3A"/>
    <w:rsid w:val="00B73378"/>
    <w:rsid w:val="00B74669"/>
    <w:rsid w:val="00B74F31"/>
    <w:rsid w:val="00B75BC7"/>
    <w:rsid w:val="00B76462"/>
    <w:rsid w:val="00B767AB"/>
    <w:rsid w:val="00B77451"/>
    <w:rsid w:val="00B7761D"/>
    <w:rsid w:val="00B8022D"/>
    <w:rsid w:val="00B80D03"/>
    <w:rsid w:val="00B835C3"/>
    <w:rsid w:val="00B86919"/>
    <w:rsid w:val="00B94E31"/>
    <w:rsid w:val="00B959D8"/>
    <w:rsid w:val="00B95C5F"/>
    <w:rsid w:val="00B97E17"/>
    <w:rsid w:val="00BA018C"/>
    <w:rsid w:val="00BA0CE9"/>
    <w:rsid w:val="00BA1151"/>
    <w:rsid w:val="00BA1B77"/>
    <w:rsid w:val="00BA2958"/>
    <w:rsid w:val="00BA4CA2"/>
    <w:rsid w:val="00BB2325"/>
    <w:rsid w:val="00BB51CB"/>
    <w:rsid w:val="00BB53F9"/>
    <w:rsid w:val="00BB545B"/>
    <w:rsid w:val="00BB6FF9"/>
    <w:rsid w:val="00BC10A5"/>
    <w:rsid w:val="00BC1F25"/>
    <w:rsid w:val="00BC2CB4"/>
    <w:rsid w:val="00BC6A3C"/>
    <w:rsid w:val="00BD18EA"/>
    <w:rsid w:val="00BD1C94"/>
    <w:rsid w:val="00BD250D"/>
    <w:rsid w:val="00BD3AAF"/>
    <w:rsid w:val="00BD5AC9"/>
    <w:rsid w:val="00BD6683"/>
    <w:rsid w:val="00BD6761"/>
    <w:rsid w:val="00BE3324"/>
    <w:rsid w:val="00BE37C4"/>
    <w:rsid w:val="00BE4B46"/>
    <w:rsid w:val="00BE5C82"/>
    <w:rsid w:val="00BE6ACF"/>
    <w:rsid w:val="00BE796E"/>
    <w:rsid w:val="00BF119B"/>
    <w:rsid w:val="00BF23FE"/>
    <w:rsid w:val="00BF295E"/>
    <w:rsid w:val="00BF34F1"/>
    <w:rsid w:val="00BF35FC"/>
    <w:rsid w:val="00BF3791"/>
    <w:rsid w:val="00C00033"/>
    <w:rsid w:val="00C00540"/>
    <w:rsid w:val="00C01477"/>
    <w:rsid w:val="00C01F84"/>
    <w:rsid w:val="00C05887"/>
    <w:rsid w:val="00C05C82"/>
    <w:rsid w:val="00C05D59"/>
    <w:rsid w:val="00C06A94"/>
    <w:rsid w:val="00C07270"/>
    <w:rsid w:val="00C1311E"/>
    <w:rsid w:val="00C13E75"/>
    <w:rsid w:val="00C148FA"/>
    <w:rsid w:val="00C16280"/>
    <w:rsid w:val="00C179DF"/>
    <w:rsid w:val="00C20F91"/>
    <w:rsid w:val="00C231F5"/>
    <w:rsid w:val="00C23453"/>
    <w:rsid w:val="00C23976"/>
    <w:rsid w:val="00C24A5B"/>
    <w:rsid w:val="00C255EA"/>
    <w:rsid w:val="00C26AAB"/>
    <w:rsid w:val="00C32220"/>
    <w:rsid w:val="00C33933"/>
    <w:rsid w:val="00C34AEE"/>
    <w:rsid w:val="00C3562C"/>
    <w:rsid w:val="00C35AD3"/>
    <w:rsid w:val="00C36A84"/>
    <w:rsid w:val="00C41121"/>
    <w:rsid w:val="00C4297E"/>
    <w:rsid w:val="00C436B6"/>
    <w:rsid w:val="00C4465C"/>
    <w:rsid w:val="00C4498B"/>
    <w:rsid w:val="00C46008"/>
    <w:rsid w:val="00C4678E"/>
    <w:rsid w:val="00C46A84"/>
    <w:rsid w:val="00C46CAE"/>
    <w:rsid w:val="00C51BC9"/>
    <w:rsid w:val="00C55525"/>
    <w:rsid w:val="00C610F2"/>
    <w:rsid w:val="00C6238A"/>
    <w:rsid w:val="00C657DF"/>
    <w:rsid w:val="00C65F4B"/>
    <w:rsid w:val="00C70AAA"/>
    <w:rsid w:val="00C70DB6"/>
    <w:rsid w:val="00C70E2D"/>
    <w:rsid w:val="00C71ABE"/>
    <w:rsid w:val="00C727A4"/>
    <w:rsid w:val="00C72E5B"/>
    <w:rsid w:val="00C73B12"/>
    <w:rsid w:val="00C73FE2"/>
    <w:rsid w:val="00C75829"/>
    <w:rsid w:val="00C76142"/>
    <w:rsid w:val="00C766BF"/>
    <w:rsid w:val="00C76EB0"/>
    <w:rsid w:val="00C77AD2"/>
    <w:rsid w:val="00C80738"/>
    <w:rsid w:val="00C80A96"/>
    <w:rsid w:val="00C84360"/>
    <w:rsid w:val="00C84BB9"/>
    <w:rsid w:val="00C85032"/>
    <w:rsid w:val="00C86A2E"/>
    <w:rsid w:val="00C9014D"/>
    <w:rsid w:val="00C90488"/>
    <w:rsid w:val="00C9117E"/>
    <w:rsid w:val="00C94EB5"/>
    <w:rsid w:val="00C9666F"/>
    <w:rsid w:val="00C967BE"/>
    <w:rsid w:val="00C968E5"/>
    <w:rsid w:val="00C97E44"/>
    <w:rsid w:val="00CA089A"/>
    <w:rsid w:val="00CA1261"/>
    <w:rsid w:val="00CA2793"/>
    <w:rsid w:val="00CA43F3"/>
    <w:rsid w:val="00CA493F"/>
    <w:rsid w:val="00CA7C90"/>
    <w:rsid w:val="00CA7E7F"/>
    <w:rsid w:val="00CB071B"/>
    <w:rsid w:val="00CB1017"/>
    <w:rsid w:val="00CB1A47"/>
    <w:rsid w:val="00CB3DAA"/>
    <w:rsid w:val="00CB6DAA"/>
    <w:rsid w:val="00CB7DDA"/>
    <w:rsid w:val="00CB7ECA"/>
    <w:rsid w:val="00CC1733"/>
    <w:rsid w:val="00CC7887"/>
    <w:rsid w:val="00CD02D3"/>
    <w:rsid w:val="00CD05A2"/>
    <w:rsid w:val="00CD34FF"/>
    <w:rsid w:val="00CD43AD"/>
    <w:rsid w:val="00CD54DE"/>
    <w:rsid w:val="00CE1765"/>
    <w:rsid w:val="00CE4E5F"/>
    <w:rsid w:val="00CE6E85"/>
    <w:rsid w:val="00CE6F00"/>
    <w:rsid w:val="00CF03F3"/>
    <w:rsid w:val="00CF07C4"/>
    <w:rsid w:val="00CF0981"/>
    <w:rsid w:val="00CF3A93"/>
    <w:rsid w:val="00CF405C"/>
    <w:rsid w:val="00CF4BC0"/>
    <w:rsid w:val="00CF58F9"/>
    <w:rsid w:val="00CF6974"/>
    <w:rsid w:val="00CF6D86"/>
    <w:rsid w:val="00D011E7"/>
    <w:rsid w:val="00D025AF"/>
    <w:rsid w:val="00D03149"/>
    <w:rsid w:val="00D0391C"/>
    <w:rsid w:val="00D04007"/>
    <w:rsid w:val="00D04C63"/>
    <w:rsid w:val="00D05270"/>
    <w:rsid w:val="00D06150"/>
    <w:rsid w:val="00D06631"/>
    <w:rsid w:val="00D06914"/>
    <w:rsid w:val="00D1038A"/>
    <w:rsid w:val="00D11341"/>
    <w:rsid w:val="00D11A51"/>
    <w:rsid w:val="00D11C57"/>
    <w:rsid w:val="00D13409"/>
    <w:rsid w:val="00D13628"/>
    <w:rsid w:val="00D13A70"/>
    <w:rsid w:val="00D14961"/>
    <w:rsid w:val="00D15688"/>
    <w:rsid w:val="00D164D8"/>
    <w:rsid w:val="00D165B0"/>
    <w:rsid w:val="00D172FD"/>
    <w:rsid w:val="00D17FB8"/>
    <w:rsid w:val="00D20C34"/>
    <w:rsid w:val="00D21321"/>
    <w:rsid w:val="00D21487"/>
    <w:rsid w:val="00D21676"/>
    <w:rsid w:val="00D2185C"/>
    <w:rsid w:val="00D2316E"/>
    <w:rsid w:val="00D24690"/>
    <w:rsid w:val="00D25766"/>
    <w:rsid w:val="00D264E4"/>
    <w:rsid w:val="00D310E7"/>
    <w:rsid w:val="00D311EA"/>
    <w:rsid w:val="00D31B86"/>
    <w:rsid w:val="00D320B0"/>
    <w:rsid w:val="00D3217E"/>
    <w:rsid w:val="00D33546"/>
    <w:rsid w:val="00D339FF"/>
    <w:rsid w:val="00D37206"/>
    <w:rsid w:val="00D40752"/>
    <w:rsid w:val="00D42B85"/>
    <w:rsid w:val="00D43103"/>
    <w:rsid w:val="00D4645C"/>
    <w:rsid w:val="00D47ED4"/>
    <w:rsid w:val="00D50D0F"/>
    <w:rsid w:val="00D52205"/>
    <w:rsid w:val="00D52288"/>
    <w:rsid w:val="00D52570"/>
    <w:rsid w:val="00D544F4"/>
    <w:rsid w:val="00D54794"/>
    <w:rsid w:val="00D56890"/>
    <w:rsid w:val="00D57192"/>
    <w:rsid w:val="00D60FA0"/>
    <w:rsid w:val="00D648A6"/>
    <w:rsid w:val="00D64EDA"/>
    <w:rsid w:val="00D64F4E"/>
    <w:rsid w:val="00D65559"/>
    <w:rsid w:val="00D6569D"/>
    <w:rsid w:val="00D66C1B"/>
    <w:rsid w:val="00D67417"/>
    <w:rsid w:val="00D67DA5"/>
    <w:rsid w:val="00D726AC"/>
    <w:rsid w:val="00D73ED3"/>
    <w:rsid w:val="00D76C62"/>
    <w:rsid w:val="00D80538"/>
    <w:rsid w:val="00D8115F"/>
    <w:rsid w:val="00D8250A"/>
    <w:rsid w:val="00D82FCC"/>
    <w:rsid w:val="00D843EE"/>
    <w:rsid w:val="00D84B6D"/>
    <w:rsid w:val="00D864CF"/>
    <w:rsid w:val="00D944DB"/>
    <w:rsid w:val="00D961DF"/>
    <w:rsid w:val="00D9742D"/>
    <w:rsid w:val="00D9758D"/>
    <w:rsid w:val="00D97FCB"/>
    <w:rsid w:val="00DA114C"/>
    <w:rsid w:val="00DA1FCC"/>
    <w:rsid w:val="00DA3EF5"/>
    <w:rsid w:val="00DA497F"/>
    <w:rsid w:val="00DA4A3C"/>
    <w:rsid w:val="00DA5E28"/>
    <w:rsid w:val="00DA7E6F"/>
    <w:rsid w:val="00DB08D4"/>
    <w:rsid w:val="00DB4506"/>
    <w:rsid w:val="00DB46D4"/>
    <w:rsid w:val="00DB4D08"/>
    <w:rsid w:val="00DB7887"/>
    <w:rsid w:val="00DC1E79"/>
    <w:rsid w:val="00DC3F18"/>
    <w:rsid w:val="00DC4E03"/>
    <w:rsid w:val="00DC4FCF"/>
    <w:rsid w:val="00DC6CF6"/>
    <w:rsid w:val="00DD1384"/>
    <w:rsid w:val="00DD1E21"/>
    <w:rsid w:val="00DD325E"/>
    <w:rsid w:val="00DD5B71"/>
    <w:rsid w:val="00DE3F00"/>
    <w:rsid w:val="00DE4677"/>
    <w:rsid w:val="00DE5262"/>
    <w:rsid w:val="00DE5F57"/>
    <w:rsid w:val="00DE69E0"/>
    <w:rsid w:val="00DE70E7"/>
    <w:rsid w:val="00DE7867"/>
    <w:rsid w:val="00DF0AA3"/>
    <w:rsid w:val="00DF0F0F"/>
    <w:rsid w:val="00DF5565"/>
    <w:rsid w:val="00DF5779"/>
    <w:rsid w:val="00DF6E5B"/>
    <w:rsid w:val="00DF7253"/>
    <w:rsid w:val="00DF7FE8"/>
    <w:rsid w:val="00E001C1"/>
    <w:rsid w:val="00E008F1"/>
    <w:rsid w:val="00E02898"/>
    <w:rsid w:val="00E046E6"/>
    <w:rsid w:val="00E154DB"/>
    <w:rsid w:val="00E16C2A"/>
    <w:rsid w:val="00E16DBE"/>
    <w:rsid w:val="00E170D9"/>
    <w:rsid w:val="00E20737"/>
    <w:rsid w:val="00E2149D"/>
    <w:rsid w:val="00E220B2"/>
    <w:rsid w:val="00E22C97"/>
    <w:rsid w:val="00E254F7"/>
    <w:rsid w:val="00E257C9"/>
    <w:rsid w:val="00E273B1"/>
    <w:rsid w:val="00E30D78"/>
    <w:rsid w:val="00E34830"/>
    <w:rsid w:val="00E356E1"/>
    <w:rsid w:val="00E3730A"/>
    <w:rsid w:val="00E37F5F"/>
    <w:rsid w:val="00E41093"/>
    <w:rsid w:val="00E41B1C"/>
    <w:rsid w:val="00E4485F"/>
    <w:rsid w:val="00E4573C"/>
    <w:rsid w:val="00E47C7C"/>
    <w:rsid w:val="00E515A2"/>
    <w:rsid w:val="00E52F38"/>
    <w:rsid w:val="00E54082"/>
    <w:rsid w:val="00E5711C"/>
    <w:rsid w:val="00E57A9B"/>
    <w:rsid w:val="00E64A8D"/>
    <w:rsid w:val="00E64EEE"/>
    <w:rsid w:val="00E6531E"/>
    <w:rsid w:val="00E65FAE"/>
    <w:rsid w:val="00E66AD7"/>
    <w:rsid w:val="00E70F44"/>
    <w:rsid w:val="00E71BCA"/>
    <w:rsid w:val="00E722E8"/>
    <w:rsid w:val="00E724E1"/>
    <w:rsid w:val="00E738EE"/>
    <w:rsid w:val="00E74388"/>
    <w:rsid w:val="00E74FFF"/>
    <w:rsid w:val="00E7553D"/>
    <w:rsid w:val="00E832AF"/>
    <w:rsid w:val="00E83596"/>
    <w:rsid w:val="00E83FC6"/>
    <w:rsid w:val="00E853E7"/>
    <w:rsid w:val="00E91FF0"/>
    <w:rsid w:val="00E92440"/>
    <w:rsid w:val="00E93568"/>
    <w:rsid w:val="00E939B0"/>
    <w:rsid w:val="00E948A3"/>
    <w:rsid w:val="00E9763C"/>
    <w:rsid w:val="00EA1BA8"/>
    <w:rsid w:val="00EA2F28"/>
    <w:rsid w:val="00EA47F1"/>
    <w:rsid w:val="00EA5DFF"/>
    <w:rsid w:val="00EA5E98"/>
    <w:rsid w:val="00EA7287"/>
    <w:rsid w:val="00EA7A41"/>
    <w:rsid w:val="00EB2C91"/>
    <w:rsid w:val="00EB4E76"/>
    <w:rsid w:val="00EB64AD"/>
    <w:rsid w:val="00EC0B5C"/>
    <w:rsid w:val="00EC2577"/>
    <w:rsid w:val="00EC3F4B"/>
    <w:rsid w:val="00EC511A"/>
    <w:rsid w:val="00EC6506"/>
    <w:rsid w:val="00ED4D56"/>
    <w:rsid w:val="00ED4DD4"/>
    <w:rsid w:val="00ED6DEE"/>
    <w:rsid w:val="00ED6E50"/>
    <w:rsid w:val="00EE0A3D"/>
    <w:rsid w:val="00EE194A"/>
    <w:rsid w:val="00EE24C5"/>
    <w:rsid w:val="00EE498E"/>
    <w:rsid w:val="00EE5FC0"/>
    <w:rsid w:val="00EE7ABE"/>
    <w:rsid w:val="00EF05B4"/>
    <w:rsid w:val="00EF1F6D"/>
    <w:rsid w:val="00EF210D"/>
    <w:rsid w:val="00EF3251"/>
    <w:rsid w:val="00EF41C2"/>
    <w:rsid w:val="00EF534B"/>
    <w:rsid w:val="00EF67C9"/>
    <w:rsid w:val="00EF6DA4"/>
    <w:rsid w:val="00EF7470"/>
    <w:rsid w:val="00F004EB"/>
    <w:rsid w:val="00F01A01"/>
    <w:rsid w:val="00F01CC2"/>
    <w:rsid w:val="00F0298B"/>
    <w:rsid w:val="00F10500"/>
    <w:rsid w:val="00F12145"/>
    <w:rsid w:val="00F13B80"/>
    <w:rsid w:val="00F148D6"/>
    <w:rsid w:val="00F2015D"/>
    <w:rsid w:val="00F206FD"/>
    <w:rsid w:val="00F208CF"/>
    <w:rsid w:val="00F23448"/>
    <w:rsid w:val="00F23568"/>
    <w:rsid w:val="00F26185"/>
    <w:rsid w:val="00F27F1D"/>
    <w:rsid w:val="00F379E3"/>
    <w:rsid w:val="00F37A3E"/>
    <w:rsid w:val="00F41A33"/>
    <w:rsid w:val="00F423DF"/>
    <w:rsid w:val="00F4272B"/>
    <w:rsid w:val="00F432A8"/>
    <w:rsid w:val="00F43F41"/>
    <w:rsid w:val="00F509ED"/>
    <w:rsid w:val="00F50D5C"/>
    <w:rsid w:val="00F54CEB"/>
    <w:rsid w:val="00F5548E"/>
    <w:rsid w:val="00F55707"/>
    <w:rsid w:val="00F56534"/>
    <w:rsid w:val="00F63964"/>
    <w:rsid w:val="00F63E65"/>
    <w:rsid w:val="00F6402B"/>
    <w:rsid w:val="00F658C4"/>
    <w:rsid w:val="00F66BFB"/>
    <w:rsid w:val="00F67AA5"/>
    <w:rsid w:val="00F7002D"/>
    <w:rsid w:val="00F711F2"/>
    <w:rsid w:val="00F71A41"/>
    <w:rsid w:val="00F7243A"/>
    <w:rsid w:val="00F7596D"/>
    <w:rsid w:val="00F75E55"/>
    <w:rsid w:val="00F77E68"/>
    <w:rsid w:val="00F8054F"/>
    <w:rsid w:val="00F8114A"/>
    <w:rsid w:val="00F815BF"/>
    <w:rsid w:val="00F856AA"/>
    <w:rsid w:val="00F859F0"/>
    <w:rsid w:val="00F85CFF"/>
    <w:rsid w:val="00F86990"/>
    <w:rsid w:val="00F87353"/>
    <w:rsid w:val="00F87D7D"/>
    <w:rsid w:val="00F9096D"/>
    <w:rsid w:val="00F91CD0"/>
    <w:rsid w:val="00F925E8"/>
    <w:rsid w:val="00F92D88"/>
    <w:rsid w:val="00F937F2"/>
    <w:rsid w:val="00F94193"/>
    <w:rsid w:val="00F946CD"/>
    <w:rsid w:val="00F95AB6"/>
    <w:rsid w:val="00F96EEA"/>
    <w:rsid w:val="00FA2563"/>
    <w:rsid w:val="00FA57F3"/>
    <w:rsid w:val="00FA7BE0"/>
    <w:rsid w:val="00FB2965"/>
    <w:rsid w:val="00FB471D"/>
    <w:rsid w:val="00FB52CF"/>
    <w:rsid w:val="00FB5E2F"/>
    <w:rsid w:val="00FB691B"/>
    <w:rsid w:val="00FB6C51"/>
    <w:rsid w:val="00FB7EDA"/>
    <w:rsid w:val="00FC00A0"/>
    <w:rsid w:val="00FC0C31"/>
    <w:rsid w:val="00FC37D2"/>
    <w:rsid w:val="00FC4085"/>
    <w:rsid w:val="00FC4908"/>
    <w:rsid w:val="00FC4A8D"/>
    <w:rsid w:val="00FC5499"/>
    <w:rsid w:val="00FC5B12"/>
    <w:rsid w:val="00FC6A1F"/>
    <w:rsid w:val="00FC7810"/>
    <w:rsid w:val="00FD026C"/>
    <w:rsid w:val="00FD0781"/>
    <w:rsid w:val="00FD0C34"/>
    <w:rsid w:val="00FD2607"/>
    <w:rsid w:val="00FD31C0"/>
    <w:rsid w:val="00FD4AE9"/>
    <w:rsid w:val="00FD532D"/>
    <w:rsid w:val="00FD6318"/>
    <w:rsid w:val="00FE0152"/>
    <w:rsid w:val="00FE02E9"/>
    <w:rsid w:val="00FE0C6A"/>
    <w:rsid w:val="00FE0D8C"/>
    <w:rsid w:val="00FE344B"/>
    <w:rsid w:val="00FE34AD"/>
    <w:rsid w:val="00FE5663"/>
    <w:rsid w:val="00FE6E00"/>
    <w:rsid w:val="00FE6F02"/>
    <w:rsid w:val="00FF3A9F"/>
    <w:rsid w:val="00FF3F1A"/>
    <w:rsid w:val="00FF488C"/>
    <w:rsid w:val="00FF48D7"/>
    <w:rsid w:val="00FF5730"/>
    <w:rsid w:val="00FF7A7A"/>
    <w:rsid w:val="00FF7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0cf,#00354e,#faa61a,#128cab,#9fb43b,#002f5d,#003e65"/>
    </o:shapedefaults>
    <o:shapelayout v:ext="edit">
      <o:idmap v:ext="edit" data="2"/>
    </o:shapelayout>
  </w:shapeDefaults>
  <w:decimalSymbol w:val=","/>
  <w:listSeparator w:val=";"/>
  <w14:docId w14:val="6DC29304"/>
  <w15:docId w15:val="{F5E3DB5E-A64F-427A-9A85-E05522FB4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E170D9"/>
    <w:pPr>
      <w:spacing w:after="80"/>
    </w:pPr>
    <w:rPr>
      <w:szCs w:val="24"/>
      <w:lang w:val="en-US" w:eastAsia="en-US"/>
    </w:rPr>
  </w:style>
  <w:style w:type="paragraph" w:styleId="berschrift1">
    <w:name w:val="heading 1"/>
    <w:basedOn w:val="Standard"/>
    <w:next w:val="Standard"/>
    <w:qFormat/>
    <w:rsid w:val="00E170D9"/>
    <w:pPr>
      <w:keepNext/>
      <w:spacing w:before="240" w:after="60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styleId="berschrift2">
    <w:name w:val="heading 2"/>
    <w:basedOn w:val="Standard"/>
    <w:next w:val="Standard"/>
    <w:qFormat/>
    <w:rsid w:val="00940EFF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berschrift3">
    <w:name w:val="heading 3"/>
    <w:basedOn w:val="Standard"/>
    <w:next w:val="Standard"/>
    <w:link w:val="berschrift3Zchn"/>
    <w:qFormat/>
    <w:rsid w:val="00161176"/>
    <w:pPr>
      <w:keepNext/>
      <w:outlineLvl w:val="2"/>
    </w:pPr>
    <w:rPr>
      <w:rFonts w:ascii="Arial" w:hAnsi="Arial" w:cs="Arial"/>
      <w:b/>
      <w:bCs/>
      <w:sz w:val="24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Style11pt">
    <w:name w:val="Style 11 pt"/>
    <w:basedOn w:val="Absatz-Standardschriftart"/>
    <w:rsid w:val="00B42223"/>
    <w:rPr>
      <w:rFonts w:ascii="Times New Roman" w:hAnsi="Times New Roman"/>
      <w:sz w:val="22"/>
    </w:rPr>
  </w:style>
  <w:style w:type="paragraph" w:styleId="Fuzeile">
    <w:name w:val="footer"/>
    <w:basedOn w:val="Standard"/>
    <w:rsid w:val="00BA0CE9"/>
    <w:pPr>
      <w:tabs>
        <w:tab w:val="center" w:pos="4320"/>
        <w:tab w:val="right" w:pos="8640"/>
      </w:tabs>
    </w:pPr>
  </w:style>
  <w:style w:type="character" w:styleId="Seitenzahl">
    <w:name w:val="page number"/>
    <w:basedOn w:val="Absatz-Standardschriftart"/>
    <w:rsid w:val="00BA0CE9"/>
  </w:style>
  <w:style w:type="character" w:styleId="BesuchterLink">
    <w:name w:val="FollowedHyperlink"/>
    <w:basedOn w:val="Absatz-Standardschriftart"/>
    <w:rsid w:val="001B2218"/>
    <w:rPr>
      <w:color w:val="800080"/>
      <w:u w:val="single"/>
    </w:rPr>
  </w:style>
  <w:style w:type="character" w:styleId="Hyperlink">
    <w:name w:val="Hyperlink"/>
    <w:basedOn w:val="Absatz-Standardschriftart"/>
    <w:uiPriority w:val="99"/>
    <w:rsid w:val="00406744"/>
    <w:rPr>
      <w:color w:val="0000FF"/>
      <w:u w:val="single"/>
    </w:rPr>
  </w:style>
  <w:style w:type="character" w:customStyle="1" w:styleId="berschrift3Zchn">
    <w:name w:val="Überschrift 3 Zchn"/>
    <w:basedOn w:val="Absatz-Standardschriftart"/>
    <w:link w:val="berschrift3"/>
    <w:rsid w:val="00161176"/>
    <w:rPr>
      <w:rFonts w:ascii="Arial" w:hAnsi="Arial" w:cs="Arial"/>
      <w:b/>
      <w:bCs/>
      <w:sz w:val="24"/>
      <w:szCs w:val="26"/>
      <w:lang w:val="en-US" w:eastAsia="en-US"/>
    </w:rPr>
  </w:style>
  <w:style w:type="paragraph" w:styleId="Kopfzeile">
    <w:name w:val="header"/>
    <w:basedOn w:val="Standard"/>
    <w:rsid w:val="00AE3751"/>
    <w:pPr>
      <w:tabs>
        <w:tab w:val="center" w:pos="4320"/>
        <w:tab w:val="right" w:pos="8640"/>
      </w:tabs>
    </w:pPr>
  </w:style>
  <w:style w:type="paragraph" w:customStyle="1" w:styleId="ListParagraph1">
    <w:name w:val="List Paragraph1"/>
    <w:aliases w:val="Image Text"/>
    <w:basedOn w:val="Standard"/>
    <w:next w:val="Textkrper"/>
    <w:uiPriority w:val="34"/>
    <w:qFormat/>
    <w:rsid w:val="0049532E"/>
    <w:pPr>
      <w:ind w:left="720"/>
      <w:jc w:val="center"/>
    </w:pPr>
    <w:rPr>
      <w:i/>
      <w:sz w:val="16"/>
    </w:rPr>
  </w:style>
  <w:style w:type="paragraph" w:styleId="Sprechblasentext">
    <w:name w:val="Balloon Text"/>
    <w:basedOn w:val="Standard"/>
    <w:link w:val="SprechblasentextZchn"/>
    <w:rsid w:val="00471909"/>
    <w:pPr>
      <w:spacing w:after="0"/>
    </w:pPr>
    <w:rPr>
      <w:rFonts w:ascii="Tahoma" w:hAnsi="Tahoma" w:cs="Tahoma"/>
      <w:sz w:val="16"/>
      <w:szCs w:val="16"/>
    </w:rPr>
  </w:style>
  <w:style w:type="paragraph" w:styleId="Textkrper">
    <w:name w:val="Body Text"/>
    <w:basedOn w:val="Standard"/>
    <w:link w:val="TextkrperZchn"/>
    <w:rsid w:val="0049532E"/>
    <w:pPr>
      <w:spacing w:after="120"/>
    </w:pPr>
  </w:style>
  <w:style w:type="character" w:customStyle="1" w:styleId="TextkrperZchn">
    <w:name w:val="Textkörper Zchn"/>
    <w:basedOn w:val="Absatz-Standardschriftart"/>
    <w:link w:val="Textkrper"/>
    <w:rsid w:val="0049532E"/>
    <w:rPr>
      <w:szCs w:val="24"/>
      <w:lang w:val="en-US" w:eastAsia="en-US"/>
    </w:rPr>
  </w:style>
  <w:style w:type="character" w:customStyle="1" w:styleId="SprechblasentextZchn">
    <w:name w:val="Sprechblasentext Zchn"/>
    <w:basedOn w:val="Absatz-Standardschriftart"/>
    <w:link w:val="Sprechblasentext"/>
    <w:rsid w:val="00471909"/>
    <w:rPr>
      <w:rFonts w:ascii="Tahoma" w:hAnsi="Tahoma" w:cs="Tahoma"/>
      <w:sz w:val="16"/>
      <w:szCs w:val="16"/>
      <w:lang w:val="en-US" w:eastAsia="en-US"/>
    </w:rPr>
  </w:style>
  <w:style w:type="paragraph" w:styleId="Inhaltsverzeichnisberschrift">
    <w:name w:val="TOC Heading"/>
    <w:basedOn w:val="berschrift1"/>
    <w:next w:val="Standard"/>
    <w:uiPriority w:val="39"/>
    <w:qFormat/>
    <w:rsid w:val="00A93D70"/>
    <w:pPr>
      <w:keepLines/>
      <w:spacing w:before="480" w:after="0" w:line="276" w:lineRule="auto"/>
      <w:outlineLvl w:val="9"/>
    </w:pPr>
    <w:rPr>
      <w:color w:val="128CAB"/>
      <w:kern w:val="0"/>
      <w:szCs w:val="28"/>
    </w:rPr>
  </w:style>
  <w:style w:type="paragraph" w:styleId="Verzeichnis3">
    <w:name w:val="toc 3"/>
    <w:basedOn w:val="Standard"/>
    <w:next w:val="Standard"/>
    <w:autoRedefine/>
    <w:uiPriority w:val="39"/>
    <w:qFormat/>
    <w:rsid w:val="00D172FD"/>
    <w:pPr>
      <w:tabs>
        <w:tab w:val="left" w:pos="1701"/>
        <w:tab w:val="right" w:leader="dot" w:pos="10070"/>
      </w:tabs>
      <w:ind w:left="400"/>
    </w:pPr>
  </w:style>
  <w:style w:type="character" w:styleId="Hervorhebung">
    <w:name w:val="Emphasis"/>
    <w:aliases w:val="Main Sub-Heading"/>
    <w:basedOn w:val="Absatz-Standardschriftart"/>
    <w:qFormat/>
    <w:rsid w:val="00F75E55"/>
    <w:rPr>
      <w:rFonts w:ascii="Gill Sans MT" w:hAnsi="Gill Sans MT"/>
      <w:b/>
      <w:iCs/>
      <w:color w:val="128CAB"/>
      <w:sz w:val="24"/>
    </w:rPr>
  </w:style>
  <w:style w:type="paragraph" w:styleId="Listenabsatz">
    <w:name w:val="List Paragraph"/>
    <w:basedOn w:val="Standard"/>
    <w:uiPriority w:val="34"/>
    <w:qFormat/>
    <w:rsid w:val="0060538A"/>
    <w:pPr>
      <w:ind w:left="720"/>
      <w:contextualSpacing/>
    </w:pPr>
  </w:style>
  <w:style w:type="character" w:customStyle="1" w:styleId="sc01">
    <w:name w:val="sc01"/>
    <w:basedOn w:val="Absatz-Standardschriftart"/>
    <w:rsid w:val="00A95451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">
    <w:name w:val="sc12"/>
    <w:basedOn w:val="Absatz-Standardschriftart"/>
    <w:rsid w:val="00A95451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Absatz-Standardschriftart"/>
    <w:rsid w:val="00A9545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Absatz-Standardschriftart"/>
    <w:rsid w:val="00A95451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Absatz-Standardschriftart"/>
    <w:rsid w:val="00A95451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91">
    <w:name w:val="sc91"/>
    <w:basedOn w:val="Absatz-Standardschriftart"/>
    <w:rsid w:val="00A9545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11">
    <w:name w:val="sc111"/>
    <w:basedOn w:val="Absatz-Standardschriftart"/>
    <w:rsid w:val="00A95451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21">
    <w:name w:val="sc121"/>
    <w:basedOn w:val="Absatz-Standardschriftart"/>
    <w:rsid w:val="002C2DAB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1">
    <w:name w:val="sc11"/>
    <w:basedOn w:val="Absatz-Standardschriftart"/>
    <w:rsid w:val="002C2DAB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31">
    <w:name w:val="sc131"/>
    <w:basedOn w:val="Absatz-Standardschriftart"/>
    <w:rsid w:val="002C2DAB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4">
    <w:name w:val="sc14"/>
    <w:basedOn w:val="Absatz-Standardschriftart"/>
    <w:rsid w:val="002C2DAB"/>
    <w:rPr>
      <w:rFonts w:ascii="Courier New" w:hAnsi="Courier New" w:cs="Courier New" w:hint="default"/>
      <w:color w:val="0000FF"/>
      <w:sz w:val="20"/>
      <w:szCs w:val="20"/>
    </w:rPr>
  </w:style>
  <w:style w:type="paragraph" w:customStyle="1" w:styleId="Code">
    <w:name w:val="Code"/>
    <w:basedOn w:val="Standard"/>
    <w:link w:val="CodeChar"/>
    <w:qFormat/>
    <w:rsid w:val="00933C8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after="0"/>
    </w:pPr>
    <w:rPr>
      <w:rFonts w:ascii="Courier New" w:hAnsi="Courier New" w:cs="Courier New"/>
      <w:b/>
      <w:bCs/>
      <w:color w:val="000000"/>
      <w:szCs w:val="20"/>
      <w:lang w:val="en-GB" w:eastAsia="en-GB"/>
    </w:rPr>
  </w:style>
  <w:style w:type="character" w:customStyle="1" w:styleId="CodeChar">
    <w:name w:val="Code Char"/>
    <w:basedOn w:val="Absatz-Standardschriftart"/>
    <w:link w:val="Code"/>
    <w:rsid w:val="00933C8A"/>
    <w:rPr>
      <w:rFonts w:ascii="Courier New" w:hAnsi="Courier New" w:cs="Courier New"/>
      <w:b/>
      <w:bCs/>
      <w:color w:val="000000"/>
      <w:shd w:val="clear" w:color="auto" w:fill="F2F2F2" w:themeFill="background1" w:themeFillShade="F2"/>
    </w:rPr>
  </w:style>
  <w:style w:type="table" w:styleId="Tabellenraster">
    <w:name w:val="Table Grid"/>
    <w:basedOn w:val="NormaleTabelle"/>
    <w:rsid w:val="00035E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701">
    <w:name w:val="sc701"/>
    <w:basedOn w:val="Absatz-Standardschriftart"/>
    <w:rsid w:val="00252180"/>
    <w:rPr>
      <w:rFonts w:ascii="Courier New" w:hAnsi="Courier New" w:cs="Courier New" w:hint="default"/>
      <w:b/>
      <w:bCs/>
      <w:color w:val="8000FF"/>
      <w:sz w:val="20"/>
      <w:szCs w:val="20"/>
      <w:u w:val="single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5747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cs="Courier New"/>
      <w:szCs w:val="20"/>
      <w:lang w:val="en-GB" w:eastAsia="en-GB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574797"/>
    <w:rPr>
      <w:rFonts w:ascii="Courier New" w:hAnsi="Courier New" w:cs="Courier New"/>
    </w:rPr>
  </w:style>
  <w:style w:type="paragraph" w:styleId="Verzeichnis2">
    <w:name w:val="toc 2"/>
    <w:basedOn w:val="Standard"/>
    <w:next w:val="Standard"/>
    <w:autoRedefine/>
    <w:uiPriority w:val="39"/>
    <w:qFormat/>
    <w:rsid w:val="00A15116"/>
    <w:pPr>
      <w:spacing w:after="100"/>
      <w:ind w:left="200"/>
    </w:pPr>
  </w:style>
  <w:style w:type="character" w:styleId="Fett">
    <w:name w:val="Strong"/>
    <w:basedOn w:val="Absatz-Standardschriftart"/>
    <w:qFormat/>
    <w:rsid w:val="00E92440"/>
    <w:rPr>
      <w:b/>
      <w:bCs/>
    </w:rPr>
  </w:style>
  <w:style w:type="paragraph" w:styleId="Untertitel">
    <w:name w:val="Subtitle"/>
    <w:basedOn w:val="Standard"/>
    <w:next w:val="Standard"/>
    <w:link w:val="UntertitelZchn"/>
    <w:qFormat/>
    <w:rsid w:val="0012525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</w:rPr>
  </w:style>
  <w:style w:type="character" w:customStyle="1" w:styleId="UntertitelZchn">
    <w:name w:val="Untertitel Zchn"/>
    <w:basedOn w:val="Absatz-Standardschriftart"/>
    <w:link w:val="Untertitel"/>
    <w:rsid w:val="0012525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en-US"/>
    </w:rPr>
  </w:style>
  <w:style w:type="paragraph" w:styleId="Verzeichnis1">
    <w:name w:val="toc 1"/>
    <w:basedOn w:val="Standard"/>
    <w:next w:val="Standard"/>
    <w:autoRedefine/>
    <w:uiPriority w:val="39"/>
    <w:qFormat/>
    <w:rsid w:val="00A02BD3"/>
    <w:pPr>
      <w:tabs>
        <w:tab w:val="right" w:leader="dot" w:pos="10070"/>
      </w:tabs>
      <w:spacing w:after="100"/>
    </w:pPr>
    <w:rPr>
      <w:b/>
      <w:noProof/>
      <w:lang w:val="en-GB"/>
    </w:rPr>
  </w:style>
  <w:style w:type="paragraph" w:styleId="Titel">
    <w:name w:val="Title"/>
    <w:basedOn w:val="Standard"/>
    <w:next w:val="Standard"/>
    <w:link w:val="TitelZchn"/>
    <w:qFormat/>
    <w:rsid w:val="00A87DE2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rsid w:val="00A87DE2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character" w:customStyle="1" w:styleId="apple-converted-space">
    <w:name w:val="apple-converted-space"/>
    <w:basedOn w:val="Absatz-Standardschriftart"/>
    <w:rsid w:val="00411EB9"/>
  </w:style>
  <w:style w:type="paragraph" w:customStyle="1" w:styleId="Title4">
    <w:name w:val="Title 4"/>
    <w:basedOn w:val="berschrift3"/>
    <w:link w:val="Title4Char"/>
    <w:rsid w:val="006F50FC"/>
    <w:rPr>
      <w:rFonts w:ascii="Verdana" w:eastAsia="Arial Unicode MS" w:hAnsi="Verdana"/>
      <w:sz w:val="18"/>
    </w:rPr>
  </w:style>
  <w:style w:type="character" w:customStyle="1" w:styleId="Title4Char">
    <w:name w:val="Title 4 Char"/>
    <w:link w:val="Title4"/>
    <w:rsid w:val="006F50FC"/>
    <w:rPr>
      <w:rFonts w:ascii="Verdana" w:eastAsia="Arial Unicode MS" w:hAnsi="Verdana" w:cs="Arial"/>
      <w:b/>
      <w:bCs/>
      <w:sz w:val="18"/>
      <w:szCs w:val="26"/>
      <w:lang w:val="en-US" w:eastAsia="en-US"/>
    </w:rPr>
  </w:style>
  <w:style w:type="character" w:styleId="Kommentarzeichen">
    <w:name w:val="annotation reference"/>
    <w:basedOn w:val="Absatz-Standardschriftart"/>
    <w:semiHidden/>
    <w:unhideWhenUsed/>
    <w:rsid w:val="0025696F"/>
    <w:rPr>
      <w:sz w:val="16"/>
      <w:szCs w:val="16"/>
    </w:rPr>
  </w:style>
  <w:style w:type="paragraph" w:styleId="Kommentartext">
    <w:name w:val="annotation text"/>
    <w:basedOn w:val="Standard"/>
    <w:link w:val="KommentartextZchn"/>
    <w:unhideWhenUsed/>
    <w:rsid w:val="0025696F"/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rsid w:val="0025696F"/>
    <w:rPr>
      <w:lang w:val="en-US" w:eastAsia="en-US"/>
    </w:rPr>
  </w:style>
  <w:style w:type="paragraph" w:customStyle="1" w:styleId="Default">
    <w:name w:val="Default"/>
    <w:rsid w:val="0025696F"/>
    <w:pPr>
      <w:autoSpaceDE w:val="0"/>
      <w:autoSpaceDN w:val="0"/>
      <w:adjustRightInd w:val="0"/>
    </w:pPr>
    <w:rPr>
      <w:rFonts w:ascii="Gill Sans MT" w:hAnsi="Gill Sans MT" w:cs="Gill Sans MT"/>
      <w:color w:val="000000"/>
      <w:sz w:val="24"/>
      <w:szCs w:val="24"/>
      <w:lang w:val="en-US"/>
    </w:rPr>
  </w:style>
  <w:style w:type="character" w:customStyle="1" w:styleId="Heading3Char1">
    <w:name w:val="Heading 3 Char1"/>
    <w:rsid w:val="00317084"/>
    <w:rPr>
      <w:rFonts w:ascii="Verdana" w:eastAsia="Arial Unicode MS" w:hAnsi="Verdana" w:cs="Arial"/>
      <w:b/>
      <w:bCs/>
      <w:szCs w:val="26"/>
    </w:rPr>
  </w:style>
  <w:style w:type="character" w:customStyle="1" w:styleId="st">
    <w:name w:val="st"/>
    <w:rsid w:val="00317084"/>
  </w:style>
  <w:style w:type="paragraph" w:customStyle="1" w:styleId="TitleBob">
    <w:name w:val="TitleBob"/>
    <w:basedOn w:val="Standard"/>
    <w:link w:val="TitleBobChar"/>
    <w:qFormat/>
    <w:rsid w:val="00317084"/>
    <w:pPr>
      <w:spacing w:after="60"/>
    </w:pPr>
    <w:rPr>
      <w:rFonts w:ascii="Arial" w:eastAsia="Arial Unicode MS" w:hAnsi="Arial"/>
      <w:b/>
      <w:sz w:val="22"/>
      <w:szCs w:val="20"/>
    </w:rPr>
  </w:style>
  <w:style w:type="character" w:customStyle="1" w:styleId="TitleBobChar">
    <w:name w:val="TitleBob Char"/>
    <w:link w:val="TitleBob"/>
    <w:rsid w:val="00317084"/>
    <w:rPr>
      <w:rFonts w:ascii="Arial" w:eastAsia="Arial Unicode MS" w:hAnsi="Arial"/>
      <w:b/>
      <w:sz w:val="22"/>
      <w:lang w:val="en-US" w:eastAsia="en-US"/>
    </w:rPr>
  </w:style>
  <w:style w:type="character" w:customStyle="1" w:styleId="ptbrand">
    <w:name w:val="ptbrand"/>
    <w:rsid w:val="00317084"/>
  </w:style>
  <w:style w:type="character" w:styleId="NichtaufgelsteErwhnung">
    <w:name w:val="Unresolved Mention"/>
    <w:basedOn w:val="Absatz-Standardschriftart"/>
    <w:uiPriority w:val="99"/>
    <w:semiHidden/>
    <w:unhideWhenUsed/>
    <w:rsid w:val="00522FAE"/>
    <w:rPr>
      <w:color w:val="605E5C"/>
      <w:shd w:val="clear" w:color="auto" w:fill="E1DFDD"/>
    </w:rPr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F509ED"/>
    <w:rPr>
      <w:b/>
      <w:bCs/>
    </w:rPr>
  </w:style>
  <w:style w:type="character" w:customStyle="1" w:styleId="KommentarthemaZchn">
    <w:name w:val="Kommentarthema Zchn"/>
    <w:basedOn w:val="KommentartextZchn"/>
    <w:link w:val="Kommentarthema"/>
    <w:semiHidden/>
    <w:rsid w:val="00F509ED"/>
    <w:rPr>
      <w:b/>
      <w:bCs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2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7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1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4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4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4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7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5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6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9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07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8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74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86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2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3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4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84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7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7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4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9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2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3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3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2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45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3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15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24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0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4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9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5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8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7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5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3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478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1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9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56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3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7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15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2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0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8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8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9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3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12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8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4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99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7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6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4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6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8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150">
          <w:marLeft w:val="72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9158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2382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4682">
          <w:marLeft w:val="126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5225">
          <w:marLeft w:val="126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326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63166">
          <w:marLeft w:val="126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5776">
          <w:marLeft w:val="126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0444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7872">
          <w:marLeft w:val="126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04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3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4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64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0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0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5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9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3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3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jpeg"/><Relationship Id="rId117" Type="http://schemas.openxmlformats.org/officeDocument/2006/relationships/hyperlink" Target="http://www.arm.com" TargetMode="External"/><Relationship Id="rId21" Type="http://schemas.openxmlformats.org/officeDocument/2006/relationships/image" Target="media/image7.jpg"/><Relationship Id="rId42" Type="http://schemas.openxmlformats.org/officeDocument/2006/relationships/image" Target="media/image25.jpg"/><Relationship Id="rId47" Type="http://schemas.openxmlformats.org/officeDocument/2006/relationships/image" Target="media/image30.jpg"/><Relationship Id="rId63" Type="http://schemas.openxmlformats.org/officeDocument/2006/relationships/image" Target="media/image46.jpg"/><Relationship Id="rId68" Type="http://schemas.openxmlformats.org/officeDocument/2006/relationships/image" Target="media/image51.jpg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112" Type="http://schemas.openxmlformats.org/officeDocument/2006/relationships/hyperlink" Target="http://www.keil.com/appnotes/docs/apnt_240.asp" TargetMode="External"/><Relationship Id="rId133" Type="http://schemas.openxmlformats.org/officeDocument/2006/relationships/hyperlink" Target="http://www.keil.com/dd" TargetMode="External"/><Relationship Id="rId138" Type="http://schemas.openxmlformats.org/officeDocument/2006/relationships/hyperlink" Target="http://www.keil.com/appnotes/docs/apnt_268.asp" TargetMode="External"/><Relationship Id="rId16" Type="http://schemas.openxmlformats.org/officeDocument/2006/relationships/hyperlink" Target="https://www2.keil.com/mdk5/editions/community" TargetMode="External"/><Relationship Id="rId107" Type="http://schemas.openxmlformats.org/officeDocument/2006/relationships/hyperlink" Target="http://www.keil.com/appnotes/docs/apnt_207.asp" TargetMode="External"/><Relationship Id="rId11" Type="http://schemas.openxmlformats.org/officeDocument/2006/relationships/image" Target="media/image2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53" Type="http://schemas.openxmlformats.org/officeDocument/2006/relationships/image" Target="media/image36.jpeg"/><Relationship Id="rId58" Type="http://schemas.openxmlformats.org/officeDocument/2006/relationships/image" Target="media/image41.png"/><Relationship Id="rId74" Type="http://schemas.openxmlformats.org/officeDocument/2006/relationships/image" Target="media/image57.jpeg"/><Relationship Id="rId79" Type="http://schemas.openxmlformats.org/officeDocument/2006/relationships/image" Target="media/image62.png"/><Relationship Id="rId102" Type="http://schemas.openxmlformats.org/officeDocument/2006/relationships/hyperlink" Target="http://www.keil.com/appnotes/files/apnt_258.pdf" TargetMode="External"/><Relationship Id="rId123" Type="http://schemas.openxmlformats.org/officeDocument/2006/relationships/hyperlink" Target="mailto:bob.boys@arm.com" TargetMode="External"/><Relationship Id="rId128" Type="http://schemas.openxmlformats.org/officeDocument/2006/relationships/hyperlink" Target="mailto:sales.us@keil.com" TargetMode="External"/><Relationship Id="rId144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image" Target="media/image73.jpeg"/><Relationship Id="rId95" Type="http://schemas.openxmlformats.org/officeDocument/2006/relationships/hyperlink" Target="http://www2.keil.com/mdk5/" TargetMode="External"/><Relationship Id="rId22" Type="http://schemas.openxmlformats.org/officeDocument/2006/relationships/image" Target="media/image8.jpg"/><Relationship Id="rId27" Type="http://schemas.openxmlformats.org/officeDocument/2006/relationships/image" Target="media/image10.jpeg"/><Relationship Id="rId43" Type="http://schemas.openxmlformats.org/officeDocument/2006/relationships/image" Target="media/image26.png"/><Relationship Id="rId48" Type="http://schemas.openxmlformats.org/officeDocument/2006/relationships/image" Target="media/image31.jpg"/><Relationship Id="rId64" Type="http://schemas.openxmlformats.org/officeDocument/2006/relationships/image" Target="media/image47.jpg"/><Relationship Id="rId69" Type="http://schemas.openxmlformats.org/officeDocument/2006/relationships/image" Target="media/image52.png"/><Relationship Id="rId113" Type="http://schemas.openxmlformats.org/officeDocument/2006/relationships/hyperlink" Target="http://infocenter.arm.com/help/topic/com.arm.doc.dai0321a/index.html" TargetMode="External"/><Relationship Id="rId118" Type="http://schemas.openxmlformats.org/officeDocument/2006/relationships/hyperlink" Target="mailto:university@arm.com" TargetMode="External"/><Relationship Id="rId134" Type="http://schemas.openxmlformats.org/officeDocument/2006/relationships/hyperlink" Target="mailto:sales.us@keil.com" TargetMode="External"/><Relationship Id="rId139" Type="http://schemas.openxmlformats.org/officeDocument/2006/relationships/hyperlink" Target="http://www.arm.com/cmsis" TargetMode="External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hyperlink" Target="http://www.st.com/web/catalog/tools/FM116/SC959/SS1532/PF259090" TargetMode="External"/><Relationship Id="rId25" Type="http://schemas.openxmlformats.org/officeDocument/2006/relationships/hyperlink" Target="https://www.keil.com/download/license/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jpg"/><Relationship Id="rId103" Type="http://schemas.openxmlformats.org/officeDocument/2006/relationships/hyperlink" Target="http://www.keil.com/appnotes/files/apnt209.pdf" TargetMode="External"/><Relationship Id="rId108" Type="http://schemas.openxmlformats.org/officeDocument/2006/relationships/hyperlink" Target="http://www.keil.com/appnotes/docs/apnt_202.asp" TargetMode="External"/><Relationship Id="rId116" Type="http://schemas.openxmlformats.org/officeDocument/2006/relationships/hyperlink" Target="http://community.arm.com/groups/tools/content" TargetMode="External"/><Relationship Id="rId124" Type="http://schemas.openxmlformats.org/officeDocument/2006/relationships/hyperlink" Target="https://developer.arm.com/Tools%20and%20Software/Keil%20MDK#Editions" TargetMode="External"/><Relationship Id="rId129" Type="http://schemas.openxmlformats.org/officeDocument/2006/relationships/hyperlink" Target="mailto:sales.intl@keil.com" TargetMode="External"/><Relationship Id="rId137" Type="http://schemas.openxmlformats.org/officeDocument/2006/relationships/hyperlink" Target="mailto:support.intl@keil.com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4.png"/><Relationship Id="rId54" Type="http://schemas.openxmlformats.org/officeDocument/2006/relationships/image" Target="media/image37.jpeg"/><Relationship Id="rId62" Type="http://schemas.openxmlformats.org/officeDocument/2006/relationships/image" Target="media/image45.jpg"/><Relationship Id="rId70" Type="http://schemas.openxmlformats.org/officeDocument/2006/relationships/image" Target="media/image53.png"/><Relationship Id="rId75" Type="http://schemas.openxmlformats.org/officeDocument/2006/relationships/image" Target="media/image58.jpg"/><Relationship Id="rId83" Type="http://schemas.openxmlformats.org/officeDocument/2006/relationships/image" Target="media/image66.png"/><Relationship Id="rId88" Type="http://schemas.openxmlformats.org/officeDocument/2006/relationships/image" Target="media/image71.jpeg"/><Relationship Id="rId91" Type="http://schemas.openxmlformats.org/officeDocument/2006/relationships/image" Target="media/image74.jpeg"/><Relationship Id="rId96" Type="http://schemas.openxmlformats.org/officeDocument/2006/relationships/hyperlink" Target="https://community.arm.com/support-forums/f/keil-forum/49652/keil-mdk-resources-that-help-you-to-get-started" TargetMode="External"/><Relationship Id="rId111" Type="http://schemas.openxmlformats.org/officeDocument/2006/relationships/hyperlink" Target="http://www.arm.com" TargetMode="External"/><Relationship Id="rId132" Type="http://schemas.openxmlformats.org/officeDocument/2006/relationships/hyperlink" Target="http://www.arm.com" TargetMode="External"/><Relationship Id="rId140" Type="http://schemas.openxmlformats.org/officeDocument/2006/relationships/image" Target="media/image77.png"/><Relationship Id="rId14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keil.com/MDKEvaluationRequest/" TargetMode="External"/><Relationship Id="rId23" Type="http://schemas.openxmlformats.org/officeDocument/2006/relationships/hyperlink" Target="https://www.keil.com/MDKEvaluationRequest/" TargetMode="External"/><Relationship Id="rId28" Type="http://schemas.openxmlformats.org/officeDocument/2006/relationships/image" Target="media/image11.jpe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6" Type="http://schemas.openxmlformats.org/officeDocument/2006/relationships/hyperlink" Target="http://www.keil.com/appnotes/files/apnt_234.pdf" TargetMode="External"/><Relationship Id="rId114" Type="http://schemas.openxmlformats.org/officeDocument/2006/relationships/hyperlink" Target="http://www.keil.com/support/man/docs/ulinkpro/ulinkpro_cs_connectors.htm" TargetMode="External"/><Relationship Id="rId119" Type="http://schemas.openxmlformats.org/officeDocument/2006/relationships/hyperlink" Target="http://www.arm.com/aae" TargetMode="External"/><Relationship Id="rId127" Type="http://schemas.openxmlformats.org/officeDocument/2006/relationships/hyperlink" Target="https://developer.arm.com/Tools%20and%20Software/ULINKpro" TargetMode="External"/><Relationship Id="rId10" Type="http://schemas.openxmlformats.org/officeDocument/2006/relationships/hyperlink" Target="http://www.keil.com/appnotes/docs/apnt_268.asp" TargetMode="External"/><Relationship Id="rId31" Type="http://schemas.openxmlformats.org/officeDocument/2006/relationships/image" Target="media/image14.jpg"/><Relationship Id="rId44" Type="http://schemas.openxmlformats.org/officeDocument/2006/relationships/image" Target="media/image27.png"/><Relationship Id="rId52" Type="http://schemas.openxmlformats.org/officeDocument/2006/relationships/image" Target="media/image35.jp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jpg"/><Relationship Id="rId78" Type="http://schemas.openxmlformats.org/officeDocument/2006/relationships/image" Target="media/image61.jpe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94" Type="http://schemas.openxmlformats.org/officeDocument/2006/relationships/hyperlink" Target="http://www.keil.com/appnotes/docs/apnt_253.asp" TargetMode="External"/><Relationship Id="rId99" Type="http://schemas.openxmlformats.org/officeDocument/2006/relationships/hyperlink" Target="http://users.ece.utexas.edu/~valvano/" TargetMode="External"/><Relationship Id="rId101" Type="http://schemas.openxmlformats.org/officeDocument/2006/relationships/hyperlink" Target="http://www.keil.com/safety" TargetMode="External"/><Relationship Id="rId122" Type="http://schemas.openxmlformats.org/officeDocument/2006/relationships/hyperlink" Target="http://www.keil.com/cmsis" TargetMode="External"/><Relationship Id="rId130" Type="http://schemas.openxmlformats.org/officeDocument/2006/relationships/image" Target="media/image76.png"/><Relationship Id="rId135" Type="http://schemas.openxmlformats.org/officeDocument/2006/relationships/hyperlink" Target="mailto:sales.intl@keil.com" TargetMode="External"/><Relationship Id="rId14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www.keil.com/appnotes/docs/apnt_268.asp" TargetMode="External"/><Relationship Id="rId13" Type="http://schemas.openxmlformats.org/officeDocument/2006/relationships/hyperlink" Target="https://www.keil.com/demo/eval/arm.htm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2.png"/><Relationship Id="rId109" Type="http://schemas.openxmlformats.org/officeDocument/2006/relationships/hyperlink" Target="http://www.keil.com/appnotes/docs/apnt_199.asp" TargetMode="External"/><Relationship Id="rId34" Type="http://schemas.openxmlformats.org/officeDocument/2006/relationships/image" Target="media/image17.png"/><Relationship Id="rId50" Type="http://schemas.openxmlformats.org/officeDocument/2006/relationships/image" Target="media/image33.jpg"/><Relationship Id="rId55" Type="http://schemas.openxmlformats.org/officeDocument/2006/relationships/image" Target="media/image38.jpeg"/><Relationship Id="rId76" Type="http://schemas.openxmlformats.org/officeDocument/2006/relationships/image" Target="media/image59.jpeg"/><Relationship Id="rId97" Type="http://schemas.openxmlformats.org/officeDocument/2006/relationships/hyperlink" Target="http://www.arm.com/support/resources/arm-books/index.php" TargetMode="External"/><Relationship Id="rId104" Type="http://schemas.openxmlformats.org/officeDocument/2006/relationships/hyperlink" Target="http://www.keil.com/appnotes/files/apnt_247.pdf%20" TargetMode="External"/><Relationship Id="rId120" Type="http://schemas.openxmlformats.org/officeDocument/2006/relationships/hyperlink" Target="http://mbed.org" TargetMode="External"/><Relationship Id="rId125" Type="http://schemas.openxmlformats.org/officeDocument/2006/relationships/hyperlink" Target="https://developer.arm.com/Tools%20and%20Software/ULINK2" TargetMode="External"/><Relationship Id="rId141" Type="http://schemas.openxmlformats.org/officeDocument/2006/relationships/image" Target="media/image78.png"/><Relationship Id="rId14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92" Type="http://schemas.openxmlformats.org/officeDocument/2006/relationships/hyperlink" Target="https://developer.arm.com/documentation/101407/0538/Debugging/Debug-Windows-and-Dialogs/Component-Viewer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2.jpg"/><Relationship Id="rId24" Type="http://schemas.openxmlformats.org/officeDocument/2006/relationships/hyperlink" Target="https://developer.arm.com/documentation/101454/0110/License-Management/Single-User-License/Installing-a-LIC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8.jpg"/><Relationship Id="rId66" Type="http://schemas.openxmlformats.org/officeDocument/2006/relationships/image" Target="media/image49.jpeg"/><Relationship Id="rId87" Type="http://schemas.openxmlformats.org/officeDocument/2006/relationships/image" Target="media/image70.png"/><Relationship Id="rId110" Type="http://schemas.openxmlformats.org/officeDocument/2006/relationships/hyperlink" Target="http://www.keil.com/pack/doc/cmsis_rtx/index.html" TargetMode="External"/><Relationship Id="rId115" Type="http://schemas.openxmlformats.org/officeDocument/2006/relationships/hyperlink" Target="http://www.keil.com/forum" TargetMode="External"/><Relationship Id="rId131" Type="http://schemas.openxmlformats.org/officeDocument/2006/relationships/hyperlink" Target="http://www.keil.com/distis/" TargetMode="External"/><Relationship Id="rId136" Type="http://schemas.openxmlformats.org/officeDocument/2006/relationships/hyperlink" Target="mailto:support.us@keil.com" TargetMode="External"/><Relationship Id="rId61" Type="http://schemas.openxmlformats.org/officeDocument/2006/relationships/image" Target="media/image44.jpg"/><Relationship Id="rId82" Type="http://schemas.openxmlformats.org/officeDocument/2006/relationships/image" Target="media/image65.png"/><Relationship Id="rId19" Type="http://schemas.openxmlformats.org/officeDocument/2006/relationships/image" Target="media/image5.png"/><Relationship Id="rId14" Type="http://schemas.openxmlformats.org/officeDocument/2006/relationships/hyperlink" Target="http://www2.keil.com/mdk5" TargetMode="External"/><Relationship Id="rId30" Type="http://schemas.openxmlformats.org/officeDocument/2006/relationships/image" Target="media/image13.jpg"/><Relationship Id="rId35" Type="http://schemas.openxmlformats.org/officeDocument/2006/relationships/image" Target="media/image18.png"/><Relationship Id="rId56" Type="http://schemas.openxmlformats.org/officeDocument/2006/relationships/image" Target="media/image39.jpg"/><Relationship Id="rId77" Type="http://schemas.openxmlformats.org/officeDocument/2006/relationships/image" Target="media/image60.jpg"/><Relationship Id="rId100" Type="http://schemas.openxmlformats.org/officeDocument/2006/relationships/hyperlink" Target="http://www.keil.com/appnotes" TargetMode="External"/><Relationship Id="rId105" Type="http://schemas.openxmlformats.org/officeDocument/2006/relationships/hyperlink" Target="http://www.keil.com/appnotes/docs/apnt_236.asp" TargetMode="External"/><Relationship Id="rId126" Type="http://schemas.openxmlformats.org/officeDocument/2006/relationships/hyperlink" Target="https://developer.arm.com/Tools%20and%20Software/ULINKplus" TargetMode="External"/><Relationship Id="rId14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4.jpg"/><Relationship Id="rId72" Type="http://schemas.openxmlformats.org/officeDocument/2006/relationships/image" Target="media/image55.jpg"/><Relationship Id="rId93" Type="http://schemas.openxmlformats.org/officeDocument/2006/relationships/image" Target="media/image75.jpg"/><Relationship Id="rId98" Type="http://schemas.openxmlformats.org/officeDocument/2006/relationships/hyperlink" Target="http://www.arm.com/products/processors/cortex-m/index.php" TargetMode="External"/><Relationship Id="rId121" Type="http://schemas.openxmlformats.org/officeDocument/2006/relationships/hyperlink" Target="http://www.arm.com/cmsis" TargetMode="External"/><Relationship Id="rId142" Type="http://schemas.openxmlformats.org/officeDocument/2006/relationships/image" Target="media/image7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sei01\Documents\01%20ARM\01%20Marketing\01%20MDK\09%20Application%20Notes\Template\Keil_AppNote_Template_2013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7A4FCB-D844-4125-BAD3-C089476E5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Keil_AppNote_Template_2013.dotx</Template>
  <TotalTime>0</TotalTime>
  <Pages>26</Pages>
  <Words>6247</Words>
  <Characters>39359</Characters>
  <Application>Microsoft Office Word</Application>
  <DocSecurity>0</DocSecurity>
  <Lines>327</Lines>
  <Paragraphs>91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Abstract:</vt:lpstr>
      <vt:lpstr>Abstract:</vt:lpstr>
    </vt:vector>
  </TitlesOfParts>
  <Company>ARM Ltd</Company>
  <LinksUpToDate>false</LinksUpToDate>
  <CharactersWithSpaces>45515</CharactersWithSpaces>
  <SharedDoc>false</SharedDoc>
  <HLinks>
    <vt:vector size="18" baseType="variant">
      <vt:variant>
        <vt:i4>1114160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_Toc237250071</vt:lpwstr>
      </vt:variant>
      <vt:variant>
        <vt:i4>1114160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_Toc237250070</vt:lpwstr>
      </vt:variant>
      <vt:variant>
        <vt:i4>1048624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_Toc237250069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Abstract:</dc:title>
  <dc:creator>Christopher Seidl</dc:creator>
  <cp:lastModifiedBy>Ralf Kopsch</cp:lastModifiedBy>
  <cp:revision>6</cp:revision>
  <cp:lastPrinted>2015-03-20T13:51:00Z</cp:lastPrinted>
  <dcterms:created xsi:type="dcterms:W3CDTF">2023-04-17T05:25:00Z</dcterms:created>
  <dcterms:modified xsi:type="dcterms:W3CDTF">2023-04-17T07:41:00Z</dcterms:modified>
</cp:coreProperties>
</file>